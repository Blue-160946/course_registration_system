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23F1B" w14:textId="4E266A4E" w:rsidR="00017D85" w:rsidRDefault="004443DF" w:rsidP="00017D85">
      <w:pPr>
        <w:ind w:firstLine="0"/>
        <w:jc w:val="center"/>
        <w:rPr>
          <w:b/>
          <w:bCs/>
          <w:szCs w:val="40"/>
        </w:rPr>
      </w:pPr>
      <w:r>
        <w:rPr>
          <w:rFonts w:eastAsia="Aptos" w:hint="cs"/>
          <w:b/>
          <w:bCs/>
          <w:noProof/>
          <w:kern w:val="2"/>
          <w:sz w:val="28"/>
          <w:szCs w:val="36"/>
          <w:lang w:val="th-TH"/>
        </w:rPr>
        <mc:AlternateContent>
          <mc:Choice Requires="wps">
            <w:drawing>
              <wp:anchor distT="0" distB="0" distL="114300" distR="114300" simplePos="0" relativeHeight="251662336" behindDoc="0" locked="0" layoutInCell="1" allowOverlap="1" wp14:anchorId="4BD68C5A" wp14:editId="7841026F">
                <wp:simplePos x="0" y="0"/>
                <wp:positionH relativeFrom="column">
                  <wp:posOffset>5161280</wp:posOffset>
                </wp:positionH>
                <wp:positionV relativeFrom="paragraph">
                  <wp:posOffset>-528320</wp:posOffset>
                </wp:positionV>
                <wp:extent cx="196427" cy="223520"/>
                <wp:effectExtent l="0" t="0" r="0" b="5080"/>
                <wp:wrapNone/>
                <wp:docPr id="2045875701" name="Rectangle 2"/>
                <wp:cNvGraphicFramePr/>
                <a:graphic xmlns:a="http://schemas.openxmlformats.org/drawingml/2006/main">
                  <a:graphicData uri="http://schemas.microsoft.com/office/word/2010/wordprocessingShape">
                    <wps:wsp>
                      <wps:cNvSpPr/>
                      <wps:spPr>
                        <a:xfrm>
                          <a:off x="0" y="0"/>
                          <a:ext cx="196427" cy="2235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BA4C92" id="Rectangle 2" o:spid="_x0000_s1026" style="position:absolute;margin-left:406.4pt;margin-top:-41.6pt;width:15.45pt;height:17.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" fillcolor="white [3212]" stroked="f" strokeweight="1pt"/>
            </w:pict>
          </mc:Fallback>
        </mc:AlternateContent>
      </w:r>
      <w:r w:rsidR="00DA0961" w:rsidRPr="006A6978">
        <w:rPr>
          <w:b/>
          <w:bCs/>
          <w:szCs w:val="40"/>
          <w:cs/>
        </w:rPr>
        <w:t>การปรับปรุงประสิทธิภาพของระบบสารสนเทศโดยกา</w:t>
      </w:r>
      <w:r w:rsidR="00893C4E">
        <w:rPr>
          <w:rFonts w:hint="cs"/>
          <w:b/>
          <w:bCs/>
          <w:szCs w:val="40"/>
          <w:cs/>
        </w:rPr>
        <w:t>ร</w:t>
      </w:r>
      <w:r w:rsidR="00DA0961" w:rsidRPr="006A6978">
        <w:rPr>
          <w:b/>
          <w:bCs/>
          <w:szCs w:val="40"/>
          <w:cs/>
        </w:rPr>
        <w:t xml:space="preserve">เพิ่ม </w:t>
      </w:r>
      <w:r w:rsidR="00DA0961">
        <w:rPr>
          <w:b/>
          <w:bCs/>
          <w:szCs w:val="40"/>
          <w:cs/>
        </w:rPr>
        <w:br/>
      </w:r>
      <w:r w:rsidR="00DA0961" w:rsidRPr="006A6978">
        <w:rPr>
          <w:b/>
          <w:bCs/>
          <w:szCs w:val="40"/>
          <w:cs/>
        </w:rPr>
        <w:t>กระบวนการตรวจสอบข้อมูลนำเข้าและการทดสอบแบบอัตโนมัติ</w:t>
      </w:r>
    </w:p>
    <w:p w14:paraId="5688D6AB" w14:textId="137DAF3D" w:rsidR="00DA0961" w:rsidRPr="00017D85" w:rsidRDefault="00DA0961" w:rsidP="00017D85">
      <w:pPr>
        <w:ind w:firstLine="0"/>
        <w:jc w:val="center"/>
        <w:rPr>
          <w:b/>
          <w:bCs/>
          <w:szCs w:val="40"/>
        </w:rPr>
      </w:pPr>
      <w:r w:rsidRPr="006A6978">
        <w:rPr>
          <w:b/>
          <w:bCs/>
          <w:sz w:val="40"/>
          <w:szCs w:val="48"/>
        </w:rPr>
        <w:t>Improving Information System Efficiency by Implementing InputValidation and Automated Testing</w:t>
      </w:r>
    </w:p>
    <w:p w14:paraId="5AA043F3" w14:textId="160E3C6B" w:rsidR="00DA0961" w:rsidRDefault="00DA0961" w:rsidP="00DA0961">
      <w:pPr>
        <w:jc w:val="center"/>
        <w:rPr>
          <w:b/>
          <w:bCs/>
          <w:szCs w:val="40"/>
        </w:rPr>
      </w:pPr>
    </w:p>
    <w:p w14:paraId="515B9559" w14:textId="302C3464" w:rsidR="00DA0961" w:rsidRDefault="00DA0961" w:rsidP="00DA0961">
      <w:pPr>
        <w:jc w:val="center"/>
        <w:rPr>
          <w:b/>
          <w:bCs/>
          <w:szCs w:val="40"/>
        </w:rPr>
      </w:pPr>
    </w:p>
    <w:p w14:paraId="417D4987" w14:textId="0EBCA539" w:rsidR="00DA0961" w:rsidRDefault="00DA0961" w:rsidP="00DA0961">
      <w:pPr>
        <w:jc w:val="center"/>
        <w:rPr>
          <w:b/>
          <w:bCs/>
          <w:szCs w:val="40"/>
        </w:rPr>
      </w:pPr>
    </w:p>
    <w:p w14:paraId="7E7AA3D8" w14:textId="0A63A6A0" w:rsidR="00DA0961" w:rsidRDefault="00DA0961" w:rsidP="00DA0961">
      <w:pPr>
        <w:jc w:val="center"/>
        <w:rPr>
          <w:b/>
          <w:bCs/>
          <w:szCs w:val="40"/>
        </w:rPr>
      </w:pPr>
    </w:p>
    <w:p w14:paraId="41EC9393" w14:textId="77777777" w:rsidR="00DA0961" w:rsidRDefault="00DA0961" w:rsidP="00DA0961">
      <w:pPr>
        <w:jc w:val="center"/>
        <w:rPr>
          <w:b/>
          <w:bCs/>
          <w:szCs w:val="40"/>
        </w:rPr>
      </w:pPr>
    </w:p>
    <w:p w14:paraId="252558E6" w14:textId="77777777" w:rsidR="00DA0961" w:rsidRDefault="00DA0961" w:rsidP="00DA0961">
      <w:pPr>
        <w:jc w:val="center"/>
        <w:rPr>
          <w:b/>
          <w:bCs/>
          <w:szCs w:val="40"/>
        </w:rPr>
      </w:pPr>
    </w:p>
    <w:p w14:paraId="62523F41" w14:textId="77777777" w:rsidR="00DA0961" w:rsidRDefault="00DA0961" w:rsidP="00DA0961">
      <w:pPr>
        <w:jc w:val="center"/>
        <w:rPr>
          <w:b/>
          <w:bCs/>
          <w:szCs w:val="40"/>
        </w:rPr>
      </w:pPr>
    </w:p>
    <w:p w14:paraId="3B7CC72A" w14:textId="77777777" w:rsidR="00DA0961" w:rsidRDefault="00DA0961" w:rsidP="00DA0961">
      <w:pPr>
        <w:jc w:val="center"/>
        <w:rPr>
          <w:b/>
          <w:bCs/>
          <w:szCs w:val="40"/>
        </w:rPr>
      </w:pPr>
    </w:p>
    <w:p w14:paraId="12B17FED" w14:textId="15B261C7" w:rsidR="00DA0961" w:rsidRDefault="00DA0961" w:rsidP="00DA0961">
      <w:pPr>
        <w:jc w:val="center"/>
        <w:rPr>
          <w:b/>
          <w:bCs/>
          <w:szCs w:val="40"/>
        </w:rPr>
      </w:pPr>
    </w:p>
    <w:p w14:paraId="1C3B7339" w14:textId="77777777" w:rsidR="00DA0961" w:rsidRDefault="00DA0961" w:rsidP="00DA0961">
      <w:pPr>
        <w:jc w:val="center"/>
        <w:rPr>
          <w:b/>
          <w:bCs/>
          <w:szCs w:val="40"/>
        </w:rPr>
      </w:pPr>
    </w:p>
    <w:p w14:paraId="78EC1BB2" w14:textId="7245645D" w:rsidR="00DA0961" w:rsidRDefault="00DA0961" w:rsidP="00DA0961">
      <w:pPr>
        <w:jc w:val="center"/>
        <w:rPr>
          <w:b/>
          <w:bCs/>
          <w:szCs w:val="40"/>
        </w:rPr>
      </w:pPr>
    </w:p>
    <w:p w14:paraId="2BE63CDB" w14:textId="77777777" w:rsidR="00DA0961" w:rsidRDefault="00DA0961" w:rsidP="00DA0961">
      <w:pPr>
        <w:jc w:val="center"/>
        <w:rPr>
          <w:b/>
          <w:bCs/>
          <w:sz w:val="28"/>
          <w:szCs w:val="36"/>
        </w:rPr>
      </w:pPr>
      <w:r>
        <w:rPr>
          <w:rFonts w:hint="cs"/>
          <w:b/>
          <w:bCs/>
          <w:sz w:val="28"/>
          <w:szCs w:val="36"/>
          <w:cs/>
        </w:rPr>
        <w:t>ปิติภัทร กิจสวน</w:t>
      </w:r>
    </w:p>
    <w:p w14:paraId="3AB957DA" w14:textId="47B48A36" w:rsidR="00DA0961" w:rsidRDefault="00DA0961" w:rsidP="00DA0961">
      <w:pPr>
        <w:jc w:val="center"/>
        <w:rPr>
          <w:b/>
          <w:bCs/>
          <w:sz w:val="28"/>
          <w:szCs w:val="36"/>
        </w:rPr>
      </w:pPr>
    </w:p>
    <w:p w14:paraId="17E775FE" w14:textId="77777777" w:rsidR="00DA0961" w:rsidRDefault="00DA0961" w:rsidP="00DA0961">
      <w:pPr>
        <w:jc w:val="center"/>
        <w:rPr>
          <w:b/>
          <w:bCs/>
          <w:sz w:val="28"/>
          <w:szCs w:val="36"/>
        </w:rPr>
      </w:pPr>
    </w:p>
    <w:p w14:paraId="25A65B3B" w14:textId="334A9BBF" w:rsidR="00DA0961" w:rsidRDefault="00DA0961" w:rsidP="00DA0961">
      <w:pPr>
        <w:jc w:val="center"/>
        <w:rPr>
          <w:b/>
          <w:bCs/>
          <w:sz w:val="28"/>
          <w:szCs w:val="36"/>
        </w:rPr>
      </w:pPr>
    </w:p>
    <w:p w14:paraId="7A06A49F" w14:textId="7E8319AA" w:rsidR="00DA0961" w:rsidRDefault="00DA0961" w:rsidP="00DA0961">
      <w:pPr>
        <w:rPr>
          <w:b/>
          <w:bCs/>
          <w:sz w:val="28"/>
          <w:szCs w:val="36"/>
        </w:rPr>
      </w:pPr>
    </w:p>
    <w:p w14:paraId="6BE65ED2" w14:textId="5DEB8E8F" w:rsidR="00DA0961" w:rsidRDefault="00DA0961" w:rsidP="00DA0961">
      <w:pPr>
        <w:rPr>
          <w:b/>
          <w:bCs/>
          <w:sz w:val="28"/>
          <w:szCs w:val="36"/>
        </w:rPr>
      </w:pPr>
    </w:p>
    <w:p w14:paraId="47493418" w14:textId="77777777" w:rsidR="00DA0961" w:rsidRDefault="00DA0961" w:rsidP="00DA0961">
      <w:pPr>
        <w:rPr>
          <w:b/>
          <w:bCs/>
          <w:sz w:val="28"/>
          <w:szCs w:val="36"/>
        </w:rPr>
      </w:pPr>
    </w:p>
    <w:p w14:paraId="32EDC637" w14:textId="23D60691" w:rsidR="00DA0961" w:rsidRDefault="00DA0961" w:rsidP="00DA0961">
      <w:pPr>
        <w:rPr>
          <w:b/>
          <w:bCs/>
          <w:sz w:val="28"/>
          <w:szCs w:val="36"/>
        </w:rPr>
      </w:pPr>
    </w:p>
    <w:p w14:paraId="52805918" w14:textId="77777777" w:rsidR="00DA0961" w:rsidRDefault="00DA0961" w:rsidP="00DA0961">
      <w:pPr>
        <w:rPr>
          <w:b/>
          <w:bCs/>
          <w:sz w:val="28"/>
          <w:szCs w:val="36"/>
        </w:rPr>
      </w:pPr>
    </w:p>
    <w:p w14:paraId="509C6975" w14:textId="3784FCDD" w:rsidR="00DA0961" w:rsidRDefault="00DA0961" w:rsidP="00DA0961">
      <w:pPr>
        <w:rPr>
          <w:b/>
          <w:bCs/>
          <w:sz w:val="28"/>
          <w:szCs w:val="36"/>
        </w:rPr>
      </w:pPr>
    </w:p>
    <w:p w14:paraId="1322AB39" w14:textId="77777777" w:rsidR="00DA0961" w:rsidRDefault="00DA0961" w:rsidP="00DA0961">
      <w:pPr>
        <w:rPr>
          <w:b/>
          <w:bCs/>
          <w:sz w:val="28"/>
          <w:szCs w:val="36"/>
        </w:rPr>
      </w:pPr>
    </w:p>
    <w:p w14:paraId="3637B519" w14:textId="67173FB6" w:rsidR="00DA0961" w:rsidRDefault="00DA0961" w:rsidP="00DA0961">
      <w:pPr>
        <w:rPr>
          <w:b/>
          <w:bCs/>
          <w:sz w:val="28"/>
          <w:szCs w:val="36"/>
        </w:rPr>
      </w:pPr>
    </w:p>
    <w:p w14:paraId="7FD09040" w14:textId="1B08BCD3" w:rsidR="00DA0961" w:rsidRPr="00FB082F" w:rsidRDefault="00DA0961" w:rsidP="00DA0961">
      <w:pPr>
        <w:jc w:val="center"/>
        <w:rPr>
          <w:b/>
          <w:bCs/>
          <w:sz w:val="28"/>
          <w:szCs w:val="36"/>
        </w:rPr>
      </w:pPr>
      <w:r w:rsidRPr="00FB082F">
        <w:rPr>
          <w:b/>
          <w:bCs/>
          <w:sz w:val="28"/>
          <w:szCs w:val="36"/>
          <w:cs/>
        </w:rPr>
        <w:t>วิทยานิพนธ์ระดับบัณฑิตปริญญาตรีนี้เป็นส่วนหนึ่งของการศึกษาตามหลักสูตร</w:t>
      </w:r>
    </w:p>
    <w:p w14:paraId="7F3AF217" w14:textId="74EA076A" w:rsidR="00DA0961" w:rsidRPr="00FB082F" w:rsidRDefault="00DA0961" w:rsidP="00DA0961">
      <w:pPr>
        <w:jc w:val="center"/>
        <w:rPr>
          <w:b/>
          <w:bCs/>
          <w:sz w:val="28"/>
          <w:szCs w:val="36"/>
        </w:rPr>
      </w:pPr>
      <w:r w:rsidRPr="00FB082F">
        <w:rPr>
          <w:b/>
          <w:bCs/>
          <w:sz w:val="28"/>
          <w:szCs w:val="36"/>
          <w:cs/>
        </w:rPr>
        <w:t>ปริญญาวิทยาศาสตร์บัณฑิต สาขาวิชาวิทยาการคอมพิวเตอร์</w:t>
      </w:r>
    </w:p>
    <w:p w14:paraId="13664C87" w14:textId="77777777" w:rsidR="00DA0961" w:rsidRPr="00FB082F" w:rsidRDefault="00DA0961" w:rsidP="00DA0961">
      <w:pPr>
        <w:jc w:val="center"/>
        <w:rPr>
          <w:b/>
          <w:bCs/>
          <w:sz w:val="28"/>
          <w:szCs w:val="36"/>
        </w:rPr>
      </w:pPr>
      <w:r w:rsidRPr="00FB082F">
        <w:rPr>
          <w:b/>
          <w:bCs/>
          <w:sz w:val="28"/>
          <w:szCs w:val="36"/>
          <w:cs/>
        </w:rPr>
        <w:t>ภาคเรียนที่ 1 ปีการศึกษา 2568</w:t>
      </w:r>
    </w:p>
    <w:p w14:paraId="66E909EC" w14:textId="7095B20B" w:rsidR="00DA0961" w:rsidRPr="004A1DFB" w:rsidRDefault="00DA0961" w:rsidP="004A1DFB">
      <w:pPr>
        <w:jc w:val="center"/>
        <w:rPr>
          <w:b/>
          <w:bCs/>
          <w:sz w:val="28"/>
          <w:szCs w:val="36"/>
          <w:cs/>
        </w:rPr>
      </w:pPr>
      <w:r w:rsidRPr="00FB082F">
        <w:rPr>
          <w:b/>
          <w:bCs/>
          <w:sz w:val="28"/>
          <w:szCs w:val="36"/>
          <w:cs/>
        </w:rPr>
        <w:t>ลิขสิทธิ์เป็นของคณะวิทยาศาสตร์ มหาวิทยาลัยนเรศวร</w:t>
      </w:r>
    </w:p>
    <w:p w14:paraId="52A1DC09" w14:textId="36B06E8F" w:rsidR="00DA0961" w:rsidRPr="00DA0961" w:rsidRDefault="004443DF" w:rsidP="00DA0961">
      <w:pPr>
        <w:spacing w:after="160" w:line="259" w:lineRule="auto"/>
        <w:ind w:firstLine="0"/>
        <w:jc w:val="center"/>
        <w:rPr>
          <w:rFonts w:eastAsia="Aptos"/>
          <w:b/>
          <w:bCs/>
          <w:kern w:val="2"/>
          <w:sz w:val="28"/>
          <w:szCs w:val="36"/>
          <w14:ligatures w14:val="standardContextual"/>
        </w:rPr>
      </w:pPr>
      <w:r>
        <w:rPr>
          <w:rFonts w:eastAsia="Aptos" w:hint="cs"/>
          <w:b/>
          <w:bCs/>
          <w:noProof/>
          <w:kern w:val="2"/>
          <w:sz w:val="28"/>
          <w:szCs w:val="36"/>
          <w:lang w:val="th-TH"/>
        </w:rPr>
        <w:lastRenderedPageBreak/>
        <mc:AlternateContent>
          <mc:Choice Requires="wps">
            <w:drawing>
              <wp:anchor distT="0" distB="0" distL="114300" distR="114300" simplePos="0" relativeHeight="251660288" behindDoc="0" locked="0" layoutInCell="1" allowOverlap="1" wp14:anchorId="0BA4A9C9" wp14:editId="7F845E0B">
                <wp:simplePos x="0" y="0"/>
                <wp:positionH relativeFrom="column">
                  <wp:posOffset>5157893</wp:posOffset>
                </wp:positionH>
                <wp:positionV relativeFrom="paragraph">
                  <wp:posOffset>-497205</wp:posOffset>
                </wp:positionV>
                <wp:extent cx="196427" cy="223520"/>
                <wp:effectExtent l="0" t="0" r="0" b="5080"/>
                <wp:wrapNone/>
                <wp:docPr id="1016544632" name="Rectangle 2"/>
                <wp:cNvGraphicFramePr/>
                <a:graphic xmlns:a="http://schemas.openxmlformats.org/drawingml/2006/main">
                  <a:graphicData uri="http://schemas.microsoft.com/office/word/2010/wordprocessingShape">
                    <wps:wsp>
                      <wps:cNvSpPr/>
                      <wps:spPr>
                        <a:xfrm>
                          <a:off x="0" y="0"/>
                          <a:ext cx="196427" cy="2235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C3DF74" id="Rectangle 2" o:spid="_x0000_s1026" style="position:absolute;margin-left:406.15pt;margin-top:-39.15pt;width:15.45pt;height:17.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" fillcolor="white [3212]" stroked="f" strokeweight="1pt"/>
            </w:pict>
          </mc:Fallback>
        </mc:AlternateContent>
      </w:r>
      <w:r w:rsidR="00DA0961" w:rsidRPr="00DA0961">
        <w:rPr>
          <w:rFonts w:eastAsia="Aptos" w:hint="cs"/>
          <w:b/>
          <w:bCs/>
          <w:kern w:val="2"/>
          <w:sz w:val="28"/>
          <w:szCs w:val="36"/>
          <w:cs/>
          <w14:ligatures w14:val="standardContextual"/>
        </w:rPr>
        <w:t>วิทยานิพนธ์ระดับปริญญาตรี</w:t>
      </w:r>
      <w:r w:rsidR="00DA0961" w:rsidRPr="00DA0961">
        <w:rPr>
          <w:rFonts w:eastAsia="Aptos"/>
          <w:b/>
          <w:bCs/>
          <w:kern w:val="2"/>
          <w:sz w:val="28"/>
          <w:szCs w:val="36"/>
          <w:cs/>
          <w14:ligatures w14:val="standardContextual"/>
        </w:rPr>
        <w:br/>
      </w:r>
      <w:r w:rsidR="00DA0961" w:rsidRPr="00DA0961">
        <w:rPr>
          <w:rFonts w:eastAsia="Aptos" w:hint="cs"/>
          <w:b/>
          <w:bCs/>
          <w:kern w:val="2"/>
          <w:sz w:val="28"/>
          <w:szCs w:val="36"/>
          <w:cs/>
          <w14:ligatures w14:val="standardContextual"/>
        </w:rPr>
        <w:t xml:space="preserve">เรื่อง </w:t>
      </w:r>
      <w:r w:rsidR="00DA0961" w:rsidRPr="00DA0961">
        <w:rPr>
          <w:rFonts w:eastAsia="Aptos"/>
          <w:b/>
          <w:bCs/>
          <w:kern w:val="2"/>
          <w:sz w:val="28"/>
          <w:szCs w:val="36"/>
          <w:cs/>
          <w14:ligatures w14:val="standardContextual"/>
        </w:rPr>
        <w:t xml:space="preserve">การปรับปรุงประสิทธิภาพของระบบสารสนเทศโดยการเพิ่ม </w:t>
      </w:r>
      <w:r w:rsidR="00DA0961" w:rsidRPr="00DA0961">
        <w:rPr>
          <w:rFonts w:eastAsia="Aptos"/>
          <w:b/>
          <w:bCs/>
          <w:kern w:val="2"/>
          <w:sz w:val="28"/>
          <w:szCs w:val="36"/>
          <w:cs/>
          <w14:ligatures w14:val="standardContextual"/>
        </w:rPr>
        <w:br/>
        <w:t>กระบวนการตรวจสอบข้อมูลนำเข้าและการทดสอบแบบอัตโนมัติ</w:t>
      </w:r>
      <w:r w:rsidR="00DA0961" w:rsidRPr="00DA0961">
        <w:rPr>
          <w:rFonts w:eastAsia="Aptos"/>
          <w:b/>
          <w:bCs/>
          <w:kern w:val="2"/>
          <w:sz w:val="28"/>
          <w:szCs w:val="36"/>
          <w:cs/>
          <w14:ligatures w14:val="standardContextual"/>
        </w:rPr>
        <w:br/>
      </w:r>
      <w:r w:rsidR="00DA0961" w:rsidRPr="00DA0961">
        <w:rPr>
          <w:rFonts w:eastAsia="Aptos" w:hint="cs"/>
          <w:b/>
          <w:bCs/>
          <w:kern w:val="2"/>
          <w:sz w:val="28"/>
          <w:szCs w:val="36"/>
          <w:cs/>
          <w14:ligatures w14:val="standardContextual"/>
        </w:rPr>
        <w:t>ของ นายปิติภัทร กิจสวน</w:t>
      </w:r>
      <w:r w:rsidR="00DA0961" w:rsidRPr="00DA0961">
        <w:rPr>
          <w:rFonts w:eastAsia="Aptos"/>
          <w:b/>
          <w:bCs/>
          <w:kern w:val="2"/>
          <w:sz w:val="28"/>
          <w:szCs w:val="36"/>
          <w:cs/>
          <w14:ligatures w14:val="standardContextual"/>
        </w:rPr>
        <w:br/>
      </w:r>
      <w:r w:rsidR="00DA0961" w:rsidRPr="00DA0961">
        <w:rPr>
          <w:rFonts w:eastAsia="Aptos" w:hint="cs"/>
          <w:b/>
          <w:bCs/>
          <w:kern w:val="2"/>
          <w:sz w:val="28"/>
          <w:szCs w:val="36"/>
          <w:cs/>
          <w14:ligatures w14:val="standardContextual"/>
        </w:rPr>
        <w:t>ได้รับการพิจารณาให้เป็นส่วนหนึ่งของการศึกษาตามหลักสูตร</w:t>
      </w:r>
      <w:r w:rsidR="00DA0961" w:rsidRPr="00DA0961">
        <w:rPr>
          <w:rFonts w:eastAsia="Aptos"/>
          <w:b/>
          <w:bCs/>
          <w:kern w:val="2"/>
          <w:sz w:val="28"/>
          <w:szCs w:val="36"/>
          <w:cs/>
          <w14:ligatures w14:val="standardContextual"/>
        </w:rPr>
        <w:br/>
      </w:r>
      <w:r w:rsidR="00DA0961" w:rsidRPr="00DA0961">
        <w:rPr>
          <w:rFonts w:eastAsia="Aptos" w:hint="cs"/>
          <w:b/>
          <w:bCs/>
          <w:kern w:val="2"/>
          <w:sz w:val="28"/>
          <w:szCs w:val="36"/>
          <w:cs/>
          <w14:ligatures w14:val="standardContextual"/>
        </w:rPr>
        <w:t>ปริญญาวิทยาศาสตร์บัณฑิต สาขาวิชาวิทยาการคอมพิวเตอร์</w:t>
      </w:r>
      <w:r w:rsidR="00DA0961" w:rsidRPr="00DA0961">
        <w:rPr>
          <w:rFonts w:eastAsia="Aptos"/>
          <w:b/>
          <w:bCs/>
          <w:kern w:val="2"/>
          <w:sz w:val="28"/>
          <w:szCs w:val="36"/>
          <w:cs/>
          <w14:ligatures w14:val="standardContextual"/>
        </w:rPr>
        <w:br/>
      </w:r>
    </w:p>
    <w:p w14:paraId="26833178" w14:textId="03FCA988" w:rsidR="00DA0961" w:rsidRPr="00DA0961" w:rsidRDefault="00690DDE" w:rsidP="00DA0961">
      <w:pPr>
        <w:spacing w:after="160" w:line="259" w:lineRule="auto"/>
        <w:ind w:firstLine="0"/>
        <w:jc w:val="left"/>
        <w:rPr>
          <w:rFonts w:eastAsia="Aptos"/>
          <w:b/>
          <w:bCs/>
          <w:kern w:val="2"/>
          <w:sz w:val="24"/>
          <w14:ligatures w14:val="standardContextual"/>
        </w:rPr>
      </w:pPr>
      <w:r>
        <w:rPr>
          <w:rFonts w:eastAsia="Aptos" w:hint="cs"/>
          <w:b/>
          <w:bCs/>
          <w:noProof/>
          <w:kern w:val="2"/>
          <w:sz w:val="28"/>
          <w:szCs w:val="36"/>
          <w:lang w:val="th-TH"/>
        </w:rPr>
        <w:drawing>
          <wp:anchor distT="0" distB="0" distL="114300" distR="114300" simplePos="0" relativeHeight="251663360" behindDoc="0" locked="0" layoutInCell="1" allowOverlap="1" wp14:anchorId="6215098B" wp14:editId="3FCA14BC">
            <wp:simplePos x="0" y="0"/>
            <wp:positionH relativeFrom="column">
              <wp:posOffset>860648</wp:posOffset>
            </wp:positionH>
            <wp:positionV relativeFrom="paragraph">
              <wp:posOffset>562678</wp:posOffset>
            </wp:positionV>
            <wp:extent cx="1367481" cy="420322"/>
            <wp:effectExtent l="0" t="0" r="4445" b="0"/>
            <wp:wrapNone/>
            <wp:docPr id="1366995097" name="Picture 6" descr="A blue line draw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95097" name="Picture 6" descr="A blue line drawing on a black background&#10;&#10;AI-generated content may be incorrect."/>
                    <pic:cNvPicPr/>
                  </pic:nvPicPr>
                  <pic:blipFill rotWithShape="1">
                    <a:blip r:embed="rId8" cstate="print">
                      <a:extLst>
                        <a:ext uri="{28A0092B-C50C-407E-A947-70E740481C1C}">
                          <a14:useLocalDpi xmlns:a14="http://schemas.microsoft.com/office/drawing/2010/main" val="0"/>
                        </a:ext>
                      </a:extLst>
                    </a:blip>
                    <a:srcRect l="38337" t="44006" r="27491" b="41988"/>
                    <a:stretch>
                      <a:fillRect/>
                    </a:stretch>
                  </pic:blipFill>
                  <pic:spPr bwMode="auto">
                    <a:xfrm>
                      <a:off x="0" y="0"/>
                      <a:ext cx="1367481" cy="4203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0961" w:rsidRPr="00DA0961">
        <w:rPr>
          <w:rFonts w:eastAsia="Aptos" w:hint="cs"/>
          <w:b/>
          <w:bCs/>
          <w:kern w:val="2"/>
          <w:sz w:val="24"/>
          <w:cs/>
          <w14:ligatures w14:val="standardContextual"/>
        </w:rPr>
        <w:t>คณะกรรมการสอบวิทยานิพนธ์ระดับปริญญาตรี</w:t>
      </w:r>
      <w:r w:rsidR="00DA0961" w:rsidRPr="00DA0961">
        <w:rPr>
          <w:rFonts w:eastAsia="Aptos"/>
          <w:b/>
          <w:bCs/>
          <w:kern w:val="2"/>
          <w:sz w:val="24"/>
          <w:cs/>
          <w14:ligatures w14:val="standardContextual"/>
        </w:rPr>
        <w:br/>
      </w:r>
      <w:r w:rsidR="00DA0961" w:rsidRPr="00DA0961">
        <w:rPr>
          <w:rFonts w:eastAsia="Aptos"/>
          <w:b/>
          <w:bCs/>
          <w:kern w:val="2"/>
          <w:sz w:val="24"/>
          <w:cs/>
          <w14:ligatures w14:val="standardContextual"/>
        </w:rPr>
        <w:br/>
      </w:r>
    </w:p>
    <w:p w14:paraId="120D8729" w14:textId="781BDFE0" w:rsidR="00DA0961" w:rsidRPr="00DA0961" w:rsidRDefault="007828F6" w:rsidP="00DA0961">
      <w:pPr>
        <w:spacing w:after="160" w:line="259" w:lineRule="auto"/>
        <w:ind w:firstLine="0"/>
        <w:jc w:val="left"/>
        <w:rPr>
          <w:rFonts w:eastAsia="Aptos"/>
          <w:kern w:val="2"/>
          <w14:ligatures w14:val="standardContextual"/>
        </w:rPr>
      </w:pPr>
      <w:r>
        <w:rPr>
          <w:rFonts w:eastAsia="Aptos"/>
          <w:noProof/>
          <w:kern w:val="2"/>
          <w:lang w:val="th-TH"/>
        </w:rPr>
        <w:drawing>
          <wp:anchor distT="0" distB="0" distL="114300" distR="114300" simplePos="0" relativeHeight="251665408" behindDoc="0" locked="0" layoutInCell="1" allowOverlap="1" wp14:anchorId="72F6F63A" wp14:editId="3A1F0361">
            <wp:simplePos x="0" y="0"/>
            <wp:positionH relativeFrom="column">
              <wp:posOffset>1181358</wp:posOffset>
            </wp:positionH>
            <wp:positionV relativeFrom="paragraph">
              <wp:posOffset>866140</wp:posOffset>
            </wp:positionV>
            <wp:extent cx="389890" cy="418465"/>
            <wp:effectExtent l="0" t="0" r="0" b="635"/>
            <wp:wrapNone/>
            <wp:docPr id="1546420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0921" name="Picture 1546420921"/>
                    <pic:cNvPicPr/>
                  </pic:nvPicPr>
                  <pic:blipFill>
                    <a:blip r:embed="rId9">
                      <a:extLst>
                        <a:ext uri="{28A0092B-C50C-407E-A947-70E740481C1C}">
                          <a14:useLocalDpi xmlns:a14="http://schemas.microsoft.com/office/drawing/2010/main" val="0"/>
                        </a:ext>
                      </a:extLst>
                    </a:blip>
                    <a:stretch>
                      <a:fillRect/>
                    </a:stretch>
                  </pic:blipFill>
                  <pic:spPr>
                    <a:xfrm>
                      <a:off x="0" y="0"/>
                      <a:ext cx="389890" cy="418465"/>
                    </a:xfrm>
                    <a:prstGeom prst="rect">
                      <a:avLst/>
                    </a:prstGeom>
                  </pic:spPr>
                </pic:pic>
              </a:graphicData>
            </a:graphic>
          </wp:anchor>
        </w:drawing>
      </w:r>
      <w:r w:rsidR="00491EB8">
        <w:rPr>
          <w:rFonts w:eastAsia="Aptos"/>
          <w:b/>
          <w:bCs/>
          <w:noProof/>
          <w:kern w:val="2"/>
          <w:sz w:val="24"/>
        </w:rPr>
        <w:drawing>
          <wp:anchor distT="0" distB="0" distL="114300" distR="114300" simplePos="0" relativeHeight="251664384" behindDoc="0" locked="0" layoutInCell="1" allowOverlap="1" wp14:anchorId="480E8230" wp14:editId="7F873A2E">
            <wp:simplePos x="0" y="0"/>
            <wp:positionH relativeFrom="column">
              <wp:posOffset>102785</wp:posOffset>
            </wp:positionH>
            <wp:positionV relativeFrom="paragraph">
              <wp:posOffset>1845962</wp:posOffset>
            </wp:positionV>
            <wp:extent cx="2638883" cy="668140"/>
            <wp:effectExtent l="0" t="0" r="0" b="0"/>
            <wp:wrapNone/>
            <wp:docPr id="1346976000" name="Picture 8" descr="A drawing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76000" name="Picture 8" descr="A drawing of a pla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8883" cy="668140"/>
                    </a:xfrm>
                    <a:prstGeom prst="rect">
                      <a:avLst/>
                    </a:prstGeom>
                  </pic:spPr>
                </pic:pic>
              </a:graphicData>
            </a:graphic>
            <wp14:sizeRelH relativeFrom="margin">
              <wp14:pctWidth>0</wp14:pctWidth>
            </wp14:sizeRelH>
            <wp14:sizeRelV relativeFrom="margin">
              <wp14:pctHeight>0</wp14:pctHeight>
            </wp14:sizeRelV>
          </wp:anchor>
        </w:drawing>
      </w:r>
      <w:r w:rsidR="00DA0961" w:rsidRPr="00DA0961">
        <w:rPr>
          <w:rFonts w:eastAsia="Aptos"/>
          <w:kern w:val="2"/>
          <w:cs/>
          <w14:ligatures w14:val="standardContextual"/>
        </w:rPr>
        <w:t>……………………………….........………..........................</w:t>
      </w:r>
      <w:r w:rsidR="00DA0961" w:rsidRPr="00DA0961">
        <w:rPr>
          <w:rFonts w:eastAsia="Aptos" w:hint="cs"/>
          <w:kern w:val="2"/>
          <w:cs/>
          <w14:ligatures w14:val="standardContextual"/>
        </w:rPr>
        <w:t>.....</w:t>
      </w:r>
      <w:r w:rsidR="00DA0961" w:rsidRPr="00DA0961">
        <w:rPr>
          <w:rFonts w:eastAsia="Aptos"/>
          <w:kern w:val="2"/>
          <w:cs/>
          <w14:ligatures w14:val="standardContextual"/>
        </w:rPr>
        <w:t>.</w:t>
      </w:r>
      <w:r w:rsidR="00DA0961" w:rsidRPr="00DA0961">
        <w:rPr>
          <w:rFonts w:eastAsia="Aptos" w:hint="cs"/>
          <w:kern w:val="2"/>
          <w:cs/>
          <w14:ligatures w14:val="standardContextual"/>
        </w:rPr>
        <w:t>อาจารย์ที่ปรึกษา</w:t>
      </w:r>
      <w:r w:rsidR="00DA0961" w:rsidRPr="00DA0961">
        <w:rPr>
          <w:rFonts w:eastAsia="Aptos"/>
          <w:kern w:val="2"/>
          <w:sz w:val="24"/>
          <w:cs/>
          <w14:ligatures w14:val="standardContextual"/>
        </w:rPr>
        <w:br/>
      </w:r>
      <w:r w:rsidR="00DA0961" w:rsidRPr="00DA0961">
        <w:rPr>
          <w:rFonts w:eastAsia="Aptos"/>
          <w:kern w:val="2"/>
          <w14:ligatures w14:val="standardContextual"/>
        </w:rPr>
        <w:t>(</w:t>
      </w:r>
      <w:r w:rsidR="00DA0961" w:rsidRPr="00DA0961">
        <w:rPr>
          <w:rFonts w:eastAsia="Aptos" w:hint="cs"/>
          <w:kern w:val="2"/>
          <w:cs/>
          <w14:ligatures w14:val="standardContextual"/>
        </w:rPr>
        <w:t>ผู้ช่วยศาสตราจารย์ ดร.วินัย วงษ์ไทย</w:t>
      </w:r>
      <w:r w:rsidR="00DA0961" w:rsidRPr="00DA0961">
        <w:rPr>
          <w:rFonts w:eastAsia="Aptos"/>
          <w:kern w:val="2"/>
          <w14:ligatures w14:val="standardContextual"/>
        </w:rPr>
        <w:t>)</w:t>
      </w:r>
      <w:r w:rsidR="00DA0961" w:rsidRPr="00DA0961">
        <w:rPr>
          <w:rFonts w:eastAsia="Aptos"/>
          <w:kern w:val="2"/>
          <w:cs/>
          <w14:ligatures w14:val="standardContextual"/>
        </w:rPr>
        <w:br/>
      </w:r>
      <w:r w:rsidR="00DA0961" w:rsidRPr="00DA0961">
        <w:rPr>
          <w:rFonts w:eastAsia="Aptos"/>
          <w:kern w:val="2"/>
          <w:cs/>
          <w14:ligatures w14:val="standardContextual"/>
        </w:rPr>
        <w:br/>
      </w:r>
      <w:r w:rsidR="00DA0961" w:rsidRPr="00DA0961">
        <w:rPr>
          <w:rFonts w:eastAsia="Aptos"/>
          <w:kern w:val="2"/>
          <w:cs/>
          <w14:ligatures w14:val="standardContextual"/>
        </w:rPr>
        <w:br/>
        <w:t>……………………………….........………........................</w:t>
      </w:r>
      <w:r w:rsidR="00DA0961" w:rsidRPr="00DA0961">
        <w:rPr>
          <w:rFonts w:eastAsia="Aptos" w:hint="cs"/>
          <w:kern w:val="2"/>
          <w:cs/>
          <w14:ligatures w14:val="standardContextual"/>
        </w:rPr>
        <w:t>..</w:t>
      </w:r>
      <w:r w:rsidR="00DA0961" w:rsidRPr="00DA0961">
        <w:rPr>
          <w:rFonts w:eastAsia="Aptos"/>
          <w:kern w:val="2"/>
          <w:cs/>
          <w14:ligatures w14:val="standardContextual"/>
        </w:rPr>
        <w:t>..</w:t>
      </w:r>
      <w:r w:rsidR="00DA0961" w:rsidRPr="00DA0961">
        <w:rPr>
          <w:rFonts w:eastAsia="Aptos" w:hint="cs"/>
          <w:kern w:val="2"/>
          <w:cs/>
          <w14:ligatures w14:val="standardContextual"/>
        </w:rPr>
        <w:t>...</w:t>
      </w:r>
      <w:r w:rsidR="00DA0961" w:rsidRPr="00DA0961">
        <w:rPr>
          <w:rFonts w:eastAsia="Aptos"/>
          <w:kern w:val="2"/>
          <w:cs/>
          <w14:ligatures w14:val="standardContextual"/>
        </w:rPr>
        <w:t>.</w:t>
      </w:r>
      <w:r w:rsidR="00DA0961" w:rsidRPr="00DA0961">
        <w:rPr>
          <w:rFonts w:eastAsia="Aptos" w:hint="cs"/>
          <w:kern w:val="2"/>
          <w:cs/>
          <w14:ligatures w14:val="standardContextual"/>
        </w:rPr>
        <w:t>กรรมการ</w:t>
      </w:r>
      <w:r w:rsidR="00DA0961" w:rsidRPr="00DA0961">
        <w:rPr>
          <w:rFonts w:eastAsia="Aptos"/>
          <w:kern w:val="2"/>
          <w:sz w:val="24"/>
          <w:cs/>
          <w14:ligatures w14:val="standardContextual"/>
        </w:rPr>
        <w:br/>
      </w:r>
      <w:r w:rsidR="00DA0961" w:rsidRPr="00DA0961">
        <w:rPr>
          <w:rFonts w:eastAsia="Aptos"/>
          <w:kern w:val="2"/>
          <w14:ligatures w14:val="standardContextual"/>
        </w:rPr>
        <w:t>(</w:t>
      </w:r>
      <w:r w:rsidR="00DA0961" w:rsidRPr="00DA0961">
        <w:rPr>
          <w:rFonts w:eastAsia="Aptos" w:hint="cs"/>
          <w:kern w:val="2"/>
          <w:cs/>
          <w14:ligatures w14:val="standardContextual"/>
        </w:rPr>
        <w:t xml:space="preserve">ผู้ช่วยศาสตราจารย์ </w:t>
      </w:r>
      <w:r w:rsidR="00DA0961" w:rsidRPr="00DA0961">
        <w:rPr>
          <w:rFonts w:eastAsia="Aptos"/>
          <w:kern w:val="2"/>
          <w:cs/>
          <w14:ligatures w14:val="standardContextual"/>
        </w:rPr>
        <w:t>ดร.วันสุรีย์ มาศกรัม</w:t>
      </w:r>
      <w:r w:rsidR="00DA0961" w:rsidRPr="00DA0961">
        <w:rPr>
          <w:rFonts w:eastAsia="Aptos"/>
          <w:kern w:val="2"/>
          <w14:ligatures w14:val="standardContextual"/>
        </w:rPr>
        <w:t>)</w:t>
      </w:r>
      <w:r w:rsidR="00DA0961" w:rsidRPr="00DA0961">
        <w:rPr>
          <w:rFonts w:eastAsia="Aptos"/>
          <w:kern w:val="2"/>
          <w:cs/>
          <w14:ligatures w14:val="standardContextual"/>
        </w:rPr>
        <w:br/>
      </w:r>
      <w:r w:rsidR="00DA0961" w:rsidRPr="00DA0961">
        <w:rPr>
          <w:rFonts w:eastAsia="Aptos"/>
          <w:kern w:val="2"/>
          <w:cs/>
          <w14:ligatures w14:val="standardContextual"/>
        </w:rPr>
        <w:br/>
      </w:r>
    </w:p>
    <w:p w14:paraId="2C06FD12" w14:textId="77777777" w:rsidR="00DA0961" w:rsidRPr="00DA0961" w:rsidRDefault="00DA0961" w:rsidP="00DA0961">
      <w:pPr>
        <w:spacing w:after="160" w:line="259" w:lineRule="auto"/>
        <w:ind w:firstLine="0"/>
        <w:jc w:val="left"/>
        <w:rPr>
          <w:rFonts w:eastAsia="Aptos"/>
          <w:kern w:val="2"/>
          <w14:ligatures w14:val="standardContextual"/>
        </w:rPr>
      </w:pPr>
      <w:r w:rsidRPr="00DA0961">
        <w:rPr>
          <w:rFonts w:eastAsia="Aptos"/>
          <w:kern w:val="2"/>
          <w:cs/>
          <w14:ligatures w14:val="standardContextual"/>
        </w:rPr>
        <w:t>……………………………….........………........................</w:t>
      </w:r>
      <w:r w:rsidRPr="00DA0961">
        <w:rPr>
          <w:rFonts w:eastAsia="Aptos" w:hint="cs"/>
          <w:kern w:val="2"/>
          <w:cs/>
          <w14:ligatures w14:val="standardContextual"/>
        </w:rPr>
        <w:t>..</w:t>
      </w:r>
      <w:r w:rsidRPr="00DA0961">
        <w:rPr>
          <w:rFonts w:eastAsia="Aptos"/>
          <w:kern w:val="2"/>
          <w:cs/>
          <w14:ligatures w14:val="standardContextual"/>
        </w:rPr>
        <w:t>..</w:t>
      </w:r>
      <w:r w:rsidRPr="00DA0961">
        <w:rPr>
          <w:rFonts w:eastAsia="Aptos" w:hint="cs"/>
          <w:kern w:val="2"/>
          <w:cs/>
          <w14:ligatures w14:val="standardContextual"/>
        </w:rPr>
        <w:t>...</w:t>
      </w:r>
      <w:r w:rsidRPr="00DA0961">
        <w:rPr>
          <w:rFonts w:eastAsia="Aptos"/>
          <w:kern w:val="2"/>
          <w:cs/>
          <w14:ligatures w14:val="standardContextual"/>
        </w:rPr>
        <w:t>.</w:t>
      </w:r>
      <w:r w:rsidRPr="00DA0961">
        <w:rPr>
          <w:rFonts w:eastAsia="Aptos" w:hint="cs"/>
          <w:kern w:val="2"/>
          <w:cs/>
          <w14:ligatures w14:val="standardContextual"/>
        </w:rPr>
        <w:t>กรรมการ</w:t>
      </w:r>
      <w:r w:rsidRPr="00DA0961">
        <w:rPr>
          <w:rFonts w:eastAsia="Aptos"/>
          <w:kern w:val="2"/>
          <w:sz w:val="24"/>
          <w:cs/>
          <w14:ligatures w14:val="standardContextual"/>
        </w:rPr>
        <w:br/>
      </w:r>
      <w:r w:rsidRPr="00DA0961">
        <w:rPr>
          <w:rFonts w:eastAsia="Aptos"/>
          <w:kern w:val="2"/>
          <w14:ligatures w14:val="standardContextual"/>
        </w:rPr>
        <w:t>(</w:t>
      </w:r>
      <w:r w:rsidRPr="00DA0961">
        <w:rPr>
          <w:rFonts w:eastAsia="Aptos"/>
          <w:kern w:val="2"/>
          <w:cs/>
          <w14:ligatures w14:val="standardContextual"/>
        </w:rPr>
        <w:t>อาจารย์</w:t>
      </w:r>
      <w:r w:rsidRPr="00DA0961">
        <w:rPr>
          <w:rFonts w:eastAsia="Aptos" w:hint="cs"/>
          <w:kern w:val="2"/>
          <w:cs/>
          <w14:ligatures w14:val="standardContextual"/>
        </w:rPr>
        <w:t xml:space="preserve"> </w:t>
      </w:r>
      <w:r w:rsidRPr="00DA0961">
        <w:rPr>
          <w:rFonts w:eastAsia="Aptos"/>
          <w:kern w:val="2"/>
          <w:cs/>
          <w14:ligatures w14:val="standardContextual"/>
        </w:rPr>
        <w:t>อดิเรก รุ่งรังษี</w:t>
      </w:r>
      <w:r w:rsidRPr="00DA0961">
        <w:rPr>
          <w:rFonts w:eastAsia="Aptos"/>
          <w:kern w:val="2"/>
          <w14:ligatures w14:val="standardContextual"/>
        </w:rPr>
        <w:t>)</w:t>
      </w:r>
      <w:r w:rsidRPr="00DA0961">
        <w:rPr>
          <w:rFonts w:eastAsia="Aptos"/>
          <w:kern w:val="2"/>
          <w:cs/>
          <w14:ligatures w14:val="standardContextual"/>
        </w:rPr>
        <w:br/>
      </w:r>
      <w:r w:rsidRPr="00DA0961">
        <w:rPr>
          <w:rFonts w:eastAsia="Aptos"/>
          <w:kern w:val="2"/>
          <w:cs/>
          <w14:ligatures w14:val="standardContextual"/>
        </w:rPr>
        <w:br/>
      </w:r>
    </w:p>
    <w:p w14:paraId="232778D4" w14:textId="77777777" w:rsidR="00DA0961" w:rsidRPr="00DA0961" w:rsidRDefault="00DA0961" w:rsidP="00DA0961">
      <w:pPr>
        <w:spacing w:after="160" w:line="259" w:lineRule="auto"/>
        <w:ind w:firstLine="0"/>
        <w:jc w:val="right"/>
        <w:rPr>
          <w:rFonts w:eastAsia="Aptos"/>
          <w:kern w:val="2"/>
          <w14:ligatures w14:val="standardContextual"/>
        </w:rPr>
      </w:pPr>
      <w:r w:rsidRPr="00DA0961">
        <w:rPr>
          <w:rFonts w:eastAsia="Aptos" w:hint="cs"/>
          <w:kern w:val="2"/>
          <w:cs/>
          <w14:ligatures w14:val="standardContextual"/>
        </w:rPr>
        <w:t>......................................................................................</w:t>
      </w:r>
      <w:r w:rsidRPr="00DA0961">
        <w:rPr>
          <w:rFonts w:eastAsia="Aptos"/>
          <w:kern w:val="2"/>
          <w:cs/>
          <w14:ligatures w14:val="standardContextual"/>
        </w:rPr>
        <w:br/>
      </w:r>
      <w:r w:rsidRPr="00DA0961">
        <w:rPr>
          <w:rFonts w:eastAsia="Aptos"/>
          <w:kern w:val="2"/>
          <w14:ligatures w14:val="standardContextual"/>
        </w:rPr>
        <w:t>(</w:t>
      </w:r>
      <w:r w:rsidRPr="00DA0961">
        <w:rPr>
          <w:rFonts w:eastAsia="Aptos"/>
          <w:kern w:val="2"/>
          <w:cs/>
          <w14:ligatures w14:val="standardContextual"/>
        </w:rPr>
        <w:t>อาจารย์</w:t>
      </w:r>
      <w:r w:rsidRPr="00DA0961">
        <w:rPr>
          <w:rFonts w:eastAsia="Aptos" w:hint="cs"/>
          <w:kern w:val="2"/>
          <w:cs/>
          <w14:ligatures w14:val="standardContextual"/>
        </w:rPr>
        <w:t xml:space="preserve"> </w:t>
      </w:r>
      <w:r w:rsidRPr="00DA0961">
        <w:rPr>
          <w:rFonts w:eastAsia="Aptos"/>
          <w:kern w:val="2"/>
          <w:cs/>
          <w14:ligatures w14:val="standardContextual"/>
        </w:rPr>
        <w:t>วุฒิพงษ์ เรือนทอง</w:t>
      </w:r>
      <w:r w:rsidRPr="00DA0961">
        <w:rPr>
          <w:rFonts w:eastAsia="Aptos"/>
          <w:kern w:val="2"/>
          <w14:ligatures w14:val="standardContextual"/>
        </w:rPr>
        <w:t>)</w:t>
      </w:r>
      <w:r w:rsidRPr="00DA0961">
        <w:rPr>
          <w:rFonts w:eastAsia="Aptos"/>
          <w:kern w:val="2"/>
          <w:cs/>
          <w14:ligatures w14:val="standardContextual"/>
        </w:rPr>
        <w:br/>
      </w:r>
      <w:r w:rsidRPr="00DA0961">
        <w:rPr>
          <w:rFonts w:eastAsia="Aptos" w:hint="cs"/>
          <w:kern w:val="2"/>
          <w:cs/>
          <w14:ligatures w14:val="standardContextual"/>
        </w:rPr>
        <w:t>หัวหน้าภาควิชาวิทยาการคอมพิวเตอร์และเทคโนโลยีสารสนเทศ</w:t>
      </w:r>
    </w:p>
    <w:p w14:paraId="3C5315F6" w14:textId="1EF3DD50" w:rsidR="00DA0961" w:rsidRPr="00DA0961" w:rsidRDefault="00DA0961" w:rsidP="00DA0961">
      <w:pPr>
        <w:spacing w:after="160" w:line="259" w:lineRule="auto"/>
        <w:ind w:firstLine="0"/>
        <w:jc w:val="right"/>
        <w:rPr>
          <w:rFonts w:eastAsia="Aptos"/>
          <w:kern w:val="2"/>
          <w14:ligatures w14:val="standardContextual"/>
        </w:rPr>
      </w:pPr>
      <w:r w:rsidRPr="00DA0961">
        <w:rPr>
          <w:rFonts w:eastAsia="Aptos" w:hint="cs"/>
          <w:kern w:val="2"/>
          <w:cs/>
          <w14:ligatures w14:val="standardContextual"/>
        </w:rPr>
        <w:t xml:space="preserve">วันที่ </w:t>
      </w:r>
      <w:r w:rsidR="00997AD0">
        <w:rPr>
          <w:rFonts w:eastAsia="Aptos" w:hint="cs"/>
          <w:kern w:val="2"/>
          <w:cs/>
          <w14:ligatures w14:val="standardContextual"/>
        </w:rPr>
        <w:t>10</w:t>
      </w:r>
      <w:r w:rsidRPr="00DA0961">
        <w:rPr>
          <w:rFonts w:eastAsia="Aptos" w:hint="cs"/>
          <w:kern w:val="2"/>
          <w:cs/>
          <w14:ligatures w14:val="standardContextual"/>
        </w:rPr>
        <w:t xml:space="preserve"> เดือน </w:t>
      </w:r>
      <w:r w:rsidR="00997AD0">
        <w:rPr>
          <w:rFonts w:eastAsia="Aptos" w:hint="cs"/>
          <w:kern w:val="2"/>
          <w:cs/>
          <w14:ligatures w14:val="standardContextual"/>
        </w:rPr>
        <w:t>พฤศจิกายน</w:t>
      </w:r>
      <w:r w:rsidRPr="00DA0961">
        <w:rPr>
          <w:rFonts w:eastAsia="Aptos" w:hint="cs"/>
          <w:kern w:val="2"/>
          <w:cs/>
          <w14:ligatures w14:val="standardContextual"/>
        </w:rPr>
        <w:t xml:space="preserve"> ปี พ.ศ. </w:t>
      </w:r>
      <w:r w:rsidR="00997AD0">
        <w:rPr>
          <w:rFonts w:eastAsia="Aptos" w:hint="cs"/>
          <w:kern w:val="2"/>
          <w:cs/>
          <w14:ligatures w14:val="standardContextual"/>
        </w:rPr>
        <w:t>2568</w:t>
      </w:r>
    </w:p>
    <w:p w14:paraId="4445EB73" w14:textId="4966828E" w:rsidR="00DA0961" w:rsidRDefault="00DA0961">
      <w:pPr>
        <w:ind w:firstLine="0"/>
        <w:jc w:val="left"/>
        <w:rPr>
          <w:b/>
          <w:bCs/>
          <w:cs/>
        </w:rPr>
        <w:sectPr w:rsidR="00DA0961" w:rsidSect="00E57BA3">
          <w:headerReference w:type="default" r:id="rId11"/>
          <w:headerReference w:type="first" r:id="rId12"/>
          <w:pgSz w:w="11906" w:h="16838" w:code="9"/>
          <w:pgMar w:top="2160" w:right="1440" w:bottom="1440" w:left="2160" w:header="1411" w:footer="706" w:gutter="0"/>
          <w:pgNumType w:fmt="thaiLetters" w:start="1"/>
          <w:cols w:space="708"/>
          <w:docGrid w:linePitch="435"/>
        </w:sectPr>
      </w:pPr>
    </w:p>
    <w:p w14:paraId="3E900FDA" w14:textId="77777777" w:rsidR="00DA0961" w:rsidRDefault="00DA0961">
      <w:pPr>
        <w:ind w:firstLine="0"/>
        <w:jc w:val="left"/>
        <w:rPr>
          <w:b/>
          <w:bCs/>
          <w:cs/>
        </w:rPr>
      </w:pPr>
    </w:p>
    <w:p w14:paraId="1FD82163" w14:textId="41D90B37" w:rsidR="00AA03BF" w:rsidRDefault="00884120" w:rsidP="00AA03BF">
      <w:pPr>
        <w:ind w:left="720" w:firstLine="0"/>
        <w:jc w:val="left"/>
      </w:pPr>
      <w:r w:rsidRPr="00884120">
        <w:rPr>
          <w:rFonts w:hint="cs"/>
          <w:b/>
          <w:bCs/>
          <w:cs/>
        </w:rPr>
        <w:t>ชื่อเรื่อง</w:t>
      </w:r>
      <w:r w:rsidRPr="00884120">
        <w:rPr>
          <w:b/>
          <w:bCs/>
        </w:rPr>
        <w:tab/>
      </w:r>
      <w:r w:rsidRPr="00884120">
        <w:rPr>
          <w:b/>
          <w:bCs/>
        </w:rPr>
        <w:tab/>
      </w:r>
      <w:r w:rsidR="00AA03BF">
        <w:rPr>
          <w:cs/>
        </w:rPr>
        <w:tab/>
      </w:r>
      <w:bookmarkStart w:id="0" w:name="_Hlk211815297"/>
      <w:r w:rsidR="00AA03BF" w:rsidRPr="00AA03BF">
        <w:rPr>
          <w:cs/>
        </w:rPr>
        <w:t>การปรับปรุงประสิทธิภาพของระบบสารสนเทศโดยการเพิ่ม</w:t>
      </w:r>
      <w:r w:rsidR="00AA03BF">
        <w:rPr>
          <w:rFonts w:hint="cs"/>
          <w:cs/>
        </w:rPr>
        <w:t xml:space="preserve"> </w:t>
      </w:r>
    </w:p>
    <w:p w14:paraId="243C3361" w14:textId="77777777" w:rsidR="00AA03BF" w:rsidRDefault="00AA03BF" w:rsidP="00AA03BF">
      <w:pPr>
        <w:ind w:left="2160"/>
        <w:jc w:val="left"/>
      </w:pPr>
      <w:r w:rsidRPr="00AA03BF">
        <w:rPr>
          <w:cs/>
        </w:rPr>
        <w:t>กระบวนการตรวจสอบข้อมูลนำเข้าและการทดสอบแบบอัตโนมัติ</w:t>
      </w:r>
    </w:p>
    <w:bookmarkEnd w:id="0"/>
    <w:p w14:paraId="2A4ACEED" w14:textId="77777777" w:rsidR="00535CD1" w:rsidRDefault="00884120" w:rsidP="00535CD1">
      <w:pPr>
        <w:ind w:left="720" w:firstLine="0"/>
        <w:jc w:val="left"/>
      </w:pPr>
      <w:r w:rsidRPr="00884120">
        <w:rPr>
          <w:rFonts w:hint="cs"/>
          <w:b/>
          <w:bCs/>
          <w:cs/>
        </w:rPr>
        <w:t>ผู้วิจัย</w:t>
      </w:r>
      <w:r w:rsidRPr="00884120">
        <w:rPr>
          <w:b/>
          <w:bCs/>
          <w:cs/>
        </w:rPr>
        <w:tab/>
      </w:r>
      <w:r w:rsidRPr="00884120">
        <w:rPr>
          <w:b/>
          <w:bCs/>
          <w:cs/>
        </w:rPr>
        <w:tab/>
      </w:r>
      <w:r w:rsidRPr="00884120">
        <w:rPr>
          <w:b/>
          <w:bCs/>
          <w:cs/>
        </w:rPr>
        <w:tab/>
      </w:r>
      <w:r w:rsidRPr="00884120">
        <w:rPr>
          <w:rFonts w:hint="cs"/>
          <w:cs/>
        </w:rPr>
        <w:t>นายปิติภัทร กิจสวน</w:t>
      </w:r>
      <w:r w:rsidRPr="00884120">
        <w:rPr>
          <w:cs/>
        </w:rPr>
        <w:tab/>
      </w:r>
      <w:r w:rsidRPr="00884120">
        <w:rPr>
          <w:rFonts w:hint="cs"/>
          <w:cs/>
        </w:rPr>
        <w:t>รหัสนิสิต 65313037</w:t>
      </w:r>
      <w:r w:rsidRPr="00884120">
        <w:rPr>
          <w:b/>
          <w:bCs/>
          <w:cs/>
        </w:rPr>
        <w:br/>
      </w:r>
      <w:r w:rsidRPr="00884120">
        <w:rPr>
          <w:rFonts w:hint="cs"/>
          <w:b/>
          <w:bCs/>
          <w:cs/>
        </w:rPr>
        <w:t>อาจารย์ที่ปรึกษา</w:t>
      </w:r>
      <w:r w:rsidRPr="00884120">
        <w:rPr>
          <w:b/>
          <w:bCs/>
          <w:cs/>
        </w:rPr>
        <w:tab/>
      </w:r>
      <w:r w:rsidRPr="00884120">
        <w:rPr>
          <w:rFonts w:hint="cs"/>
          <w:cs/>
        </w:rPr>
        <w:t>ผู้ช่วยศาสตราจารย์ ดร.วินัย วงษ์ไทย</w:t>
      </w:r>
      <w:r w:rsidRPr="00884120">
        <w:rPr>
          <w:b/>
          <w:bCs/>
          <w:cs/>
        </w:rPr>
        <w:br/>
      </w:r>
      <w:r w:rsidRPr="00884120">
        <w:rPr>
          <w:rFonts w:hint="cs"/>
          <w:b/>
          <w:bCs/>
          <w:cs/>
        </w:rPr>
        <w:t>ประเภทสารนิพนธ์</w:t>
      </w:r>
      <w:r w:rsidRPr="00884120">
        <w:rPr>
          <w:b/>
          <w:bCs/>
          <w:cs/>
        </w:rPr>
        <w:tab/>
      </w:r>
      <w:r w:rsidRPr="00884120">
        <w:rPr>
          <w:rFonts w:hint="cs"/>
          <w:cs/>
        </w:rPr>
        <w:t>วิทยานิพนธ์ระดับปริญญาตรี วท.บ.วิทยาการคอมพิวเตอร์</w:t>
      </w:r>
      <w:r w:rsidRPr="00884120">
        <w:rPr>
          <w:cs/>
        </w:rPr>
        <w:br/>
      </w:r>
      <w:r w:rsidRPr="00884120">
        <w:rPr>
          <w:rFonts w:hint="cs"/>
          <w:b/>
          <w:bCs/>
          <w:cs/>
        </w:rPr>
        <w:t xml:space="preserve"> </w:t>
      </w:r>
      <w:r w:rsidRPr="00884120">
        <w:rPr>
          <w:b/>
          <w:bCs/>
          <w:cs/>
        </w:rPr>
        <w:tab/>
      </w:r>
      <w:r w:rsidRPr="00884120">
        <w:rPr>
          <w:b/>
          <w:bCs/>
          <w:cs/>
        </w:rPr>
        <w:tab/>
      </w:r>
      <w:r w:rsidRPr="00884120">
        <w:rPr>
          <w:b/>
          <w:bCs/>
          <w:cs/>
        </w:rPr>
        <w:tab/>
      </w:r>
      <w:r w:rsidRPr="00884120">
        <w:rPr>
          <w:rFonts w:hint="cs"/>
          <w:cs/>
        </w:rPr>
        <w:t>คณะวิทยาศาสตร์ มหาวิทยาลับนเรศวร</w:t>
      </w:r>
      <w:r w:rsidRPr="00884120">
        <w:rPr>
          <w:b/>
          <w:bCs/>
          <w:cs/>
        </w:rPr>
        <w:br/>
      </w:r>
      <w:r w:rsidRPr="00884120">
        <w:rPr>
          <w:rFonts w:hint="cs"/>
          <w:b/>
          <w:bCs/>
          <w:cs/>
        </w:rPr>
        <w:t>คำสำคัญ</w:t>
      </w:r>
      <w:r w:rsidRPr="00884120">
        <w:rPr>
          <w:b/>
          <w:bCs/>
        </w:rPr>
        <w:tab/>
      </w:r>
      <w:r w:rsidRPr="00884120">
        <w:rPr>
          <w:b/>
          <w:bCs/>
        </w:rPr>
        <w:tab/>
      </w:r>
      <w:r w:rsidR="00535CD1" w:rsidRPr="00535CD1">
        <w:rPr>
          <w:cs/>
        </w:rPr>
        <w:t>ระบบสารสนเทศ</w:t>
      </w:r>
      <w:r w:rsidR="00535CD1">
        <w:rPr>
          <w:rFonts w:hint="cs"/>
          <w:cs/>
        </w:rPr>
        <w:t xml:space="preserve"> </w:t>
      </w:r>
      <w:r w:rsidR="00535CD1" w:rsidRPr="00535CD1">
        <w:rPr>
          <w:cs/>
        </w:rPr>
        <w:t>การตรวจสอบข้อมูลนำเข้า</w:t>
      </w:r>
      <w:r w:rsidR="00535CD1">
        <w:rPr>
          <w:rFonts w:hint="cs"/>
          <w:cs/>
        </w:rPr>
        <w:t xml:space="preserve"> </w:t>
      </w:r>
    </w:p>
    <w:p w14:paraId="1A424C87" w14:textId="1E5A4C9A" w:rsidR="009E157B" w:rsidRDefault="00535CD1" w:rsidP="00535CD1">
      <w:pPr>
        <w:ind w:left="2160"/>
        <w:jc w:val="left"/>
      </w:pPr>
      <w:r w:rsidRPr="00535CD1">
        <w:rPr>
          <w:cs/>
        </w:rPr>
        <w:t>การทดสอบแบ</w:t>
      </w:r>
      <w:r>
        <w:rPr>
          <w:rFonts w:hint="cs"/>
          <w:cs/>
        </w:rPr>
        <w:t>บ</w:t>
      </w:r>
      <w:r w:rsidRPr="00535CD1">
        <w:rPr>
          <w:cs/>
        </w:rPr>
        <w:t>อัตโนมัติ</w:t>
      </w:r>
      <w:r>
        <w:rPr>
          <w:rFonts w:hint="cs"/>
          <w:cs/>
        </w:rPr>
        <w:t xml:space="preserve"> </w:t>
      </w:r>
      <w:r w:rsidRPr="00535CD1">
        <w:t>SonarQube</w:t>
      </w:r>
    </w:p>
    <w:p w14:paraId="798B3932" w14:textId="77777777" w:rsidR="00535CD1" w:rsidRPr="009E157B" w:rsidRDefault="00535CD1" w:rsidP="00535CD1">
      <w:pPr>
        <w:ind w:left="2160"/>
        <w:jc w:val="left"/>
      </w:pPr>
    </w:p>
    <w:p w14:paraId="46986C23" w14:textId="19277864" w:rsidR="00884120" w:rsidRPr="00884120" w:rsidRDefault="00884120" w:rsidP="009E157B">
      <w:pPr>
        <w:pStyle w:val="Heading1"/>
        <w:numPr>
          <w:ilvl w:val="0"/>
          <w:numId w:val="0"/>
        </w:numPr>
      </w:pPr>
      <w:bookmarkStart w:id="1" w:name="_Toc211784860"/>
      <w:r w:rsidRPr="00884120">
        <w:rPr>
          <w:rFonts w:hint="cs"/>
          <w:cs/>
        </w:rPr>
        <w:t>บทคัดย่อ</w:t>
      </w:r>
      <w:bookmarkEnd w:id="1"/>
    </w:p>
    <w:p w14:paraId="607957B3" w14:textId="77777777" w:rsidR="00884120" w:rsidRPr="00884120" w:rsidRDefault="00884120" w:rsidP="00884120">
      <w:pPr>
        <w:ind w:left="720" w:firstLine="0"/>
        <w:rPr>
          <w:b/>
          <w:bCs/>
        </w:rPr>
      </w:pPr>
    </w:p>
    <w:p w14:paraId="1DA55031" w14:textId="77777777" w:rsidR="00345F5C" w:rsidRDefault="00884120" w:rsidP="00345F5C">
      <w:pPr>
        <w:ind w:left="720" w:firstLine="0"/>
      </w:pPr>
      <w:r w:rsidRPr="00884120">
        <w:rPr>
          <w:rFonts w:hint="cs"/>
          <w:cs/>
        </w:rPr>
        <w:t xml:space="preserve">        </w:t>
      </w:r>
      <w:r w:rsidR="00345F5C">
        <w:rPr>
          <w:cs/>
        </w:rPr>
        <w:t>งานวิจัยนี้มีจุดมุ่งหมายเพื่อปรับปรุงประสิทธิภาพและคุณภาพของระบบสารสนเทศ</w:t>
      </w:r>
    </w:p>
    <w:p w14:paraId="6A021A26" w14:textId="77777777" w:rsidR="00345F5C" w:rsidRPr="00884120" w:rsidRDefault="00345F5C" w:rsidP="00345F5C">
      <w:pPr>
        <w:ind w:left="720" w:firstLine="0"/>
        <w:rPr>
          <w:cs/>
        </w:rPr>
      </w:pPr>
      <w:r>
        <w:rPr>
          <w:cs/>
        </w:rPr>
        <w:t>โดยการเพิ่มกระบวนการตรวจสอบข้อมูลนำเข้า และการทดสอบแบบอัตโนมัติ</w:t>
      </w:r>
      <w:r>
        <w:rPr>
          <w:rFonts w:hint="cs"/>
          <w:cs/>
        </w:rPr>
        <w:t xml:space="preserve"> </w:t>
      </w:r>
      <w:r>
        <w:rPr>
          <w:cs/>
        </w:rPr>
        <w:t>เพื่อให้ระบบมีความถูกต้อง เสถียร และลดข้อผิดพลาดจากการทำงานของผู้ใช้และโปรแกรม</w:t>
      </w:r>
      <w:r>
        <w:rPr>
          <w:rFonts w:hint="cs"/>
          <w:cs/>
        </w:rPr>
        <w:t xml:space="preserve"> </w:t>
      </w:r>
      <w:r>
        <w:rPr>
          <w:cs/>
        </w:rPr>
        <w:t xml:space="preserve">โดยระบบต้นแบบที่ใช้ในการทดลองคือระบบลงทะเบียนเรียนที่พัฒนาด้วย </w:t>
      </w:r>
      <w:r>
        <w:t>Django Framework</w:t>
      </w:r>
      <w:r>
        <w:rPr>
          <w:rFonts w:hint="cs"/>
          <w:cs/>
        </w:rPr>
        <w:t xml:space="preserve"> </w:t>
      </w:r>
      <w:r>
        <w:rPr>
          <w:cs/>
        </w:rPr>
        <w:t xml:space="preserve">ซึ่งเป็นโครงสร้างแบบ </w:t>
      </w:r>
      <w:r>
        <w:t xml:space="preserve">Model–View–Template </w:t>
      </w:r>
      <w:r>
        <w:rPr>
          <w:cs/>
        </w:rPr>
        <w:t>ที่ช่วยแบ่งส่วนการทำงานอย่างเป็นระบบ</w:t>
      </w:r>
      <w:r>
        <w:rPr>
          <w:rFonts w:hint="cs"/>
          <w:cs/>
        </w:rPr>
        <w:t xml:space="preserve"> </w:t>
      </w:r>
      <w:r>
        <w:rPr>
          <w:cs/>
        </w:rPr>
        <w:t>การวิจัยนี้แบ่งออกเป็นสองส่วนหลัก ได้แก่ (1) การเพิ่มกลไกการตรวจสอบข้อมูลนำเข้าในส่วนของแบบฟอร์ม</w:t>
      </w:r>
      <w:r>
        <w:rPr>
          <w:rFonts w:hint="cs"/>
          <w:cs/>
        </w:rPr>
        <w:t xml:space="preserve"> </w:t>
      </w:r>
      <w:r>
        <w:rPr>
          <w:cs/>
        </w:rPr>
        <w:t>เพื่อควบคุมรูปแบบและความถูกต้องของข้อมูลก่อนจัดเก็บ</w:t>
      </w:r>
      <w:r>
        <w:rPr>
          <w:rFonts w:hint="cs"/>
          <w:cs/>
        </w:rPr>
        <w:t xml:space="preserve"> </w:t>
      </w:r>
      <w:r>
        <w:rPr>
          <w:cs/>
        </w:rPr>
        <w:t xml:space="preserve">และ (2) </w:t>
      </w:r>
      <w:r>
        <w:rPr>
          <w:cs/>
        </w:rPr>
        <w:br/>
        <w:t xml:space="preserve">การเพิ่มกระบวนการทดสอบอัตโนมัติ โดยใช้เครื่องมือ </w:t>
      </w:r>
      <w:r>
        <w:t xml:space="preserve">Pytest </w:t>
      </w:r>
      <w:r>
        <w:rPr>
          <w:cs/>
        </w:rPr>
        <w:t>สำหรับการทดสอบระดับหน่วย และการทดสอบแบบบูรณาการ</w:t>
      </w:r>
      <w:r>
        <w:t xml:space="preserve"> </w:t>
      </w:r>
      <w:r>
        <w:rPr>
          <w:cs/>
        </w:rPr>
        <w:t xml:space="preserve">ร่วมกับ </w:t>
      </w:r>
      <w:r>
        <w:t xml:space="preserve">Robot Framework </w:t>
      </w:r>
      <w:r>
        <w:rPr>
          <w:cs/>
        </w:rPr>
        <w:t xml:space="preserve">สำหรับการทดสอบแบบ </w:t>
      </w:r>
      <w:r>
        <w:t xml:space="preserve">End-to-End </w:t>
      </w:r>
      <w:r>
        <w:rPr>
          <w:cs/>
        </w:rPr>
        <w:t>เพื่อจำลองการทำงานของผู้ใช้จริงในระบบ</w:t>
      </w:r>
      <w:r>
        <w:rPr>
          <w:rFonts w:hint="cs"/>
          <w:cs/>
        </w:rPr>
        <w:t xml:space="preserve"> </w:t>
      </w:r>
      <w:r>
        <w:rPr>
          <w:cs/>
        </w:rPr>
        <w:t xml:space="preserve">จากนั้นได้ใช้เครื่องมือ </w:t>
      </w:r>
      <w:r>
        <w:t xml:space="preserve">SonarQube </w:t>
      </w:r>
      <w:r>
        <w:rPr>
          <w:cs/>
        </w:rPr>
        <w:t>ในการวิเคราะห์คุณภาพของซอร์สโค้ดเชิงสถิติ</w:t>
      </w:r>
      <w:r>
        <w:rPr>
          <w:rFonts w:hint="cs"/>
          <w:cs/>
        </w:rPr>
        <w:t xml:space="preserve"> </w:t>
      </w:r>
      <w:r>
        <w:rPr>
          <w:cs/>
        </w:rPr>
        <w:t xml:space="preserve">เพื่อประเมินตัวชี้วัดหลัก ได้แก่ </w:t>
      </w:r>
      <w:r>
        <w:rPr>
          <w:rFonts w:hint="cs"/>
          <w:cs/>
        </w:rPr>
        <w:t>1.</w:t>
      </w:r>
      <w:r w:rsidRPr="00D67146">
        <w:rPr>
          <w:cs/>
        </w:rPr>
        <w:t>ความน่าเชื่อถือ (</w:t>
      </w:r>
      <w:r w:rsidRPr="00D67146">
        <w:t xml:space="preserve">Reliability) </w:t>
      </w:r>
      <w:r>
        <w:rPr>
          <w:rFonts w:hint="cs"/>
          <w:cs/>
        </w:rPr>
        <w:t>2.</w:t>
      </w:r>
      <w:r w:rsidRPr="00D67146">
        <w:rPr>
          <w:cs/>
        </w:rPr>
        <w:t>ความสามารถในการบำรุงรักษา (</w:t>
      </w:r>
      <w:r w:rsidRPr="00D67146">
        <w:t xml:space="preserve">Maintainability) </w:t>
      </w:r>
      <w:r>
        <w:rPr>
          <w:rFonts w:hint="cs"/>
          <w:cs/>
        </w:rPr>
        <w:t>3.</w:t>
      </w:r>
      <w:r w:rsidRPr="00D67146">
        <w:rPr>
          <w:cs/>
        </w:rPr>
        <w:t>ความครอบคลุมของการทดสอบ (</w:t>
      </w:r>
      <w:r w:rsidRPr="00D67146">
        <w:t xml:space="preserve">Coverage) </w:t>
      </w:r>
      <w:r>
        <w:rPr>
          <w:rFonts w:hint="cs"/>
          <w:cs/>
        </w:rPr>
        <w:t>4.</w:t>
      </w:r>
      <w:r w:rsidRPr="00D67146">
        <w:rPr>
          <w:cs/>
        </w:rPr>
        <w:t>ระดับความซ้ำซ้อนของโค้ด (</w:t>
      </w:r>
      <w:r w:rsidRPr="00D67146">
        <w:t>Duplications)</w:t>
      </w:r>
      <w:r>
        <w:t xml:space="preserve"> </w:t>
      </w:r>
      <w:r>
        <w:rPr>
          <w:cs/>
        </w:rPr>
        <w:t xml:space="preserve">โดยเปรียบเทียบระหว่างระบบก่อนการปรับปรุง และระบบหลังการปรับปรุง </w:t>
      </w:r>
      <w:r w:rsidRPr="00A04E07">
        <w:rPr>
          <w:cs/>
        </w:rPr>
        <w:t>ผลการทดลองพบว่า ระบบหลังการปรับปรุ</w:t>
      </w:r>
      <w:r>
        <w:rPr>
          <w:rFonts w:hint="cs"/>
          <w:cs/>
        </w:rPr>
        <w:t>ง</w:t>
      </w:r>
      <w:r w:rsidRPr="00A04E07">
        <w:rPr>
          <w:cs/>
        </w:rPr>
        <w:t xml:space="preserve"> มีค่า </w:t>
      </w:r>
      <w:r w:rsidRPr="00A04E07">
        <w:t>Reliability</w:t>
      </w:r>
      <w:r>
        <w:rPr>
          <w:rFonts w:hint="cs"/>
          <w:cs/>
        </w:rPr>
        <w:t xml:space="preserve"> ลดลงจาก 3 เหลือ 0</w:t>
      </w:r>
      <w:r w:rsidRPr="00A04E07">
        <w:t xml:space="preserve">, </w:t>
      </w:r>
      <w:r w:rsidRPr="00A04E07">
        <w:rPr>
          <w:cs/>
        </w:rPr>
        <w:t xml:space="preserve">ค่า </w:t>
      </w:r>
      <w:r w:rsidRPr="00A04E07">
        <w:t xml:space="preserve">Maintainability </w:t>
      </w:r>
      <w:r>
        <w:rPr>
          <w:rFonts w:hint="cs"/>
          <w:cs/>
        </w:rPr>
        <w:t>ลดลงจาก 37 เหลือ 33</w:t>
      </w:r>
      <w:r w:rsidRPr="00A04E07">
        <w:t xml:space="preserve">, </w:t>
      </w:r>
      <w:r w:rsidRPr="00A04E07">
        <w:rPr>
          <w:cs/>
        </w:rPr>
        <w:t xml:space="preserve">ค่า </w:t>
      </w:r>
      <w:r w:rsidRPr="00A04E07">
        <w:t xml:space="preserve">Coverage </w:t>
      </w:r>
      <w:r w:rsidRPr="00A04E07">
        <w:rPr>
          <w:cs/>
        </w:rPr>
        <w:t xml:space="preserve">เพิ่มขึ้นจาก 0% เป็น </w:t>
      </w:r>
      <w:r>
        <w:rPr>
          <w:rFonts w:hint="cs"/>
          <w:cs/>
        </w:rPr>
        <w:t>78.3</w:t>
      </w:r>
      <w:r w:rsidRPr="00A04E07">
        <w:rPr>
          <w:cs/>
        </w:rPr>
        <w:t>%</w:t>
      </w:r>
      <w:r w:rsidRPr="00A04E07">
        <w:t xml:space="preserve">, </w:t>
      </w:r>
      <w:r w:rsidRPr="00A04E07">
        <w:rPr>
          <w:cs/>
        </w:rPr>
        <w:t xml:space="preserve">และค่า </w:t>
      </w:r>
      <w:r w:rsidRPr="00A04E07">
        <w:t xml:space="preserve">Duplications </w:t>
      </w:r>
      <w:r w:rsidRPr="00A04E07">
        <w:rPr>
          <w:cs/>
        </w:rPr>
        <w:t>ลดลงจาก 8.</w:t>
      </w:r>
      <w:r>
        <w:rPr>
          <w:rFonts w:hint="cs"/>
          <w:cs/>
        </w:rPr>
        <w:t>0</w:t>
      </w:r>
      <w:r w:rsidRPr="00A04E07">
        <w:rPr>
          <w:cs/>
        </w:rPr>
        <w:t xml:space="preserve">% เหลือเพียง </w:t>
      </w:r>
      <w:r>
        <w:rPr>
          <w:rFonts w:hint="cs"/>
          <w:cs/>
        </w:rPr>
        <w:t>7.2</w:t>
      </w:r>
      <w:r w:rsidRPr="00A04E07">
        <w:rPr>
          <w:cs/>
        </w:rPr>
        <w:t>% ซึ่งแสดงให้เห็นว่าการเพิ่มกระบวนการตรวจสอบข้อมูลนำเข้าและการทดสอบอัตโนมัติช่วยยกระดับคุณภาพซอร์สโค้ด ทั้งในด้านความน่าเชื่อถือ ความสามารถในการบำรุงรักษา และลดความผิดพลาดในการพัฒนาโปรแกรม</w:t>
      </w:r>
    </w:p>
    <w:p w14:paraId="1AA2CB0D" w14:textId="6DB22667" w:rsidR="00535CD1" w:rsidRDefault="00A23D08" w:rsidP="00345F5C">
      <w:pPr>
        <w:ind w:firstLine="0"/>
      </w:pPr>
      <w:r>
        <w:rPr>
          <w:b/>
          <w:bCs/>
          <w:sz w:val="36"/>
          <w:szCs w:val="36"/>
          <w:cs/>
        </w:rPr>
        <w:br w:type="page"/>
      </w:r>
      <w:r w:rsidR="00884120">
        <w:rPr>
          <w:b/>
          <w:bCs/>
          <w:sz w:val="36"/>
          <w:szCs w:val="36"/>
        </w:rPr>
        <w:lastRenderedPageBreak/>
        <w:t>Title</w:t>
      </w:r>
      <w:r w:rsidR="00884120">
        <w:rPr>
          <w:b/>
          <w:bCs/>
          <w:sz w:val="36"/>
          <w:szCs w:val="36"/>
        </w:rPr>
        <w:tab/>
      </w:r>
      <w:r w:rsidR="00884120">
        <w:rPr>
          <w:b/>
          <w:bCs/>
          <w:sz w:val="36"/>
          <w:szCs w:val="36"/>
        </w:rPr>
        <w:tab/>
      </w:r>
      <w:r w:rsidR="00884120">
        <w:rPr>
          <w:b/>
          <w:bCs/>
          <w:sz w:val="36"/>
          <w:szCs w:val="36"/>
        </w:rPr>
        <w:tab/>
      </w:r>
      <w:bookmarkStart w:id="2" w:name="_Hlk211815324"/>
      <w:r w:rsidR="00535CD1" w:rsidRPr="00535CD1">
        <w:t xml:space="preserve">Improving Information System Efficiency by Implementing Input </w:t>
      </w:r>
    </w:p>
    <w:p w14:paraId="3FB6DE35" w14:textId="77777777" w:rsidR="00535CD1" w:rsidRDefault="00535CD1" w:rsidP="00535CD1">
      <w:pPr>
        <w:ind w:left="1440"/>
        <w:jc w:val="left"/>
        <w:rPr>
          <w:b/>
          <w:bCs/>
          <w:sz w:val="36"/>
          <w:szCs w:val="36"/>
        </w:rPr>
      </w:pPr>
      <w:r w:rsidRPr="00535CD1">
        <w:t>Validation and Automated Testing</w:t>
      </w:r>
    </w:p>
    <w:bookmarkEnd w:id="2"/>
    <w:p w14:paraId="750DE111" w14:textId="3C5FBBDD" w:rsidR="00535CD1" w:rsidRPr="00535CD1" w:rsidRDefault="00884120" w:rsidP="00535CD1">
      <w:pPr>
        <w:ind w:firstLine="0"/>
        <w:jc w:val="left"/>
        <w:rPr>
          <w:b/>
          <w:bCs/>
          <w:sz w:val="36"/>
          <w:szCs w:val="36"/>
        </w:rPr>
      </w:pPr>
      <w:r>
        <w:rPr>
          <w:b/>
          <w:bCs/>
          <w:sz w:val="36"/>
          <w:szCs w:val="36"/>
        </w:rPr>
        <w:t>Author</w:t>
      </w:r>
      <w:r>
        <w:rPr>
          <w:b/>
          <w:bCs/>
          <w:sz w:val="36"/>
          <w:szCs w:val="36"/>
          <w:cs/>
        </w:rPr>
        <w:tab/>
      </w:r>
      <w:r>
        <w:rPr>
          <w:b/>
          <w:bCs/>
          <w:sz w:val="36"/>
          <w:szCs w:val="36"/>
          <w:cs/>
        </w:rPr>
        <w:tab/>
      </w:r>
      <w:r>
        <w:t>Mr. Pithiphat Khitsuan</w:t>
      </w:r>
      <w:r>
        <w:rPr>
          <w:cs/>
        </w:rPr>
        <w:tab/>
      </w:r>
      <w:r>
        <w:t>Student ID.</w:t>
      </w:r>
      <w:r>
        <w:rPr>
          <w:rFonts w:hint="cs"/>
          <w:cs/>
        </w:rPr>
        <w:t xml:space="preserve"> 65313037</w:t>
      </w:r>
      <w:r>
        <w:rPr>
          <w:b/>
          <w:bCs/>
          <w:sz w:val="36"/>
          <w:szCs w:val="36"/>
          <w:cs/>
        </w:rPr>
        <w:br/>
      </w:r>
      <w:r>
        <w:rPr>
          <w:b/>
          <w:bCs/>
          <w:sz w:val="36"/>
          <w:szCs w:val="36"/>
        </w:rPr>
        <w:t>Advisor</w:t>
      </w:r>
      <w:r>
        <w:rPr>
          <w:b/>
          <w:bCs/>
          <w:sz w:val="36"/>
          <w:szCs w:val="36"/>
          <w:cs/>
        </w:rPr>
        <w:tab/>
      </w:r>
      <w:r>
        <w:rPr>
          <w:b/>
          <w:bCs/>
          <w:sz w:val="36"/>
          <w:szCs w:val="36"/>
        </w:rPr>
        <w:tab/>
      </w:r>
      <w:r>
        <w:t>Assistant Professor Dr. Winai Wongthai</w:t>
      </w:r>
      <w:r>
        <w:rPr>
          <w:b/>
          <w:bCs/>
          <w:sz w:val="36"/>
          <w:szCs w:val="36"/>
          <w:cs/>
        </w:rPr>
        <w:br/>
      </w:r>
      <w:r>
        <w:rPr>
          <w:b/>
          <w:bCs/>
          <w:sz w:val="36"/>
          <w:szCs w:val="36"/>
        </w:rPr>
        <w:t>Academic Paper</w:t>
      </w:r>
      <w:r>
        <w:rPr>
          <w:b/>
          <w:bCs/>
          <w:sz w:val="36"/>
          <w:szCs w:val="36"/>
          <w:cs/>
        </w:rPr>
        <w:tab/>
      </w:r>
      <w:r>
        <w:t>Undergraduate Thesis B.S. (Computer Science)</w:t>
      </w:r>
      <w:r>
        <w:rPr>
          <w:cs/>
        </w:rPr>
        <w:br/>
      </w:r>
      <w:r>
        <w:rPr>
          <w:rFonts w:hint="cs"/>
          <w:b/>
          <w:bCs/>
          <w:sz w:val="36"/>
          <w:szCs w:val="36"/>
          <w:cs/>
        </w:rPr>
        <w:t xml:space="preserve"> </w:t>
      </w:r>
      <w:r>
        <w:rPr>
          <w:b/>
          <w:bCs/>
          <w:sz w:val="36"/>
          <w:szCs w:val="36"/>
          <w:cs/>
        </w:rPr>
        <w:tab/>
      </w:r>
      <w:r>
        <w:rPr>
          <w:b/>
          <w:bCs/>
          <w:sz w:val="36"/>
          <w:szCs w:val="36"/>
          <w:cs/>
        </w:rPr>
        <w:tab/>
      </w:r>
      <w:r>
        <w:rPr>
          <w:b/>
          <w:bCs/>
          <w:sz w:val="36"/>
          <w:szCs w:val="36"/>
          <w:cs/>
        </w:rPr>
        <w:tab/>
      </w:r>
      <w:r>
        <w:t>Faculty of Science, Naresuan University</w:t>
      </w:r>
      <w:r>
        <w:rPr>
          <w:b/>
          <w:bCs/>
          <w:sz w:val="36"/>
          <w:szCs w:val="36"/>
          <w:cs/>
        </w:rPr>
        <w:br/>
      </w:r>
      <w:r>
        <w:rPr>
          <w:b/>
          <w:bCs/>
          <w:sz w:val="36"/>
          <w:szCs w:val="36"/>
        </w:rPr>
        <w:t>Keywords</w:t>
      </w:r>
      <w:r>
        <w:rPr>
          <w:b/>
          <w:bCs/>
          <w:sz w:val="36"/>
          <w:szCs w:val="36"/>
        </w:rPr>
        <w:tab/>
      </w:r>
      <w:r>
        <w:rPr>
          <w:b/>
          <w:bCs/>
          <w:sz w:val="36"/>
          <w:szCs w:val="36"/>
        </w:rPr>
        <w:tab/>
      </w:r>
      <w:r w:rsidR="00535CD1" w:rsidRPr="00535CD1">
        <w:t>Information System</w:t>
      </w:r>
      <w:r w:rsidR="00535CD1">
        <w:rPr>
          <w:rFonts w:hint="cs"/>
          <w:cs/>
        </w:rPr>
        <w:t xml:space="preserve"> </w:t>
      </w:r>
      <w:r w:rsidR="00535CD1" w:rsidRPr="00535CD1">
        <w:t>Input Validation</w:t>
      </w:r>
      <w:r w:rsidR="00535CD1">
        <w:rPr>
          <w:rFonts w:hint="cs"/>
          <w:cs/>
        </w:rPr>
        <w:t xml:space="preserve"> </w:t>
      </w:r>
      <w:r w:rsidR="00535CD1" w:rsidRPr="00535CD1">
        <w:t>Automated Testing</w:t>
      </w:r>
      <w:r w:rsidR="00535CD1">
        <w:rPr>
          <w:rFonts w:hint="cs"/>
          <w:cs/>
        </w:rPr>
        <w:t xml:space="preserve"> </w:t>
      </w:r>
    </w:p>
    <w:p w14:paraId="3541F617" w14:textId="41C379C0" w:rsidR="00884120" w:rsidRDefault="00535CD1" w:rsidP="00535CD1">
      <w:pPr>
        <w:ind w:left="1440"/>
        <w:jc w:val="left"/>
        <w:rPr>
          <w:b/>
          <w:bCs/>
          <w:sz w:val="36"/>
          <w:szCs w:val="36"/>
        </w:rPr>
      </w:pPr>
      <w:r w:rsidRPr="00535CD1">
        <w:t>Django</w:t>
      </w:r>
      <w:r>
        <w:rPr>
          <w:rFonts w:hint="cs"/>
          <w:cs/>
        </w:rPr>
        <w:t xml:space="preserve"> </w:t>
      </w:r>
      <w:r w:rsidRPr="00535CD1">
        <w:t>SonarQube</w:t>
      </w:r>
    </w:p>
    <w:p w14:paraId="6202F991" w14:textId="77777777" w:rsidR="009E157B" w:rsidRPr="009E157B" w:rsidRDefault="009E157B" w:rsidP="009E157B">
      <w:pPr>
        <w:ind w:left="720" w:firstLine="0"/>
      </w:pPr>
    </w:p>
    <w:p w14:paraId="6565D7BA" w14:textId="07BFBEAF" w:rsidR="00884120" w:rsidRDefault="00884120" w:rsidP="009E157B">
      <w:pPr>
        <w:pStyle w:val="Heading1"/>
        <w:numPr>
          <w:ilvl w:val="0"/>
          <w:numId w:val="0"/>
        </w:numPr>
      </w:pPr>
      <w:bookmarkStart w:id="3" w:name="_Toc211784861"/>
      <w:r>
        <w:t>Abstract</w:t>
      </w:r>
      <w:bookmarkEnd w:id="3"/>
    </w:p>
    <w:p w14:paraId="408521EE" w14:textId="77777777" w:rsidR="006E7E76" w:rsidRDefault="006E7E76" w:rsidP="009E157B">
      <w:pPr>
        <w:pStyle w:val="Heading1"/>
        <w:numPr>
          <w:ilvl w:val="0"/>
          <w:numId w:val="0"/>
        </w:numPr>
      </w:pPr>
    </w:p>
    <w:p w14:paraId="7542A407" w14:textId="77777777" w:rsidR="00AF39F0" w:rsidRDefault="006E7E76" w:rsidP="00AF39F0">
      <w:pPr>
        <w:ind w:firstLine="0"/>
        <w:jc w:val="left"/>
      </w:pPr>
      <w:r>
        <w:rPr>
          <w:rFonts w:hint="cs"/>
          <w:cs/>
        </w:rPr>
        <w:t xml:space="preserve">        </w:t>
      </w:r>
      <w:r w:rsidR="00AF39F0">
        <w:t>This research aims to improve the efficiency and quality of an information system by implementing input validation and automated testing processes to enhance system accuracy and stability.</w:t>
      </w:r>
      <w:r w:rsidR="00AF39F0">
        <w:rPr>
          <w:rFonts w:hint="cs"/>
          <w:cs/>
        </w:rPr>
        <w:t xml:space="preserve"> </w:t>
      </w:r>
      <w:r w:rsidR="00AF39F0">
        <w:t>A prototype course registration system was developed using the Django Framework based on the Model–View–Template (MVT) architecture. Input validation was applied through Django’s clean() function and validators to ensure data correctness, while automated testing was implemented using Pytest for unit and integration tests, and Robot Framework for end-to-end testing to simulate real user operations.</w:t>
      </w:r>
      <w:r w:rsidR="00AF39F0">
        <w:rPr>
          <w:rFonts w:hint="cs"/>
          <w:cs/>
        </w:rPr>
        <w:t xml:space="preserve"> </w:t>
      </w:r>
      <w:r w:rsidR="00AF39F0">
        <w:t>The system’s source code quality was evaluated using SonarQube, measuring key metrics including Bugs, Code Smells, and Test Coverage, comparing results between the pre-improvement (T</w:t>
      </w:r>
      <w:r w:rsidR="00AF39F0">
        <w:rPr>
          <w:cs/>
        </w:rPr>
        <w:t xml:space="preserve">0) </w:t>
      </w:r>
      <w:r w:rsidR="00AF39F0">
        <w:t>and post-improvement (T</w:t>
      </w:r>
      <w:r w:rsidR="00AF39F0">
        <w:rPr>
          <w:cs/>
        </w:rPr>
        <w:t xml:space="preserve">1) </w:t>
      </w:r>
      <w:r w:rsidR="00AF39F0">
        <w:t>versions.</w:t>
      </w:r>
      <w:r w:rsidR="00AF39F0">
        <w:rPr>
          <w:rFonts w:hint="cs"/>
          <w:cs/>
        </w:rPr>
        <w:t xml:space="preserve"> </w:t>
      </w:r>
      <w:r w:rsidR="00AF39F0">
        <w:t>The results show that after the improvement, the system achieved significant quality enhancement: the Reliability score decreased from 3 to 0, the Maintainability score decreased from 37 to 33, the Test Coverage increased from 0% to 78.3%, and the Code Duplications decreased from 8.0% to 7.2%.</w:t>
      </w:r>
    </w:p>
    <w:p w14:paraId="0C5DBDF4" w14:textId="43B882AB" w:rsidR="00A23D08" w:rsidRPr="006E7E76" w:rsidRDefault="00AF39F0" w:rsidP="006E7E76">
      <w:pPr>
        <w:ind w:firstLine="0"/>
        <w:jc w:val="left"/>
      </w:pPr>
      <w:r>
        <w:t>These results indicate that the integration of input validation and automated testing effectively enhances source code quality improving reliability, maintainability, and reducing potential development errors.</w:t>
      </w:r>
      <w:r>
        <w:br w:type="page"/>
      </w:r>
    </w:p>
    <w:p w14:paraId="2388FEA4" w14:textId="77777777" w:rsidR="00884120" w:rsidRDefault="00884120" w:rsidP="009E157B">
      <w:pPr>
        <w:pStyle w:val="Heading1"/>
        <w:numPr>
          <w:ilvl w:val="0"/>
          <w:numId w:val="0"/>
        </w:numPr>
      </w:pPr>
      <w:bookmarkStart w:id="4" w:name="_Toc211784862"/>
      <w:r>
        <w:rPr>
          <w:rFonts w:hint="cs"/>
          <w:cs/>
        </w:rPr>
        <w:lastRenderedPageBreak/>
        <w:t>กิตติกรรมประกาศ</w:t>
      </w:r>
      <w:bookmarkEnd w:id="4"/>
    </w:p>
    <w:p w14:paraId="4A126DC9" w14:textId="77777777" w:rsidR="00A3300C" w:rsidRDefault="00A3300C" w:rsidP="00A3300C">
      <w:pPr>
        <w:ind w:firstLine="0"/>
        <w:rPr>
          <w:b/>
          <w:bCs/>
          <w:sz w:val="28"/>
          <w:szCs w:val="36"/>
        </w:rPr>
      </w:pPr>
    </w:p>
    <w:p w14:paraId="636C3C6F" w14:textId="5A82EAB1" w:rsidR="00884120" w:rsidRDefault="00A3300C" w:rsidP="00A3300C">
      <w:pPr>
        <w:ind w:firstLine="0"/>
      </w:pPr>
      <w:r>
        <w:rPr>
          <w:rFonts w:hint="cs"/>
          <w:b/>
          <w:bCs/>
          <w:sz w:val="28"/>
          <w:szCs w:val="36"/>
          <w:cs/>
        </w:rPr>
        <w:t xml:space="preserve">       </w:t>
      </w:r>
      <w:r w:rsidR="00606094">
        <w:rPr>
          <w:cs/>
        </w:rPr>
        <w:t>การศึกษาวิจัยครั้งนี้สำเร็จลุล่วงได้ด้วยความกรุณาและการสนับสนุนจากหลายฝ่าย</w:t>
      </w:r>
      <w:r>
        <w:rPr>
          <w:rFonts w:hint="cs"/>
          <w:cs/>
        </w:rPr>
        <w:t xml:space="preserve"> </w:t>
      </w:r>
      <w:r w:rsidR="00606094">
        <w:rPr>
          <w:cs/>
        </w:rPr>
        <w:t>ผู้</w:t>
      </w:r>
      <w:r>
        <w:rPr>
          <w:rFonts w:hint="cs"/>
          <w:cs/>
        </w:rPr>
        <w:t>วิจัย</w:t>
      </w:r>
      <w:r w:rsidR="00606094">
        <w:rPr>
          <w:cs/>
        </w:rPr>
        <w:t>ขอกราบขอบพระคุณ อาจารย์ที่ปรึกษาที่ได้กรุณาให้คำแนะนำ ตรวจสอบ และปรับปรุงแนวทางการดำเนินงานวิจัยอย่างใกล้ชิดตลอดระยะเวลา</w:t>
      </w:r>
      <w:r w:rsidR="00606094">
        <w:rPr>
          <w:rFonts w:hint="cs"/>
          <w:cs/>
        </w:rPr>
        <w:t xml:space="preserve"> </w:t>
      </w:r>
      <w:r w:rsidR="00606094">
        <w:rPr>
          <w:cs/>
        </w:rPr>
        <w:t>ทั้งยังได้ให้คำปรึกษา คำชี้แนะ และแนวทางในการแก้ไขปัญหาอันเป็นประโยชน์อย่างยิ่ง</w:t>
      </w:r>
      <w:r w:rsidR="00606094">
        <w:rPr>
          <w:rFonts w:hint="cs"/>
          <w:cs/>
        </w:rPr>
        <w:t xml:space="preserve"> </w:t>
      </w:r>
      <w:r w:rsidR="00606094">
        <w:rPr>
          <w:cs/>
        </w:rPr>
        <w:t>ทำให้งานวิจัยฉบับนี้สำเร็จลุล่วงไปด้วยดี</w:t>
      </w:r>
    </w:p>
    <w:p w14:paraId="57560A55" w14:textId="12A32DCB" w:rsidR="00A3300C" w:rsidRDefault="00A3300C" w:rsidP="00A3300C">
      <w:pPr>
        <w:ind w:firstLine="0"/>
      </w:pPr>
      <w:r>
        <w:rPr>
          <w:rFonts w:hint="cs"/>
          <w:cs/>
        </w:rPr>
        <w:t xml:space="preserve">        </w:t>
      </w:r>
      <w:r>
        <w:rPr>
          <w:cs/>
        </w:rPr>
        <w:t>ผู้</w:t>
      </w:r>
      <w:r>
        <w:rPr>
          <w:rFonts w:hint="cs"/>
          <w:cs/>
        </w:rPr>
        <w:t>วิจัย</w:t>
      </w:r>
      <w:r>
        <w:rPr>
          <w:cs/>
        </w:rPr>
        <w:t>ขอขอบพระคุณ คณาจารย์ภาควิชาวิทยาการคอมพิวเตอร์ คณะวิทยาศาสตร์ มหาวิทยาลัยนเรศวรที่ได้มอบความรู้ ประสบการณ์ และแรงบันดาลใจในการเรียนรู้ตลอดระยะเวลาที่ศึกษาเล่าเรียน</w:t>
      </w:r>
      <w:r>
        <w:rPr>
          <w:rFonts w:hint="cs"/>
          <w:cs/>
        </w:rPr>
        <w:t xml:space="preserve"> </w:t>
      </w:r>
      <w:r>
        <w:rPr>
          <w:cs/>
        </w:rPr>
        <w:t>รวมทั้งขอขอบคุณ เพื่อนนิสิตและผู้ร่วมโครงงาน ที่ให้ความช่วยเหลือและแลกเปลี่ยนความคิดเห็นอย่างจริงใจตลอดการดำเนินงาน</w:t>
      </w:r>
    </w:p>
    <w:p w14:paraId="52A30BF6" w14:textId="26E4F053" w:rsidR="00A3300C" w:rsidRDefault="00A3300C" w:rsidP="00A3300C">
      <w:pPr>
        <w:ind w:firstLine="0"/>
      </w:pPr>
      <w:r>
        <w:rPr>
          <w:rFonts w:hint="cs"/>
          <w:cs/>
        </w:rPr>
        <w:t xml:space="preserve">        </w:t>
      </w:r>
      <w:r>
        <w:rPr>
          <w:cs/>
        </w:rPr>
        <w:t>สุดท้ายนี้ ผู้จัดทำขอขอบพระคุณ ครอบครัว ที่เป็นกำลังใจสำคัญ</w:t>
      </w:r>
      <w:r>
        <w:rPr>
          <w:rFonts w:hint="cs"/>
          <w:cs/>
        </w:rPr>
        <w:t xml:space="preserve"> </w:t>
      </w:r>
      <w:r>
        <w:rPr>
          <w:cs/>
        </w:rPr>
        <w:t>คอยให้การสนับสนุนและให้คำปรึกษาในทุกช่วงเวลาตลอดจนผู้ที่มีส่วนเกี่ยวข้องทุกท่านที่ช่วยให้งานวิจัยฉบับนี้สำเร็จลุล่วงไปด้วยดี</w:t>
      </w:r>
      <w:r w:rsidR="00CC4244">
        <w:rPr>
          <w:rFonts w:hint="cs"/>
          <w:cs/>
        </w:rPr>
        <w:t xml:space="preserve"> </w:t>
      </w:r>
      <w:r>
        <w:rPr>
          <w:cs/>
        </w:rPr>
        <w:t>ขอกราบขอบพระคุณอย่างสูงมา ณ โอกาสนี้</w:t>
      </w:r>
    </w:p>
    <w:p w14:paraId="44E7C7ED" w14:textId="77777777" w:rsidR="00A3300C" w:rsidRDefault="00A3300C" w:rsidP="00A3300C"/>
    <w:p w14:paraId="4A5747A3" w14:textId="77777777" w:rsidR="00884120" w:rsidRDefault="00884120" w:rsidP="00884120"/>
    <w:p w14:paraId="116425D7" w14:textId="77777777" w:rsidR="00884120" w:rsidRDefault="00884120" w:rsidP="00884120">
      <w:pPr>
        <w:jc w:val="right"/>
        <w:rPr>
          <w:cs/>
        </w:rPr>
      </w:pPr>
      <w:r>
        <w:rPr>
          <w:rFonts w:hint="cs"/>
          <w:cs/>
        </w:rPr>
        <w:t>ปิติภัทร กิจสวน</w:t>
      </w:r>
    </w:p>
    <w:p w14:paraId="2C7C4A44" w14:textId="77777777" w:rsidR="00A23D08" w:rsidRPr="00A23D08" w:rsidRDefault="00A23D08" w:rsidP="00A23D08">
      <w:pPr>
        <w:jc w:val="center"/>
        <w:rPr>
          <w:b/>
          <w:bCs/>
          <w:sz w:val="36"/>
          <w:szCs w:val="36"/>
          <w:cs/>
        </w:rPr>
      </w:pPr>
    </w:p>
    <w:p w14:paraId="3FC7443C" w14:textId="77777777" w:rsidR="00A23D08" w:rsidRDefault="00A23D08">
      <w:pPr>
        <w:ind w:firstLine="0"/>
        <w:jc w:val="left"/>
        <w:rPr>
          <w:cs/>
        </w:rPr>
      </w:pPr>
      <w:r>
        <w:rPr>
          <w:cs/>
        </w:rPr>
        <w:br w:type="page"/>
      </w:r>
    </w:p>
    <w:p w14:paraId="710F9D49" w14:textId="18341717" w:rsidR="00483042" w:rsidRPr="009E157B" w:rsidRDefault="00736010" w:rsidP="00E57BA3">
      <w:pPr>
        <w:pStyle w:val="Heading1"/>
        <w:numPr>
          <w:ilvl w:val="0"/>
          <w:numId w:val="0"/>
        </w:numPr>
        <w:rPr>
          <w:cs/>
        </w:rPr>
      </w:pPr>
      <w:bookmarkStart w:id="5" w:name="_Toc211784863"/>
      <w:r w:rsidRPr="00736010">
        <w:rPr>
          <w:rFonts w:hint="cs"/>
          <w:cs/>
        </w:rPr>
        <w:lastRenderedPageBreak/>
        <w:t>สารบัญ</w:t>
      </w:r>
      <w:bookmarkEnd w:id="5"/>
    </w:p>
    <w:sdt>
      <w:sdtPr>
        <w:rPr>
          <w:rFonts w:ascii="TH SarabunPSK" w:eastAsia="Times New Roman" w:hAnsi="TH SarabunPSK" w:cs="TH SarabunPSK"/>
          <w:color w:val="auto"/>
          <w:lang w:bidi="th-TH"/>
        </w:rPr>
        <w:id w:val="-491945880"/>
        <w:docPartObj>
          <w:docPartGallery w:val="Table of Contents"/>
          <w:docPartUnique/>
        </w:docPartObj>
      </w:sdtPr>
      <w:sdtEndPr>
        <w:rPr>
          <w:b/>
          <w:bCs/>
          <w:noProof/>
        </w:rPr>
      </w:sdtEndPr>
      <w:sdtContent>
        <w:p w14:paraId="5B68A9F0" w14:textId="13C04917" w:rsidR="00E57BA3" w:rsidRPr="00D67146" w:rsidRDefault="00021DFB" w:rsidP="00021DFB">
          <w:pPr>
            <w:pStyle w:val="TOCHeading"/>
            <w:tabs>
              <w:tab w:val="right" w:pos="8306"/>
            </w:tabs>
            <w:rPr>
              <w:rFonts w:ascii="TH SarabunPSK" w:hAnsi="TH SarabunPSK" w:cs="TH SarabunPSK"/>
              <w:cs/>
              <w:lang w:bidi="th-TH"/>
            </w:rPr>
          </w:pPr>
          <w:r w:rsidRPr="00D67146">
            <w:rPr>
              <w:rFonts w:ascii="TH SarabunPSK" w:hAnsi="TH SarabunPSK" w:cs="TH SarabunPSK" w:hint="cs"/>
            </w:rPr>
            <w:tab/>
          </w:r>
          <w:r w:rsidRPr="00D67146">
            <w:rPr>
              <w:rFonts w:ascii="TH SarabunPSK" w:hAnsi="TH SarabunPSK" w:cs="TH SarabunPSK" w:hint="cs"/>
              <w:b/>
              <w:bCs/>
              <w:color w:val="000000" w:themeColor="text1"/>
              <w:cs/>
              <w:lang w:bidi="th-TH"/>
            </w:rPr>
            <w:t>หน้า</w:t>
          </w:r>
        </w:p>
        <w:p w14:paraId="53F7E21F" w14:textId="0B0237D9" w:rsidR="00E57BA3" w:rsidRPr="00D67146" w:rsidRDefault="00E57BA3" w:rsidP="00021DFB">
          <w:pPr>
            <w:pStyle w:val="TOC1"/>
            <w:rPr>
              <w:rFonts w:eastAsiaTheme="minorEastAsia"/>
              <w:kern w:val="2"/>
              <w14:ligatures w14:val="standardContextual"/>
            </w:rPr>
          </w:pPr>
          <w:r w:rsidRPr="00D67146">
            <w:rPr>
              <w:rFonts w:hint="cs"/>
            </w:rPr>
            <w:fldChar w:fldCharType="begin"/>
          </w:r>
          <w:r w:rsidRPr="00D67146">
            <w:rPr>
              <w:rFonts w:hint="cs"/>
            </w:rPr>
            <w:instrText xml:space="preserve"> TOC \o "1-3" \h \z \u </w:instrText>
          </w:r>
          <w:r w:rsidRPr="00D67146">
            <w:rPr>
              <w:rFonts w:hint="cs"/>
            </w:rPr>
            <w:fldChar w:fldCharType="separate"/>
          </w:r>
          <w:hyperlink w:anchor="_Toc211784860" w:history="1">
            <w:r w:rsidRPr="00D67146">
              <w:rPr>
                <w:rStyle w:val="Hyperlink"/>
                <w:rFonts w:hint="cs"/>
                <w:u w:val="none"/>
                <w:cs/>
              </w:rPr>
              <w:t>บทคัดย่อ</w:t>
            </w:r>
            <w:r w:rsidR="00021DFB" w:rsidRPr="00D67146">
              <w:rPr>
                <w:rStyle w:val="Hyperlink"/>
                <w:rFonts w:hint="cs"/>
                <w:u w:val="none"/>
                <w:cs/>
              </w:rPr>
              <w:t xml:space="preserve"> ภาษาไทย</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_Toc211784860 \h </w:instrText>
            </w:r>
            <w:r w:rsidRPr="00D67146">
              <w:rPr>
                <w:rFonts w:hint="cs"/>
                <w:b w:val="0"/>
                <w:bCs w:val="0"/>
                <w:webHidden/>
              </w:rPr>
            </w:r>
            <w:r w:rsidRPr="00D67146">
              <w:rPr>
                <w:rFonts w:hint="cs"/>
                <w:b w:val="0"/>
                <w:bCs w:val="0"/>
                <w:webHidden/>
              </w:rPr>
              <w:fldChar w:fldCharType="separate"/>
            </w:r>
            <w:r w:rsidR="00690DDE">
              <w:rPr>
                <w:b w:val="0"/>
                <w:bCs w:val="0"/>
                <w:webHidden/>
                <w:cs/>
              </w:rPr>
              <w:t>ก</w:t>
            </w:r>
            <w:r w:rsidRPr="00D67146">
              <w:rPr>
                <w:rFonts w:hint="cs"/>
                <w:b w:val="0"/>
                <w:bCs w:val="0"/>
                <w:webHidden/>
              </w:rPr>
              <w:fldChar w:fldCharType="end"/>
            </w:r>
          </w:hyperlink>
        </w:p>
        <w:p w14:paraId="67AA9FD8" w14:textId="7E983A9E" w:rsidR="00E57BA3" w:rsidRPr="00D67146" w:rsidRDefault="00021DFB" w:rsidP="00021DFB">
          <w:pPr>
            <w:pStyle w:val="TOC1"/>
            <w:rPr>
              <w:rFonts w:eastAsiaTheme="minorEastAsia"/>
              <w:kern w:val="2"/>
              <w14:ligatures w14:val="standardContextual"/>
            </w:rPr>
          </w:pPr>
          <w:hyperlink w:anchor="_Toc211784861" w:history="1">
            <w:r w:rsidRPr="00D67146">
              <w:rPr>
                <w:rStyle w:val="Hyperlink"/>
                <w:rFonts w:hint="cs"/>
                <w:cs/>
              </w:rPr>
              <w:t xml:space="preserve">บทคัดย่อ </w:t>
            </w:r>
            <w:r w:rsidRPr="00D67146">
              <w:rPr>
                <w:rStyle w:val="Hyperlink"/>
                <w:rFonts w:hint="cs"/>
              </w:rPr>
              <w:t>(</w:t>
            </w:r>
            <w:r w:rsidRPr="00D67146">
              <w:rPr>
                <w:rStyle w:val="Hyperlink"/>
                <w:rFonts w:hint="cs"/>
                <w:cs/>
              </w:rPr>
              <w:t>ภาษาอังกฤษ</w:t>
            </w:r>
            <w:r w:rsidRPr="00D67146">
              <w:rPr>
                <w:rStyle w:val="Hyperlink"/>
                <w:rFonts w:hint="cs"/>
              </w:rPr>
              <w:t>)</w:t>
            </w:r>
            <w:r w:rsidR="00E57BA3" w:rsidRPr="00D67146">
              <w:rPr>
                <w:rFonts w:hint="cs"/>
                <w:webHidden/>
              </w:rPr>
              <w:tab/>
            </w:r>
            <w:r w:rsidR="00E57BA3" w:rsidRPr="00D67146">
              <w:rPr>
                <w:rFonts w:hint="cs"/>
                <w:b w:val="0"/>
                <w:bCs w:val="0"/>
                <w:webHidden/>
              </w:rPr>
              <w:fldChar w:fldCharType="begin"/>
            </w:r>
            <w:r w:rsidR="00E57BA3" w:rsidRPr="00D67146">
              <w:rPr>
                <w:rFonts w:hint="cs"/>
                <w:b w:val="0"/>
                <w:bCs w:val="0"/>
                <w:webHidden/>
              </w:rPr>
              <w:instrText xml:space="preserve"> PAGEREF _Toc211784861 \h </w:instrText>
            </w:r>
            <w:r w:rsidR="00E57BA3" w:rsidRPr="00D67146">
              <w:rPr>
                <w:rFonts w:hint="cs"/>
                <w:b w:val="0"/>
                <w:bCs w:val="0"/>
                <w:webHidden/>
              </w:rPr>
            </w:r>
            <w:r w:rsidR="00E57BA3" w:rsidRPr="00D67146">
              <w:rPr>
                <w:rFonts w:hint="cs"/>
                <w:b w:val="0"/>
                <w:bCs w:val="0"/>
                <w:webHidden/>
              </w:rPr>
              <w:fldChar w:fldCharType="separate"/>
            </w:r>
            <w:r w:rsidR="00690DDE">
              <w:rPr>
                <w:b w:val="0"/>
                <w:bCs w:val="0"/>
                <w:webHidden/>
                <w:cs/>
              </w:rPr>
              <w:t>ข</w:t>
            </w:r>
            <w:r w:rsidR="00E57BA3" w:rsidRPr="00D67146">
              <w:rPr>
                <w:rFonts w:hint="cs"/>
                <w:b w:val="0"/>
                <w:bCs w:val="0"/>
                <w:webHidden/>
              </w:rPr>
              <w:fldChar w:fldCharType="end"/>
            </w:r>
          </w:hyperlink>
        </w:p>
        <w:p w14:paraId="17C3007B" w14:textId="74D02778" w:rsidR="00E57BA3" w:rsidRPr="00D67146" w:rsidRDefault="00E57BA3" w:rsidP="00021DFB">
          <w:pPr>
            <w:pStyle w:val="TOC1"/>
            <w:rPr>
              <w:rFonts w:eastAsiaTheme="minorEastAsia"/>
              <w:kern w:val="2"/>
              <w14:ligatures w14:val="standardContextual"/>
            </w:rPr>
          </w:pPr>
          <w:hyperlink w:anchor="_Toc211784862" w:history="1">
            <w:r w:rsidRPr="00D67146">
              <w:rPr>
                <w:rStyle w:val="Hyperlink"/>
                <w:rFonts w:hint="cs"/>
                <w:cs/>
              </w:rPr>
              <w:t>กิตติกรรมประกาศ</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_Toc211784862 \h </w:instrText>
            </w:r>
            <w:r w:rsidRPr="00D67146">
              <w:rPr>
                <w:rFonts w:hint="cs"/>
                <w:b w:val="0"/>
                <w:bCs w:val="0"/>
                <w:webHidden/>
              </w:rPr>
            </w:r>
            <w:r w:rsidRPr="00D67146">
              <w:rPr>
                <w:rFonts w:hint="cs"/>
                <w:b w:val="0"/>
                <w:bCs w:val="0"/>
                <w:webHidden/>
              </w:rPr>
              <w:fldChar w:fldCharType="separate"/>
            </w:r>
            <w:r w:rsidR="00690DDE">
              <w:rPr>
                <w:b w:val="0"/>
                <w:bCs w:val="0"/>
                <w:webHidden/>
                <w:cs/>
              </w:rPr>
              <w:t>ค</w:t>
            </w:r>
            <w:r w:rsidRPr="00D67146">
              <w:rPr>
                <w:rFonts w:hint="cs"/>
                <w:b w:val="0"/>
                <w:bCs w:val="0"/>
                <w:webHidden/>
              </w:rPr>
              <w:fldChar w:fldCharType="end"/>
            </w:r>
          </w:hyperlink>
        </w:p>
        <w:p w14:paraId="2EF62E73" w14:textId="0A64233E" w:rsidR="00E57BA3" w:rsidRPr="00D67146" w:rsidRDefault="00E57BA3" w:rsidP="00021DFB">
          <w:pPr>
            <w:pStyle w:val="TOC1"/>
            <w:rPr>
              <w:rFonts w:eastAsiaTheme="minorEastAsia"/>
              <w:kern w:val="2"/>
              <w14:ligatures w14:val="standardContextual"/>
            </w:rPr>
          </w:pPr>
          <w:hyperlink w:anchor="_Toc211784863" w:history="1">
            <w:r w:rsidRPr="00D67146">
              <w:rPr>
                <w:rStyle w:val="Hyperlink"/>
                <w:rFonts w:hint="cs"/>
                <w:cs/>
              </w:rPr>
              <w:t>สารบัญ</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_Toc211784863 \h </w:instrText>
            </w:r>
            <w:r w:rsidRPr="00D67146">
              <w:rPr>
                <w:rFonts w:hint="cs"/>
                <w:b w:val="0"/>
                <w:bCs w:val="0"/>
                <w:webHidden/>
              </w:rPr>
            </w:r>
            <w:r w:rsidRPr="00D67146">
              <w:rPr>
                <w:rFonts w:hint="cs"/>
                <w:b w:val="0"/>
                <w:bCs w:val="0"/>
                <w:webHidden/>
              </w:rPr>
              <w:fldChar w:fldCharType="separate"/>
            </w:r>
            <w:r w:rsidR="00690DDE">
              <w:rPr>
                <w:b w:val="0"/>
                <w:bCs w:val="0"/>
                <w:webHidden/>
                <w:cs/>
              </w:rPr>
              <w:t>ง</w:t>
            </w:r>
            <w:r w:rsidRPr="00D67146">
              <w:rPr>
                <w:rFonts w:hint="cs"/>
                <w:b w:val="0"/>
                <w:bCs w:val="0"/>
                <w:webHidden/>
              </w:rPr>
              <w:fldChar w:fldCharType="end"/>
            </w:r>
          </w:hyperlink>
        </w:p>
        <w:p w14:paraId="3560BB5C" w14:textId="6C08F214" w:rsidR="00E57BA3" w:rsidRPr="00D67146" w:rsidRDefault="00E57BA3" w:rsidP="00021DFB">
          <w:pPr>
            <w:pStyle w:val="TOC1"/>
            <w:rPr>
              <w:rFonts w:eastAsiaTheme="minorEastAsia"/>
              <w:kern w:val="2"/>
              <w14:ligatures w14:val="standardContextual"/>
            </w:rPr>
          </w:pPr>
          <w:hyperlink w:anchor="_Toc211784864" w:history="1">
            <w:r w:rsidRPr="00D67146">
              <w:rPr>
                <w:rStyle w:val="Hyperlink"/>
                <w:rFonts w:hint="cs"/>
                <w:cs/>
              </w:rPr>
              <w:t>สารบัญตาราง</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_Toc211784864 \h </w:instrText>
            </w:r>
            <w:r w:rsidRPr="00D67146">
              <w:rPr>
                <w:rFonts w:hint="cs"/>
                <w:b w:val="0"/>
                <w:bCs w:val="0"/>
                <w:webHidden/>
              </w:rPr>
            </w:r>
            <w:r w:rsidRPr="00D67146">
              <w:rPr>
                <w:rFonts w:hint="cs"/>
                <w:b w:val="0"/>
                <w:bCs w:val="0"/>
                <w:webHidden/>
              </w:rPr>
              <w:fldChar w:fldCharType="separate"/>
            </w:r>
            <w:r w:rsidR="00690DDE">
              <w:rPr>
                <w:b w:val="0"/>
                <w:bCs w:val="0"/>
                <w:webHidden/>
                <w:cs/>
              </w:rPr>
              <w:t>ฉ</w:t>
            </w:r>
            <w:r w:rsidRPr="00D67146">
              <w:rPr>
                <w:rFonts w:hint="cs"/>
                <w:b w:val="0"/>
                <w:bCs w:val="0"/>
                <w:webHidden/>
              </w:rPr>
              <w:fldChar w:fldCharType="end"/>
            </w:r>
          </w:hyperlink>
        </w:p>
        <w:p w14:paraId="5B007A22" w14:textId="4AFFB7C6" w:rsidR="00E57BA3" w:rsidRPr="00D67146" w:rsidRDefault="00E57BA3" w:rsidP="00021DFB">
          <w:pPr>
            <w:pStyle w:val="TOC1"/>
            <w:rPr>
              <w:rFonts w:eastAsiaTheme="minorEastAsia"/>
              <w:kern w:val="2"/>
              <w14:ligatures w14:val="standardContextual"/>
            </w:rPr>
          </w:pPr>
          <w:hyperlink w:anchor="_Toc211784865" w:history="1">
            <w:r w:rsidRPr="00D67146">
              <w:rPr>
                <w:rStyle w:val="Hyperlink"/>
                <w:rFonts w:hint="cs"/>
                <w:cs/>
              </w:rPr>
              <w:t>สารบัญรูปภาพ</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_Toc211784865 \h </w:instrText>
            </w:r>
            <w:r w:rsidRPr="00D67146">
              <w:rPr>
                <w:rFonts w:hint="cs"/>
                <w:b w:val="0"/>
                <w:bCs w:val="0"/>
                <w:webHidden/>
              </w:rPr>
            </w:r>
            <w:r w:rsidRPr="00D67146">
              <w:rPr>
                <w:rFonts w:hint="cs"/>
                <w:b w:val="0"/>
                <w:bCs w:val="0"/>
                <w:webHidden/>
              </w:rPr>
              <w:fldChar w:fldCharType="separate"/>
            </w:r>
            <w:r w:rsidR="00690DDE">
              <w:rPr>
                <w:b w:val="0"/>
                <w:bCs w:val="0"/>
                <w:webHidden/>
                <w:cs/>
              </w:rPr>
              <w:t>ช</w:t>
            </w:r>
            <w:r w:rsidRPr="00D67146">
              <w:rPr>
                <w:rFonts w:hint="cs"/>
                <w:b w:val="0"/>
                <w:bCs w:val="0"/>
                <w:webHidden/>
              </w:rPr>
              <w:fldChar w:fldCharType="end"/>
            </w:r>
          </w:hyperlink>
        </w:p>
        <w:p w14:paraId="3C5A4FA8" w14:textId="7D67CC51" w:rsidR="00E57BA3" w:rsidRPr="00D67146" w:rsidRDefault="00E57BA3" w:rsidP="00021DFB">
          <w:pPr>
            <w:pStyle w:val="TOC1"/>
            <w:rPr>
              <w:rFonts w:eastAsiaTheme="minorEastAsia"/>
              <w:kern w:val="2"/>
              <w14:ligatures w14:val="standardContextual"/>
            </w:rPr>
          </w:pPr>
          <w:hyperlink w:anchor="_Toc211784866" w:history="1">
            <w:r w:rsidRPr="00D67146">
              <w:rPr>
                <w:rStyle w:val="Hyperlink"/>
                <w:rFonts w:hint="cs"/>
              </w:rPr>
              <w:t>บทที่</w:t>
            </w:r>
            <w:r w:rsidR="00021DFB" w:rsidRPr="00D67146">
              <w:rPr>
                <w:rStyle w:val="Hyperlink"/>
                <w:rFonts w:hint="cs"/>
                <w:cs/>
              </w:rPr>
              <w:t xml:space="preserve"> </w:t>
            </w:r>
            <w:r w:rsidRPr="00D67146">
              <w:rPr>
                <w:rStyle w:val="Hyperlink"/>
                <w:rFonts w:hint="cs"/>
              </w:rPr>
              <w:t>1</w:t>
            </w:r>
            <w:r w:rsidR="00021DFB" w:rsidRPr="00D67146">
              <w:rPr>
                <w:rStyle w:val="Hyperlink"/>
                <w:rFonts w:hint="cs"/>
                <w:cs/>
              </w:rPr>
              <w:t xml:space="preserve">  </w:t>
            </w:r>
            <w:r w:rsidRPr="00D67146">
              <w:rPr>
                <w:rStyle w:val="Hyperlink"/>
                <w:rFonts w:hint="cs"/>
                <w:cs/>
              </w:rPr>
              <w:t>บทนำ</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_Toc211784866 \h </w:instrText>
            </w:r>
            <w:r w:rsidRPr="00D67146">
              <w:rPr>
                <w:rFonts w:hint="cs"/>
                <w:b w:val="0"/>
                <w:bCs w:val="0"/>
                <w:webHidden/>
              </w:rPr>
            </w:r>
            <w:r w:rsidRPr="00D67146">
              <w:rPr>
                <w:rFonts w:hint="cs"/>
                <w:b w:val="0"/>
                <w:bCs w:val="0"/>
                <w:webHidden/>
              </w:rPr>
              <w:fldChar w:fldCharType="separate"/>
            </w:r>
            <w:r w:rsidR="00690DDE">
              <w:rPr>
                <w:b w:val="0"/>
                <w:bCs w:val="0"/>
                <w:webHidden/>
                <w:cs/>
              </w:rPr>
              <w:t>1</w:t>
            </w:r>
            <w:r w:rsidRPr="00D67146">
              <w:rPr>
                <w:rFonts w:hint="cs"/>
                <w:b w:val="0"/>
                <w:bCs w:val="0"/>
                <w:webHidden/>
              </w:rPr>
              <w:fldChar w:fldCharType="end"/>
            </w:r>
          </w:hyperlink>
        </w:p>
        <w:p w14:paraId="6FAEA9AF" w14:textId="77B1168B"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67" w:history="1">
            <w:r w:rsidR="00E57BA3" w:rsidRPr="00D67146">
              <w:rPr>
                <w:rStyle w:val="Hyperlink"/>
                <w:rFonts w:ascii="TH SarabunPSK" w:hAnsi="TH SarabunPSK" w:cs="TH SarabunPSK" w:hint="cs"/>
                <w:noProof/>
                <w:sz w:val="32"/>
                <w:szCs w:val="32"/>
              </w:rPr>
              <w:t>1.1</w:t>
            </w:r>
            <w:r w:rsidR="00E57BA3" w:rsidRPr="00D67146">
              <w:rPr>
                <w:rStyle w:val="Hyperlink"/>
                <w:rFonts w:ascii="TH SarabunPSK" w:hAnsi="TH SarabunPSK" w:cs="TH SarabunPSK" w:hint="cs"/>
                <w:noProof/>
                <w:sz w:val="32"/>
                <w:szCs w:val="32"/>
                <w:cs/>
              </w:rPr>
              <w:t xml:space="preserve">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ความเป็นมาของปัญหา</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_Toc211784867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2</w:t>
            </w:r>
            <w:r w:rsidR="00E57BA3" w:rsidRPr="00D67146">
              <w:rPr>
                <w:rFonts w:ascii="TH SarabunPSK" w:hAnsi="TH SarabunPSK" w:cs="TH SarabunPSK" w:hint="cs"/>
                <w:noProof/>
                <w:webHidden/>
                <w:sz w:val="32"/>
                <w:szCs w:val="32"/>
              </w:rPr>
              <w:fldChar w:fldCharType="end"/>
            </w:r>
          </w:hyperlink>
        </w:p>
        <w:p w14:paraId="1AB08D9F" w14:textId="1CF59191"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68" w:history="1">
            <w:r w:rsidR="00E57BA3" w:rsidRPr="00D67146">
              <w:rPr>
                <w:rStyle w:val="Hyperlink"/>
                <w:rFonts w:ascii="TH SarabunPSK" w:hAnsi="TH SarabunPSK" w:cs="TH SarabunPSK" w:hint="cs"/>
                <w:noProof/>
                <w:sz w:val="32"/>
                <w:szCs w:val="32"/>
              </w:rPr>
              <w:t>1.2</w:t>
            </w:r>
            <w:r w:rsidR="00E57BA3" w:rsidRPr="00D67146">
              <w:rPr>
                <w:rStyle w:val="Hyperlink"/>
                <w:rFonts w:ascii="TH SarabunPSK" w:hAnsi="TH SarabunPSK" w:cs="TH SarabunPSK" w:hint="cs"/>
                <w:noProof/>
                <w:sz w:val="32"/>
                <w:szCs w:val="32"/>
                <w:cs/>
              </w:rPr>
              <w:t xml:space="preserve">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วัตถุประสงค์ของการวิจัย</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_Toc211784868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3</w:t>
            </w:r>
            <w:r w:rsidR="00E57BA3" w:rsidRPr="00D67146">
              <w:rPr>
                <w:rFonts w:ascii="TH SarabunPSK" w:hAnsi="TH SarabunPSK" w:cs="TH SarabunPSK" w:hint="cs"/>
                <w:noProof/>
                <w:webHidden/>
                <w:sz w:val="32"/>
                <w:szCs w:val="32"/>
              </w:rPr>
              <w:fldChar w:fldCharType="end"/>
            </w:r>
          </w:hyperlink>
        </w:p>
        <w:p w14:paraId="0235C7BC" w14:textId="4E42709E"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69" w:history="1">
            <w:r w:rsidR="00E57BA3" w:rsidRPr="00D67146">
              <w:rPr>
                <w:rStyle w:val="Hyperlink"/>
                <w:rFonts w:ascii="TH SarabunPSK" w:hAnsi="TH SarabunPSK" w:cs="TH SarabunPSK" w:hint="cs"/>
                <w:noProof/>
                <w:sz w:val="32"/>
                <w:szCs w:val="32"/>
              </w:rPr>
              <w:t>1.3</w:t>
            </w:r>
            <w:r w:rsidR="00E57BA3" w:rsidRPr="00D67146">
              <w:rPr>
                <w:rStyle w:val="Hyperlink"/>
                <w:rFonts w:ascii="TH SarabunPSK" w:hAnsi="TH SarabunPSK" w:cs="TH SarabunPSK" w:hint="cs"/>
                <w:noProof/>
                <w:sz w:val="32"/>
                <w:szCs w:val="32"/>
                <w:cs/>
              </w:rPr>
              <w:t xml:space="preserve">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ขอบเขตของงานวิจัย</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_Toc211784869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3</w:t>
            </w:r>
            <w:r w:rsidR="00E57BA3" w:rsidRPr="00D67146">
              <w:rPr>
                <w:rFonts w:ascii="TH SarabunPSK" w:hAnsi="TH SarabunPSK" w:cs="TH SarabunPSK" w:hint="cs"/>
                <w:noProof/>
                <w:webHidden/>
                <w:sz w:val="32"/>
                <w:szCs w:val="32"/>
              </w:rPr>
              <w:fldChar w:fldCharType="end"/>
            </w:r>
          </w:hyperlink>
        </w:p>
        <w:p w14:paraId="643C28E6" w14:textId="7594AA6B"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70" w:history="1">
            <w:r w:rsidR="00E57BA3" w:rsidRPr="00D67146">
              <w:rPr>
                <w:rStyle w:val="Hyperlink"/>
                <w:rFonts w:ascii="TH SarabunPSK" w:hAnsi="TH SarabunPSK" w:cs="TH SarabunPSK" w:hint="cs"/>
                <w:noProof/>
                <w:sz w:val="32"/>
                <w:szCs w:val="32"/>
              </w:rPr>
              <w:t>1.4</w:t>
            </w:r>
            <w:r w:rsidR="00E57BA3" w:rsidRPr="00D67146">
              <w:rPr>
                <w:rStyle w:val="Hyperlink"/>
                <w:rFonts w:ascii="TH SarabunPSK" w:hAnsi="TH SarabunPSK" w:cs="TH SarabunPSK" w:hint="cs"/>
                <w:noProof/>
                <w:sz w:val="32"/>
                <w:szCs w:val="32"/>
                <w:cs/>
              </w:rPr>
              <w:t xml:space="preserve">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สมมุติฐานงานวิจัย</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_Toc211784870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4</w:t>
            </w:r>
            <w:r w:rsidR="00E57BA3" w:rsidRPr="00D67146">
              <w:rPr>
                <w:rFonts w:ascii="TH SarabunPSK" w:hAnsi="TH SarabunPSK" w:cs="TH SarabunPSK" w:hint="cs"/>
                <w:noProof/>
                <w:webHidden/>
                <w:sz w:val="32"/>
                <w:szCs w:val="32"/>
              </w:rPr>
              <w:fldChar w:fldCharType="end"/>
            </w:r>
          </w:hyperlink>
        </w:p>
        <w:p w14:paraId="72F9E2D6" w14:textId="2DA9042A"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71" w:history="1">
            <w:r w:rsidR="00E57BA3" w:rsidRPr="00D67146">
              <w:rPr>
                <w:rStyle w:val="Hyperlink"/>
                <w:rFonts w:ascii="TH SarabunPSK" w:hAnsi="TH SarabunPSK" w:cs="TH SarabunPSK" w:hint="cs"/>
                <w:noProof/>
                <w:sz w:val="32"/>
                <w:szCs w:val="32"/>
              </w:rPr>
              <w:t>1.5</w:t>
            </w:r>
            <w:r w:rsidR="00E57BA3" w:rsidRPr="00D67146">
              <w:rPr>
                <w:rStyle w:val="Hyperlink"/>
                <w:rFonts w:ascii="TH SarabunPSK" w:hAnsi="TH SarabunPSK" w:cs="TH SarabunPSK" w:hint="cs"/>
                <w:noProof/>
                <w:sz w:val="32"/>
                <w:szCs w:val="32"/>
                <w:cs/>
              </w:rPr>
              <w:t xml:space="preserve">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กรอบแนวความคิดในการวิจัย</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_Toc211784871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4</w:t>
            </w:r>
            <w:r w:rsidR="00E57BA3" w:rsidRPr="00D67146">
              <w:rPr>
                <w:rFonts w:ascii="TH SarabunPSK" w:hAnsi="TH SarabunPSK" w:cs="TH SarabunPSK" w:hint="cs"/>
                <w:noProof/>
                <w:webHidden/>
                <w:sz w:val="32"/>
                <w:szCs w:val="32"/>
              </w:rPr>
              <w:fldChar w:fldCharType="end"/>
            </w:r>
          </w:hyperlink>
        </w:p>
        <w:p w14:paraId="77801011" w14:textId="64A15778"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72" w:history="1">
            <w:r w:rsidR="00E57BA3" w:rsidRPr="00D67146">
              <w:rPr>
                <w:rStyle w:val="Hyperlink"/>
                <w:rFonts w:ascii="TH SarabunPSK" w:hAnsi="TH SarabunPSK" w:cs="TH SarabunPSK" w:hint="cs"/>
                <w:noProof/>
                <w:sz w:val="32"/>
                <w:szCs w:val="32"/>
                <w:cs/>
              </w:rPr>
              <w:t xml:space="preserve">1.6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คำสำคัญของการวิจัย</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_Toc211784872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5</w:t>
            </w:r>
            <w:r w:rsidR="00E57BA3" w:rsidRPr="00D67146">
              <w:rPr>
                <w:rFonts w:ascii="TH SarabunPSK" w:hAnsi="TH SarabunPSK" w:cs="TH SarabunPSK" w:hint="cs"/>
                <w:noProof/>
                <w:webHidden/>
                <w:sz w:val="32"/>
                <w:szCs w:val="32"/>
              </w:rPr>
              <w:fldChar w:fldCharType="end"/>
            </w:r>
          </w:hyperlink>
        </w:p>
        <w:p w14:paraId="06F564C6" w14:textId="15E4D550"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73" w:history="1">
            <w:r w:rsidR="00E57BA3" w:rsidRPr="00D67146">
              <w:rPr>
                <w:rStyle w:val="Hyperlink"/>
                <w:rFonts w:ascii="TH SarabunPSK" w:hAnsi="TH SarabunPSK" w:cs="TH SarabunPSK" w:hint="cs"/>
                <w:noProof/>
                <w:sz w:val="32"/>
                <w:szCs w:val="32"/>
                <w:cs/>
              </w:rPr>
              <w:t>1.7</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 xml:space="preserve"> ประโยชน์ที่คาดว่าจะได้รับ</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_Toc211784873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6</w:t>
            </w:r>
            <w:r w:rsidR="00E57BA3" w:rsidRPr="00D67146">
              <w:rPr>
                <w:rFonts w:ascii="TH SarabunPSK" w:hAnsi="TH SarabunPSK" w:cs="TH SarabunPSK" w:hint="cs"/>
                <w:noProof/>
                <w:webHidden/>
                <w:sz w:val="32"/>
                <w:szCs w:val="32"/>
              </w:rPr>
              <w:fldChar w:fldCharType="end"/>
            </w:r>
          </w:hyperlink>
        </w:p>
        <w:p w14:paraId="0F27B881" w14:textId="2B593EF8" w:rsidR="00E57BA3" w:rsidRPr="00D67146" w:rsidRDefault="00E57BA3" w:rsidP="00021DFB">
          <w:pPr>
            <w:pStyle w:val="TOC1"/>
            <w:rPr>
              <w:rFonts w:eastAsiaTheme="minorEastAsia"/>
              <w:kern w:val="2"/>
              <w14:ligatures w14:val="standardContextual"/>
            </w:rPr>
          </w:pPr>
          <w:hyperlink w:anchor="_Toc211784874" w:history="1">
            <w:r w:rsidRPr="00D67146">
              <w:rPr>
                <w:rStyle w:val="Hyperlink"/>
                <w:rFonts w:hint="cs"/>
              </w:rPr>
              <w:t>บทที่ 2</w:t>
            </w:r>
            <w:r w:rsidR="00021DFB" w:rsidRPr="00D67146">
              <w:rPr>
                <w:rStyle w:val="Hyperlink"/>
                <w:rFonts w:hint="cs"/>
                <w:cs/>
              </w:rPr>
              <w:t xml:space="preserve">  </w:t>
            </w:r>
            <w:r w:rsidRPr="00D67146">
              <w:rPr>
                <w:rStyle w:val="Hyperlink"/>
                <w:rFonts w:hint="cs"/>
                <w:cs/>
              </w:rPr>
              <w:t>ทฤษฎีและงานวิจัยที่เกี่ยวข้อง</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_Toc211784874 \h </w:instrText>
            </w:r>
            <w:r w:rsidRPr="00D67146">
              <w:rPr>
                <w:rFonts w:hint="cs"/>
                <w:b w:val="0"/>
                <w:bCs w:val="0"/>
                <w:webHidden/>
              </w:rPr>
            </w:r>
            <w:r w:rsidRPr="00D67146">
              <w:rPr>
                <w:rFonts w:hint="cs"/>
                <w:b w:val="0"/>
                <w:bCs w:val="0"/>
                <w:webHidden/>
              </w:rPr>
              <w:fldChar w:fldCharType="separate"/>
            </w:r>
            <w:r w:rsidR="00690DDE">
              <w:rPr>
                <w:b w:val="0"/>
                <w:bCs w:val="0"/>
                <w:webHidden/>
                <w:cs/>
              </w:rPr>
              <w:t>7</w:t>
            </w:r>
            <w:r w:rsidRPr="00D67146">
              <w:rPr>
                <w:rFonts w:hint="cs"/>
                <w:b w:val="0"/>
                <w:bCs w:val="0"/>
                <w:webHidden/>
              </w:rPr>
              <w:fldChar w:fldCharType="end"/>
            </w:r>
          </w:hyperlink>
        </w:p>
        <w:p w14:paraId="01DDE5AA" w14:textId="13BCE8FF"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75" w:history="1">
            <w:r w:rsidR="00E57BA3" w:rsidRPr="00D67146">
              <w:rPr>
                <w:rStyle w:val="Hyperlink"/>
                <w:rFonts w:ascii="TH SarabunPSK" w:hAnsi="TH SarabunPSK" w:cs="TH SarabunPSK" w:hint="cs"/>
                <w:noProof/>
                <w:sz w:val="32"/>
                <w:szCs w:val="32"/>
              </w:rPr>
              <w:t>2.1</w:t>
            </w:r>
            <w:r w:rsidR="00E57BA3" w:rsidRPr="00D67146">
              <w:rPr>
                <w:rStyle w:val="Hyperlink"/>
                <w:rFonts w:ascii="TH SarabunPSK" w:hAnsi="TH SarabunPSK" w:cs="TH SarabunPSK" w:hint="cs"/>
                <w:noProof/>
                <w:sz w:val="32"/>
                <w:szCs w:val="32"/>
                <w:cs/>
              </w:rPr>
              <w:t xml:space="preserve">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ทฤษฎีที่เกี่ยวข้อง</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_Toc211784875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7</w:t>
            </w:r>
            <w:r w:rsidR="00E57BA3" w:rsidRPr="00D67146">
              <w:rPr>
                <w:rFonts w:ascii="TH SarabunPSK" w:hAnsi="TH SarabunPSK" w:cs="TH SarabunPSK" w:hint="cs"/>
                <w:noProof/>
                <w:webHidden/>
                <w:sz w:val="32"/>
                <w:szCs w:val="32"/>
              </w:rPr>
              <w:fldChar w:fldCharType="end"/>
            </w:r>
          </w:hyperlink>
        </w:p>
        <w:p w14:paraId="6B861AEE" w14:textId="18CF80C1"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83" w:history="1">
            <w:r w:rsidR="00E57BA3" w:rsidRPr="00D67146">
              <w:rPr>
                <w:rStyle w:val="Hyperlink"/>
                <w:rFonts w:ascii="TH SarabunPSK" w:hAnsi="TH SarabunPSK" w:cs="TH SarabunPSK" w:hint="cs"/>
                <w:noProof/>
                <w:sz w:val="32"/>
                <w:szCs w:val="32"/>
              </w:rPr>
              <w:t>2.2</w:t>
            </w:r>
            <w:r w:rsidR="00E57BA3" w:rsidRPr="00D67146">
              <w:rPr>
                <w:rStyle w:val="Hyperlink"/>
                <w:rFonts w:ascii="TH SarabunPSK" w:hAnsi="TH SarabunPSK" w:cs="TH SarabunPSK" w:hint="cs"/>
                <w:noProof/>
                <w:sz w:val="32"/>
                <w:szCs w:val="32"/>
                <w:cs/>
              </w:rPr>
              <w:t xml:space="preserve">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งานวิจัยที่เกี่ยวข้อง</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_Toc211784883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17</w:t>
            </w:r>
            <w:r w:rsidR="00E57BA3" w:rsidRPr="00D67146">
              <w:rPr>
                <w:rFonts w:ascii="TH SarabunPSK" w:hAnsi="TH SarabunPSK" w:cs="TH SarabunPSK" w:hint="cs"/>
                <w:noProof/>
                <w:webHidden/>
                <w:sz w:val="32"/>
                <w:szCs w:val="32"/>
              </w:rPr>
              <w:fldChar w:fldCharType="end"/>
            </w:r>
          </w:hyperlink>
        </w:p>
        <w:p w14:paraId="5528135F" w14:textId="55A07A7F" w:rsidR="00E57BA3" w:rsidRPr="00D67146" w:rsidRDefault="00E57BA3" w:rsidP="00021DFB">
          <w:pPr>
            <w:pStyle w:val="TOC1"/>
            <w:rPr>
              <w:rFonts w:eastAsiaTheme="minorEastAsia"/>
              <w:kern w:val="2"/>
              <w14:ligatures w14:val="standardContextual"/>
            </w:rPr>
          </w:pPr>
          <w:hyperlink w:anchor="_Toc211784887" w:history="1">
            <w:r w:rsidRPr="00D67146">
              <w:rPr>
                <w:rStyle w:val="Hyperlink"/>
                <w:rFonts w:hint="cs"/>
                <w:cs/>
              </w:rPr>
              <w:t xml:space="preserve">บทที่ 3 </w:t>
            </w:r>
            <w:r w:rsidR="00021DFB" w:rsidRPr="00D67146">
              <w:rPr>
                <w:rStyle w:val="Hyperlink"/>
                <w:rFonts w:hint="cs"/>
                <w:cs/>
              </w:rPr>
              <w:t xml:space="preserve"> </w:t>
            </w:r>
            <w:r w:rsidRPr="00D67146">
              <w:rPr>
                <w:rStyle w:val="Hyperlink"/>
                <w:rFonts w:hint="cs"/>
                <w:cs/>
              </w:rPr>
              <w:t>วิธีดำเนินงานวิจัย</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_Toc211784887 \h </w:instrText>
            </w:r>
            <w:r w:rsidRPr="00D67146">
              <w:rPr>
                <w:rFonts w:hint="cs"/>
                <w:b w:val="0"/>
                <w:bCs w:val="0"/>
                <w:webHidden/>
              </w:rPr>
            </w:r>
            <w:r w:rsidRPr="00D67146">
              <w:rPr>
                <w:rFonts w:hint="cs"/>
                <w:b w:val="0"/>
                <w:bCs w:val="0"/>
                <w:webHidden/>
              </w:rPr>
              <w:fldChar w:fldCharType="separate"/>
            </w:r>
            <w:r w:rsidR="00690DDE">
              <w:rPr>
                <w:b w:val="0"/>
                <w:bCs w:val="0"/>
                <w:webHidden/>
                <w:cs/>
              </w:rPr>
              <w:t>19</w:t>
            </w:r>
            <w:r w:rsidRPr="00D67146">
              <w:rPr>
                <w:rFonts w:hint="cs"/>
                <w:b w:val="0"/>
                <w:bCs w:val="0"/>
                <w:webHidden/>
              </w:rPr>
              <w:fldChar w:fldCharType="end"/>
            </w:r>
          </w:hyperlink>
        </w:p>
        <w:p w14:paraId="7D7C11F4" w14:textId="6F582BCC"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88" w:history="1">
            <w:r w:rsidR="00E57BA3" w:rsidRPr="00D67146">
              <w:rPr>
                <w:rStyle w:val="Hyperlink"/>
                <w:rFonts w:ascii="TH SarabunPSK" w:hAnsi="TH SarabunPSK" w:cs="TH SarabunPSK" w:hint="cs"/>
                <w:noProof/>
                <w:sz w:val="32"/>
                <w:szCs w:val="32"/>
                <w:cs/>
              </w:rPr>
              <w:t xml:space="preserve">3.1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การศึกษาทฤษฎีที่เกี่ยวข้องกับงานวิจัย หรือ การศึกษาและวิเคราะห์ปัญหางานวิจัย</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_Toc211784888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19</w:t>
            </w:r>
            <w:r w:rsidR="00E57BA3" w:rsidRPr="00D67146">
              <w:rPr>
                <w:rFonts w:ascii="TH SarabunPSK" w:hAnsi="TH SarabunPSK" w:cs="TH SarabunPSK" w:hint="cs"/>
                <w:noProof/>
                <w:webHidden/>
                <w:sz w:val="32"/>
                <w:szCs w:val="32"/>
              </w:rPr>
              <w:fldChar w:fldCharType="end"/>
            </w:r>
          </w:hyperlink>
        </w:p>
        <w:p w14:paraId="1BC9B3CE" w14:textId="06C60786"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89" w:history="1">
            <w:r w:rsidR="00E57BA3" w:rsidRPr="00D67146">
              <w:rPr>
                <w:rStyle w:val="Hyperlink"/>
                <w:rFonts w:ascii="TH SarabunPSK" w:hAnsi="TH SarabunPSK" w:cs="TH SarabunPSK" w:hint="cs"/>
                <w:noProof/>
                <w:sz w:val="32"/>
                <w:szCs w:val="32"/>
                <w:cs/>
              </w:rPr>
              <w:t xml:space="preserve">3.2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การรวบรวมและเตรียมข้อมูล</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_Toc211784889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19</w:t>
            </w:r>
            <w:r w:rsidR="00E57BA3" w:rsidRPr="00D67146">
              <w:rPr>
                <w:rFonts w:ascii="TH SarabunPSK" w:hAnsi="TH SarabunPSK" w:cs="TH SarabunPSK" w:hint="cs"/>
                <w:noProof/>
                <w:webHidden/>
                <w:sz w:val="32"/>
                <w:szCs w:val="32"/>
              </w:rPr>
              <w:fldChar w:fldCharType="end"/>
            </w:r>
          </w:hyperlink>
        </w:p>
        <w:p w14:paraId="2403AA8C" w14:textId="14123785"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90" w:history="1">
            <w:r w:rsidR="00E57BA3" w:rsidRPr="00D67146">
              <w:rPr>
                <w:rStyle w:val="Hyperlink"/>
                <w:rFonts w:ascii="TH SarabunPSK" w:hAnsi="TH SarabunPSK" w:cs="TH SarabunPSK" w:hint="cs"/>
                <w:noProof/>
                <w:sz w:val="32"/>
                <w:szCs w:val="32"/>
              </w:rPr>
              <w:t>3.3</w:t>
            </w:r>
            <w:r w:rsidR="00E57BA3" w:rsidRPr="00D67146">
              <w:rPr>
                <w:rStyle w:val="Hyperlink"/>
                <w:rFonts w:ascii="TH SarabunPSK" w:hAnsi="TH SarabunPSK" w:cs="TH SarabunPSK" w:hint="cs"/>
                <w:noProof/>
                <w:sz w:val="32"/>
                <w:szCs w:val="32"/>
                <w:cs/>
              </w:rPr>
              <w:t xml:space="preserve">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เครื่องมือที่ใช้ในการทำวิจัยและขั้นตอนการทำวิจัย</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_Toc211784890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20</w:t>
            </w:r>
            <w:r w:rsidR="00E57BA3" w:rsidRPr="00D67146">
              <w:rPr>
                <w:rFonts w:ascii="TH SarabunPSK" w:hAnsi="TH SarabunPSK" w:cs="TH SarabunPSK" w:hint="cs"/>
                <w:noProof/>
                <w:webHidden/>
                <w:sz w:val="32"/>
                <w:szCs w:val="32"/>
              </w:rPr>
              <w:fldChar w:fldCharType="end"/>
            </w:r>
          </w:hyperlink>
        </w:p>
        <w:p w14:paraId="6D85C8CC" w14:textId="0FB0BCEF"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93" w:history="1">
            <w:r w:rsidR="00E57BA3" w:rsidRPr="00D67146">
              <w:rPr>
                <w:rStyle w:val="Hyperlink"/>
                <w:rFonts w:ascii="TH SarabunPSK" w:hAnsi="TH SarabunPSK" w:cs="TH SarabunPSK" w:hint="cs"/>
                <w:noProof/>
                <w:sz w:val="32"/>
                <w:szCs w:val="32"/>
                <w:cs/>
              </w:rPr>
              <w:t>3.4</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 xml:space="preserve"> การออกแบบและพัฒนาระบบต้นแบบ</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_Toc211784893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21</w:t>
            </w:r>
            <w:r w:rsidR="00E57BA3" w:rsidRPr="00D67146">
              <w:rPr>
                <w:rFonts w:ascii="TH SarabunPSK" w:hAnsi="TH SarabunPSK" w:cs="TH SarabunPSK" w:hint="cs"/>
                <w:noProof/>
                <w:webHidden/>
                <w:sz w:val="32"/>
                <w:szCs w:val="32"/>
              </w:rPr>
              <w:fldChar w:fldCharType="end"/>
            </w:r>
          </w:hyperlink>
        </w:p>
        <w:p w14:paraId="2BB46DC6" w14:textId="274516E8" w:rsidR="00D67146" w:rsidRPr="00D67146" w:rsidRDefault="00D67146" w:rsidP="00D67146">
          <w:pPr>
            <w:pStyle w:val="Heading1"/>
            <w:numPr>
              <w:ilvl w:val="0"/>
              <w:numId w:val="0"/>
            </w:numPr>
            <w:rPr>
              <w:rStyle w:val="Hyperlink"/>
              <w:noProof/>
              <w:color w:val="auto"/>
              <w:u w:val="none"/>
            </w:rPr>
          </w:pPr>
          <w:r w:rsidRPr="00D67146">
            <w:rPr>
              <w:rFonts w:hint="cs"/>
              <w:noProof/>
              <w:cs/>
            </w:rPr>
            <w:lastRenderedPageBreak/>
            <w:t xml:space="preserve">สารบัญ </w:t>
          </w:r>
          <w:r w:rsidRPr="00D67146">
            <w:rPr>
              <w:rFonts w:hint="cs"/>
              <w:noProof/>
            </w:rPr>
            <w:t>(</w:t>
          </w:r>
          <w:r w:rsidRPr="00D67146">
            <w:rPr>
              <w:rFonts w:hint="cs"/>
              <w:noProof/>
              <w:cs/>
            </w:rPr>
            <w:t>ต่อ</w:t>
          </w:r>
          <w:r w:rsidRPr="00D67146">
            <w:rPr>
              <w:rFonts w:hint="cs"/>
              <w:noProof/>
            </w:rPr>
            <w:t>)</w:t>
          </w:r>
        </w:p>
        <w:p w14:paraId="19D0BC4A" w14:textId="4954D3A9" w:rsidR="00D67146" w:rsidRPr="00D67146" w:rsidRDefault="00D67146" w:rsidP="00D67146">
          <w:pPr>
            <w:jc w:val="right"/>
            <w:rPr>
              <w:b/>
              <w:bCs/>
              <w:noProof/>
            </w:rPr>
          </w:pPr>
          <w:r w:rsidRPr="00D67146">
            <w:rPr>
              <w:rFonts w:hint="cs"/>
              <w:b/>
              <w:bCs/>
              <w:noProof/>
              <w:cs/>
            </w:rPr>
            <w:t>หน้า</w:t>
          </w:r>
        </w:p>
        <w:p w14:paraId="407527E1" w14:textId="4013A951" w:rsidR="00E57BA3" w:rsidRPr="00D67146" w:rsidRDefault="00D67146" w:rsidP="00D67146">
          <w:pPr>
            <w:pStyle w:val="TOC2"/>
            <w:rPr>
              <w:rFonts w:ascii="TH SarabunPSK" w:hAnsi="TH SarabunPSK" w:cs="TH SarabunPSK"/>
              <w:noProof/>
              <w:kern w:val="2"/>
              <w:sz w:val="32"/>
              <w:szCs w:val="32"/>
              <w:lang w:bidi="th-TH"/>
              <w14:ligatures w14:val="standardContextual"/>
            </w:rPr>
          </w:pPr>
          <w:r w:rsidRPr="00D67146">
            <w:rPr>
              <w:rFonts w:ascii="TH SarabunPSK" w:hAnsi="TH SarabunPSK" w:cs="TH SarabunPSK" w:hint="cs"/>
              <w:noProof/>
              <w:sz w:val="32"/>
              <w:szCs w:val="32"/>
              <w:cs/>
              <w:lang w:bidi="th-TH"/>
            </w:rPr>
            <w:t xml:space="preserve">          </w:t>
          </w:r>
          <w:hyperlink w:anchor="_Toc211784894" w:history="1">
            <w:r w:rsidR="00E57BA3" w:rsidRPr="00D67146">
              <w:rPr>
                <w:rStyle w:val="Hyperlink"/>
                <w:rFonts w:ascii="TH SarabunPSK" w:hAnsi="TH SarabunPSK" w:cs="TH SarabunPSK" w:hint="cs"/>
                <w:noProof/>
                <w:sz w:val="32"/>
                <w:szCs w:val="32"/>
                <w:cs/>
              </w:rPr>
              <w:t xml:space="preserve">3.5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วิธีการทดสอบและวิเคราะห์ผล</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_Toc211784894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22</w:t>
            </w:r>
            <w:r w:rsidR="00E57BA3" w:rsidRPr="00D67146">
              <w:rPr>
                <w:rFonts w:ascii="TH SarabunPSK" w:hAnsi="TH SarabunPSK" w:cs="TH SarabunPSK" w:hint="cs"/>
                <w:noProof/>
                <w:webHidden/>
                <w:sz w:val="32"/>
                <w:szCs w:val="32"/>
              </w:rPr>
              <w:fldChar w:fldCharType="end"/>
            </w:r>
          </w:hyperlink>
        </w:p>
        <w:p w14:paraId="6987C09F" w14:textId="133E18C2" w:rsidR="00E57BA3" w:rsidRPr="00D67146" w:rsidRDefault="00E57BA3" w:rsidP="00021DFB">
          <w:pPr>
            <w:pStyle w:val="TOC1"/>
            <w:rPr>
              <w:rFonts w:eastAsiaTheme="minorEastAsia"/>
              <w:kern w:val="2"/>
              <w14:ligatures w14:val="standardContextual"/>
            </w:rPr>
          </w:pPr>
          <w:hyperlink w:anchor="_Toc211784895" w:history="1">
            <w:r w:rsidRPr="00D67146">
              <w:rPr>
                <w:rStyle w:val="Hyperlink"/>
                <w:rFonts w:hint="cs"/>
                <w:cs/>
              </w:rPr>
              <w:t xml:space="preserve">บทที่ 4 </w:t>
            </w:r>
            <w:r w:rsidR="00021DFB" w:rsidRPr="00D67146">
              <w:rPr>
                <w:rStyle w:val="Hyperlink"/>
                <w:rFonts w:hint="cs"/>
                <w:cs/>
              </w:rPr>
              <w:t xml:space="preserve"> </w:t>
            </w:r>
            <w:r w:rsidRPr="00D67146">
              <w:rPr>
                <w:rStyle w:val="Hyperlink"/>
                <w:rFonts w:hint="cs"/>
                <w:cs/>
              </w:rPr>
              <w:t>ผลการวิจัยและการอภิปรายผล</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_Toc211784895 \h </w:instrText>
            </w:r>
            <w:r w:rsidRPr="00D67146">
              <w:rPr>
                <w:rFonts w:hint="cs"/>
                <w:b w:val="0"/>
                <w:bCs w:val="0"/>
                <w:webHidden/>
              </w:rPr>
            </w:r>
            <w:r w:rsidRPr="00D67146">
              <w:rPr>
                <w:rFonts w:hint="cs"/>
                <w:b w:val="0"/>
                <w:bCs w:val="0"/>
                <w:webHidden/>
              </w:rPr>
              <w:fldChar w:fldCharType="separate"/>
            </w:r>
            <w:r w:rsidR="00690DDE">
              <w:rPr>
                <w:b w:val="0"/>
                <w:bCs w:val="0"/>
                <w:webHidden/>
                <w:cs/>
              </w:rPr>
              <w:t>25</w:t>
            </w:r>
            <w:r w:rsidRPr="00D67146">
              <w:rPr>
                <w:rFonts w:hint="cs"/>
                <w:b w:val="0"/>
                <w:bCs w:val="0"/>
                <w:webHidden/>
              </w:rPr>
              <w:fldChar w:fldCharType="end"/>
            </w:r>
          </w:hyperlink>
        </w:p>
        <w:p w14:paraId="17F58475" w14:textId="07F80C9C"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96" w:history="1">
            <w:r w:rsidR="00E57BA3" w:rsidRPr="00D67146">
              <w:rPr>
                <w:rStyle w:val="Hyperlink"/>
                <w:rFonts w:ascii="TH SarabunPSK" w:hAnsi="TH SarabunPSK" w:cs="TH SarabunPSK" w:hint="cs"/>
                <w:noProof/>
                <w:sz w:val="32"/>
                <w:szCs w:val="32"/>
              </w:rPr>
              <w:t>4.1</w:t>
            </w:r>
            <w:r w:rsidR="00E57BA3" w:rsidRPr="00D67146">
              <w:rPr>
                <w:rStyle w:val="Hyperlink"/>
                <w:rFonts w:ascii="TH SarabunPSK" w:hAnsi="TH SarabunPSK" w:cs="TH SarabunPSK" w:hint="cs"/>
                <w:noProof/>
                <w:sz w:val="32"/>
                <w:szCs w:val="32"/>
                <w:cs/>
              </w:rPr>
              <w:t xml:space="preserve">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ผลการพัฒนาระบบต้นแบบ</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_Toc211784896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25</w:t>
            </w:r>
            <w:r w:rsidR="00E57BA3" w:rsidRPr="00D67146">
              <w:rPr>
                <w:rFonts w:ascii="TH SarabunPSK" w:hAnsi="TH SarabunPSK" w:cs="TH SarabunPSK" w:hint="cs"/>
                <w:noProof/>
                <w:webHidden/>
                <w:sz w:val="32"/>
                <w:szCs w:val="32"/>
              </w:rPr>
              <w:fldChar w:fldCharType="end"/>
            </w:r>
          </w:hyperlink>
        </w:p>
        <w:p w14:paraId="40E7372C" w14:textId="291F2F57"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97" w:history="1">
            <w:r w:rsidR="00E57BA3" w:rsidRPr="00D67146">
              <w:rPr>
                <w:rStyle w:val="Hyperlink"/>
                <w:rFonts w:ascii="TH SarabunPSK" w:hAnsi="TH SarabunPSK" w:cs="TH SarabunPSK" w:hint="cs"/>
                <w:noProof/>
                <w:sz w:val="32"/>
                <w:szCs w:val="32"/>
                <w:cs/>
              </w:rPr>
              <w:t xml:space="preserve">4.2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ผลการเพิ่มกระบวนการตรวจสอบข้อมูลนำเข้า (</w:t>
            </w:r>
            <w:r w:rsidR="00E57BA3" w:rsidRPr="00D67146">
              <w:rPr>
                <w:rStyle w:val="Hyperlink"/>
                <w:rFonts w:ascii="TH SarabunPSK" w:hAnsi="TH SarabunPSK" w:cs="TH SarabunPSK" w:hint="cs"/>
                <w:noProof/>
                <w:sz w:val="32"/>
                <w:szCs w:val="32"/>
              </w:rPr>
              <w:t>Input Validation)</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_Toc211784897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27</w:t>
            </w:r>
            <w:r w:rsidR="00E57BA3" w:rsidRPr="00D67146">
              <w:rPr>
                <w:rFonts w:ascii="TH SarabunPSK" w:hAnsi="TH SarabunPSK" w:cs="TH SarabunPSK" w:hint="cs"/>
                <w:noProof/>
                <w:webHidden/>
                <w:sz w:val="32"/>
                <w:szCs w:val="32"/>
              </w:rPr>
              <w:fldChar w:fldCharType="end"/>
            </w:r>
          </w:hyperlink>
        </w:p>
        <w:p w14:paraId="013C7572" w14:textId="28D122D5"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898" w:history="1">
            <w:r w:rsidR="00E57BA3" w:rsidRPr="00D67146">
              <w:rPr>
                <w:rStyle w:val="Hyperlink"/>
                <w:rFonts w:ascii="TH SarabunPSK" w:hAnsi="TH SarabunPSK" w:cs="TH SarabunPSK" w:hint="cs"/>
                <w:noProof/>
                <w:sz w:val="32"/>
                <w:szCs w:val="32"/>
              </w:rPr>
              <w:t>4.3</w:t>
            </w:r>
            <w:r w:rsidR="00E57BA3" w:rsidRPr="00D67146">
              <w:rPr>
                <w:rStyle w:val="Hyperlink"/>
                <w:rFonts w:ascii="TH SarabunPSK" w:hAnsi="TH SarabunPSK" w:cs="TH SarabunPSK" w:hint="cs"/>
                <w:noProof/>
                <w:sz w:val="32"/>
                <w:szCs w:val="32"/>
                <w:cs/>
              </w:rPr>
              <w:t xml:space="preserve">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ผลการทดสอบแบบอัตโนมัติ (</w:t>
            </w:r>
            <w:r w:rsidR="00E57BA3" w:rsidRPr="00D67146">
              <w:rPr>
                <w:rStyle w:val="Hyperlink"/>
                <w:rFonts w:ascii="TH SarabunPSK" w:hAnsi="TH SarabunPSK" w:cs="TH SarabunPSK" w:hint="cs"/>
                <w:noProof/>
                <w:sz w:val="32"/>
                <w:szCs w:val="32"/>
              </w:rPr>
              <w:t>Automated Testing)</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_Toc211784898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28</w:t>
            </w:r>
            <w:r w:rsidR="00E57BA3" w:rsidRPr="00D67146">
              <w:rPr>
                <w:rFonts w:ascii="TH SarabunPSK" w:hAnsi="TH SarabunPSK" w:cs="TH SarabunPSK" w:hint="cs"/>
                <w:noProof/>
                <w:webHidden/>
                <w:sz w:val="32"/>
                <w:szCs w:val="32"/>
              </w:rPr>
              <w:fldChar w:fldCharType="end"/>
            </w:r>
          </w:hyperlink>
        </w:p>
        <w:p w14:paraId="2291468B" w14:textId="6E240D30"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901" w:history="1">
            <w:r w:rsidR="00E57BA3" w:rsidRPr="00D67146">
              <w:rPr>
                <w:rStyle w:val="Hyperlink"/>
                <w:rFonts w:ascii="TH SarabunPSK" w:hAnsi="TH SarabunPSK" w:cs="TH SarabunPSK" w:hint="cs"/>
                <w:noProof/>
                <w:sz w:val="32"/>
                <w:szCs w:val="32"/>
              </w:rPr>
              <w:t>4.4</w:t>
            </w:r>
            <w:r w:rsidR="00E57BA3" w:rsidRPr="00D67146">
              <w:rPr>
                <w:rStyle w:val="Hyperlink"/>
                <w:rFonts w:ascii="TH SarabunPSK" w:hAnsi="TH SarabunPSK" w:cs="TH SarabunPSK" w:hint="cs"/>
                <w:noProof/>
                <w:sz w:val="32"/>
                <w:szCs w:val="32"/>
                <w:cs/>
              </w:rPr>
              <w:t xml:space="preserve">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 xml:space="preserve">ผลการประเมินคุณภาพของซอร์สโค้ดด้วย </w:t>
            </w:r>
            <w:r w:rsidR="00E57BA3" w:rsidRPr="00D67146">
              <w:rPr>
                <w:rStyle w:val="Hyperlink"/>
                <w:rFonts w:ascii="TH SarabunPSK" w:hAnsi="TH SarabunPSK" w:cs="TH SarabunPSK" w:hint="cs"/>
                <w:noProof/>
                <w:sz w:val="32"/>
                <w:szCs w:val="32"/>
              </w:rPr>
              <w:t>SonarQube</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_Toc211784901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29</w:t>
            </w:r>
            <w:r w:rsidR="00E57BA3" w:rsidRPr="00D67146">
              <w:rPr>
                <w:rFonts w:ascii="TH SarabunPSK" w:hAnsi="TH SarabunPSK" w:cs="TH SarabunPSK" w:hint="cs"/>
                <w:noProof/>
                <w:webHidden/>
                <w:sz w:val="32"/>
                <w:szCs w:val="32"/>
              </w:rPr>
              <w:fldChar w:fldCharType="end"/>
            </w:r>
          </w:hyperlink>
        </w:p>
        <w:p w14:paraId="411C311D" w14:textId="3A3877E1"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905" w:history="1">
            <w:r w:rsidR="00E57BA3" w:rsidRPr="00D67146">
              <w:rPr>
                <w:rStyle w:val="Hyperlink"/>
                <w:rFonts w:ascii="TH SarabunPSK" w:hAnsi="TH SarabunPSK" w:cs="TH SarabunPSK" w:hint="cs"/>
                <w:noProof/>
                <w:sz w:val="32"/>
                <w:szCs w:val="32"/>
              </w:rPr>
              <w:t>4.5</w:t>
            </w:r>
            <w:r w:rsidR="00E57BA3" w:rsidRPr="00D67146">
              <w:rPr>
                <w:rStyle w:val="Hyperlink"/>
                <w:rFonts w:ascii="TH SarabunPSK" w:hAnsi="TH SarabunPSK" w:cs="TH SarabunPSK" w:hint="cs"/>
                <w:noProof/>
                <w:sz w:val="32"/>
                <w:szCs w:val="32"/>
                <w:cs/>
              </w:rPr>
              <w:t xml:space="preserve">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การวิเคราะห์ผลการปรับปรุงระบบ</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_Toc211784905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34</w:t>
            </w:r>
            <w:r w:rsidR="00E57BA3" w:rsidRPr="00D67146">
              <w:rPr>
                <w:rFonts w:ascii="TH SarabunPSK" w:hAnsi="TH SarabunPSK" w:cs="TH SarabunPSK" w:hint="cs"/>
                <w:noProof/>
                <w:webHidden/>
                <w:sz w:val="32"/>
                <w:szCs w:val="32"/>
              </w:rPr>
              <w:fldChar w:fldCharType="end"/>
            </w:r>
          </w:hyperlink>
        </w:p>
        <w:p w14:paraId="719501B2" w14:textId="1351209D" w:rsidR="00E57BA3" w:rsidRPr="00D67146" w:rsidRDefault="00E57BA3" w:rsidP="00021DFB">
          <w:pPr>
            <w:pStyle w:val="TOC1"/>
            <w:rPr>
              <w:rFonts w:eastAsiaTheme="minorEastAsia"/>
              <w:kern w:val="2"/>
              <w14:ligatures w14:val="standardContextual"/>
            </w:rPr>
          </w:pPr>
          <w:hyperlink w:anchor="_Toc211784906" w:history="1">
            <w:r w:rsidRPr="00D67146">
              <w:rPr>
                <w:rStyle w:val="Hyperlink"/>
                <w:rFonts w:hint="cs"/>
                <w:cs/>
              </w:rPr>
              <w:t>บทที่ 5 สรุปผลการวิจัยและข้อเสนอแนะ</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_Toc211784906 \h </w:instrText>
            </w:r>
            <w:r w:rsidRPr="00D67146">
              <w:rPr>
                <w:rFonts w:hint="cs"/>
                <w:b w:val="0"/>
                <w:bCs w:val="0"/>
                <w:webHidden/>
              </w:rPr>
            </w:r>
            <w:r w:rsidRPr="00D67146">
              <w:rPr>
                <w:rFonts w:hint="cs"/>
                <w:b w:val="0"/>
                <w:bCs w:val="0"/>
                <w:webHidden/>
              </w:rPr>
              <w:fldChar w:fldCharType="separate"/>
            </w:r>
            <w:r w:rsidR="00690DDE">
              <w:rPr>
                <w:b w:val="0"/>
                <w:bCs w:val="0"/>
                <w:webHidden/>
                <w:cs/>
              </w:rPr>
              <w:t>36</w:t>
            </w:r>
            <w:r w:rsidRPr="00D67146">
              <w:rPr>
                <w:rFonts w:hint="cs"/>
                <w:b w:val="0"/>
                <w:bCs w:val="0"/>
                <w:webHidden/>
              </w:rPr>
              <w:fldChar w:fldCharType="end"/>
            </w:r>
          </w:hyperlink>
        </w:p>
        <w:p w14:paraId="7C6EF389" w14:textId="48DB5261"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907" w:history="1">
            <w:r w:rsidR="00E57BA3" w:rsidRPr="00D67146">
              <w:rPr>
                <w:rStyle w:val="Hyperlink"/>
                <w:rFonts w:ascii="TH SarabunPSK" w:hAnsi="TH SarabunPSK" w:cs="TH SarabunPSK" w:hint="cs"/>
                <w:noProof/>
                <w:sz w:val="32"/>
                <w:szCs w:val="32"/>
                <w:cs/>
              </w:rPr>
              <w:t xml:space="preserve">5.1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สรุปผลการวิจัย</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_Toc211784907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36</w:t>
            </w:r>
            <w:r w:rsidR="00E57BA3" w:rsidRPr="00D67146">
              <w:rPr>
                <w:rFonts w:ascii="TH SarabunPSK" w:hAnsi="TH SarabunPSK" w:cs="TH SarabunPSK" w:hint="cs"/>
                <w:noProof/>
                <w:webHidden/>
                <w:sz w:val="32"/>
                <w:szCs w:val="32"/>
              </w:rPr>
              <w:fldChar w:fldCharType="end"/>
            </w:r>
          </w:hyperlink>
        </w:p>
        <w:p w14:paraId="4781C1EF" w14:textId="543295C3"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908" w:history="1">
            <w:r w:rsidR="00E57BA3" w:rsidRPr="00D67146">
              <w:rPr>
                <w:rStyle w:val="Hyperlink"/>
                <w:rFonts w:ascii="TH SarabunPSK" w:hAnsi="TH SarabunPSK" w:cs="TH SarabunPSK" w:hint="cs"/>
                <w:noProof/>
                <w:sz w:val="32"/>
                <w:szCs w:val="32"/>
                <w:cs/>
              </w:rPr>
              <w:t xml:space="preserve">5.2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ข้อจำกัดของงานวิจัย</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_Toc211784908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37</w:t>
            </w:r>
            <w:r w:rsidR="00E57BA3" w:rsidRPr="00D67146">
              <w:rPr>
                <w:rFonts w:ascii="TH SarabunPSK" w:hAnsi="TH SarabunPSK" w:cs="TH SarabunPSK" w:hint="cs"/>
                <w:noProof/>
                <w:webHidden/>
                <w:sz w:val="32"/>
                <w:szCs w:val="32"/>
              </w:rPr>
              <w:fldChar w:fldCharType="end"/>
            </w:r>
          </w:hyperlink>
        </w:p>
        <w:p w14:paraId="57F9CEB5" w14:textId="58269C9F" w:rsidR="00E57BA3" w:rsidRPr="00D67146" w:rsidRDefault="0056154D" w:rsidP="00D67146">
          <w:pPr>
            <w:pStyle w:val="TOC2"/>
            <w:rPr>
              <w:rFonts w:ascii="TH SarabunPSK" w:hAnsi="TH SarabunPSK" w:cs="TH SarabunPSK"/>
              <w:noProof/>
              <w:kern w:val="2"/>
              <w:sz w:val="32"/>
              <w:szCs w:val="32"/>
              <w:lang w:bidi="th-TH"/>
              <w14:ligatures w14:val="standardContextual"/>
            </w:rPr>
          </w:pPr>
          <w:r w:rsidRPr="00D67146">
            <w:rPr>
              <w:rStyle w:val="Hyperlink"/>
              <w:rFonts w:ascii="TH SarabunPSK" w:hAnsi="TH SarabunPSK" w:cs="TH SarabunPSK" w:hint="cs"/>
              <w:noProof/>
              <w:sz w:val="32"/>
              <w:szCs w:val="32"/>
              <w:u w:val="none"/>
              <w:cs/>
              <w:lang w:bidi="th-TH"/>
            </w:rPr>
            <w:t xml:space="preserve">        </w:t>
          </w:r>
          <w:hyperlink w:anchor="_Toc211784909" w:history="1">
            <w:r w:rsidR="00E57BA3" w:rsidRPr="00D67146">
              <w:rPr>
                <w:rStyle w:val="Hyperlink"/>
                <w:rFonts w:ascii="TH SarabunPSK" w:hAnsi="TH SarabunPSK" w:cs="TH SarabunPSK" w:hint="cs"/>
                <w:noProof/>
                <w:sz w:val="32"/>
                <w:szCs w:val="32"/>
                <w:cs/>
              </w:rPr>
              <w:t xml:space="preserve">5.3 </w:t>
            </w:r>
            <w:r w:rsidR="00021DFB" w:rsidRPr="00D67146">
              <w:rPr>
                <w:rStyle w:val="Hyperlink"/>
                <w:rFonts w:ascii="TH SarabunPSK" w:hAnsi="TH SarabunPSK" w:cs="TH SarabunPSK" w:hint="cs"/>
                <w:noProof/>
                <w:sz w:val="32"/>
                <w:szCs w:val="32"/>
                <w:cs/>
                <w:lang w:bidi="th-TH"/>
              </w:rPr>
              <w:t xml:space="preserve"> </w:t>
            </w:r>
            <w:r w:rsidR="00E57BA3" w:rsidRPr="00D67146">
              <w:rPr>
                <w:rStyle w:val="Hyperlink"/>
                <w:rFonts w:ascii="TH SarabunPSK" w:hAnsi="TH SarabunPSK" w:cs="TH SarabunPSK" w:hint="cs"/>
                <w:noProof/>
                <w:sz w:val="32"/>
                <w:szCs w:val="32"/>
                <w:cs/>
              </w:rPr>
              <w:t>ข้อเสนอแนะงานวิจัย</w:t>
            </w:r>
            <w:r w:rsidR="00E57BA3" w:rsidRPr="00D67146">
              <w:rPr>
                <w:rFonts w:ascii="TH SarabunPSK" w:hAnsi="TH SarabunPSK" w:cs="TH SarabunPSK" w:hint="cs"/>
                <w:noProof/>
                <w:webHidden/>
                <w:sz w:val="32"/>
                <w:szCs w:val="32"/>
              </w:rPr>
              <w:tab/>
            </w:r>
            <w:r w:rsidR="00E57BA3" w:rsidRPr="00D67146">
              <w:rPr>
                <w:rFonts w:ascii="TH SarabunPSK" w:hAnsi="TH SarabunPSK" w:cs="TH SarabunPSK" w:hint="cs"/>
                <w:noProof/>
                <w:webHidden/>
                <w:sz w:val="32"/>
                <w:szCs w:val="32"/>
              </w:rPr>
              <w:fldChar w:fldCharType="begin"/>
            </w:r>
            <w:r w:rsidR="00E57BA3" w:rsidRPr="00D67146">
              <w:rPr>
                <w:rFonts w:ascii="TH SarabunPSK" w:hAnsi="TH SarabunPSK" w:cs="TH SarabunPSK" w:hint="cs"/>
                <w:noProof/>
                <w:webHidden/>
                <w:sz w:val="32"/>
                <w:szCs w:val="32"/>
              </w:rPr>
              <w:instrText xml:space="preserve"> PAGEREF _Toc211784909 \h </w:instrText>
            </w:r>
            <w:r w:rsidR="00E57BA3" w:rsidRPr="00D67146">
              <w:rPr>
                <w:rFonts w:ascii="TH SarabunPSK" w:hAnsi="TH SarabunPSK" w:cs="TH SarabunPSK" w:hint="cs"/>
                <w:noProof/>
                <w:webHidden/>
                <w:sz w:val="32"/>
                <w:szCs w:val="32"/>
              </w:rPr>
            </w:r>
            <w:r w:rsidR="00E57BA3" w:rsidRPr="00D67146">
              <w:rPr>
                <w:rFonts w:ascii="TH SarabunPSK" w:hAnsi="TH SarabunPSK" w:cs="TH SarabunPSK" w:hint="cs"/>
                <w:noProof/>
                <w:webHidden/>
                <w:sz w:val="32"/>
                <w:szCs w:val="32"/>
              </w:rPr>
              <w:fldChar w:fldCharType="separate"/>
            </w:r>
            <w:r w:rsidR="00690DDE">
              <w:rPr>
                <w:rFonts w:ascii="TH SarabunPSK" w:hAnsi="TH SarabunPSK" w:cs="TH SarabunPSK"/>
                <w:noProof/>
                <w:webHidden/>
                <w:sz w:val="32"/>
                <w:szCs w:val="32"/>
                <w:cs/>
                <w:lang w:bidi="th-TH"/>
              </w:rPr>
              <w:t>38</w:t>
            </w:r>
            <w:r w:rsidR="00E57BA3" w:rsidRPr="00D67146">
              <w:rPr>
                <w:rFonts w:ascii="TH SarabunPSK" w:hAnsi="TH SarabunPSK" w:cs="TH SarabunPSK" w:hint="cs"/>
                <w:noProof/>
                <w:webHidden/>
                <w:sz w:val="32"/>
                <w:szCs w:val="32"/>
              </w:rPr>
              <w:fldChar w:fldCharType="end"/>
            </w:r>
          </w:hyperlink>
        </w:p>
        <w:p w14:paraId="257BCA46" w14:textId="066D25EE" w:rsidR="00E57BA3" w:rsidRPr="00D67146" w:rsidRDefault="00E57BA3" w:rsidP="00021DFB">
          <w:pPr>
            <w:pStyle w:val="TOC1"/>
            <w:rPr>
              <w:rFonts w:eastAsiaTheme="minorEastAsia"/>
              <w:kern w:val="2"/>
              <w14:ligatures w14:val="standardContextual"/>
            </w:rPr>
          </w:pPr>
          <w:hyperlink w:anchor="_Toc211784910" w:history="1">
            <w:r w:rsidRPr="00D67146">
              <w:rPr>
                <w:rStyle w:val="Hyperlink"/>
                <w:rFonts w:hint="cs"/>
                <w:cs/>
              </w:rPr>
              <w:t>บรรณาณุกรม</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_Toc211784910 \h </w:instrText>
            </w:r>
            <w:r w:rsidRPr="00D67146">
              <w:rPr>
                <w:rFonts w:hint="cs"/>
                <w:b w:val="0"/>
                <w:bCs w:val="0"/>
                <w:webHidden/>
              </w:rPr>
            </w:r>
            <w:r w:rsidRPr="00D67146">
              <w:rPr>
                <w:rFonts w:hint="cs"/>
                <w:b w:val="0"/>
                <w:bCs w:val="0"/>
                <w:webHidden/>
              </w:rPr>
              <w:fldChar w:fldCharType="separate"/>
            </w:r>
            <w:r w:rsidR="00690DDE">
              <w:rPr>
                <w:b w:val="0"/>
                <w:bCs w:val="0"/>
                <w:webHidden/>
                <w:cs/>
              </w:rPr>
              <w:t>40</w:t>
            </w:r>
            <w:r w:rsidRPr="00D67146">
              <w:rPr>
                <w:rFonts w:hint="cs"/>
                <w:b w:val="0"/>
                <w:bCs w:val="0"/>
                <w:webHidden/>
              </w:rPr>
              <w:fldChar w:fldCharType="end"/>
            </w:r>
          </w:hyperlink>
        </w:p>
        <w:p w14:paraId="190BB513" w14:textId="636E6C0C" w:rsidR="00E57BA3" w:rsidRPr="00D67146" w:rsidRDefault="00E57BA3" w:rsidP="00021DFB">
          <w:pPr>
            <w:pStyle w:val="TOC1"/>
            <w:rPr>
              <w:rFonts w:eastAsiaTheme="minorEastAsia"/>
              <w:kern w:val="2"/>
              <w14:ligatures w14:val="standardContextual"/>
            </w:rPr>
          </w:pPr>
          <w:hyperlink w:anchor="_Toc211784911" w:history="1">
            <w:r w:rsidRPr="00D67146">
              <w:rPr>
                <w:rStyle w:val="Hyperlink"/>
                <w:rFonts w:hint="cs"/>
                <w:cs/>
              </w:rPr>
              <w:t>ภาคผนวก</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_Toc211784911 \h </w:instrText>
            </w:r>
            <w:r w:rsidRPr="00D67146">
              <w:rPr>
                <w:rFonts w:hint="cs"/>
                <w:b w:val="0"/>
                <w:bCs w:val="0"/>
                <w:webHidden/>
              </w:rPr>
            </w:r>
            <w:r w:rsidRPr="00D67146">
              <w:rPr>
                <w:rFonts w:hint="cs"/>
                <w:b w:val="0"/>
                <w:bCs w:val="0"/>
                <w:webHidden/>
              </w:rPr>
              <w:fldChar w:fldCharType="separate"/>
            </w:r>
            <w:r w:rsidR="00690DDE">
              <w:rPr>
                <w:b w:val="0"/>
                <w:bCs w:val="0"/>
                <w:webHidden/>
                <w:cs/>
              </w:rPr>
              <w:t>42</w:t>
            </w:r>
            <w:r w:rsidRPr="00D67146">
              <w:rPr>
                <w:rFonts w:hint="cs"/>
                <w:b w:val="0"/>
                <w:bCs w:val="0"/>
                <w:webHidden/>
              </w:rPr>
              <w:fldChar w:fldCharType="end"/>
            </w:r>
          </w:hyperlink>
        </w:p>
        <w:p w14:paraId="712E64FA" w14:textId="4CE8D19B" w:rsidR="00E57BA3" w:rsidRPr="00D67146" w:rsidRDefault="00E57BA3" w:rsidP="00021DFB">
          <w:pPr>
            <w:pStyle w:val="TOC1"/>
            <w:rPr>
              <w:rFonts w:eastAsiaTheme="minorEastAsia"/>
              <w:kern w:val="2"/>
              <w14:ligatures w14:val="standardContextual"/>
            </w:rPr>
          </w:pPr>
          <w:hyperlink w:anchor="_Toc211784912" w:history="1">
            <w:r w:rsidRPr="00D67146">
              <w:rPr>
                <w:rStyle w:val="Hyperlink"/>
                <w:rFonts w:hint="cs"/>
                <w:cs/>
              </w:rPr>
              <w:t>ประวัติผู้วิจัย</w:t>
            </w:r>
            <w:r w:rsidRPr="00D67146">
              <w:rPr>
                <w:rFonts w:hint="cs"/>
                <w:webHidden/>
              </w:rPr>
              <w:tab/>
            </w:r>
            <w:r w:rsidRPr="00D67146">
              <w:rPr>
                <w:rFonts w:hint="cs"/>
                <w:b w:val="0"/>
                <w:bCs w:val="0"/>
                <w:webHidden/>
              </w:rPr>
              <w:fldChar w:fldCharType="begin"/>
            </w:r>
            <w:r w:rsidRPr="00D67146">
              <w:rPr>
                <w:rFonts w:hint="cs"/>
                <w:b w:val="0"/>
                <w:bCs w:val="0"/>
                <w:webHidden/>
              </w:rPr>
              <w:instrText xml:space="preserve"> PAGEREF _Toc211784912 \h </w:instrText>
            </w:r>
            <w:r w:rsidRPr="00D67146">
              <w:rPr>
                <w:rFonts w:hint="cs"/>
                <w:b w:val="0"/>
                <w:bCs w:val="0"/>
                <w:webHidden/>
              </w:rPr>
            </w:r>
            <w:r w:rsidRPr="00D67146">
              <w:rPr>
                <w:rFonts w:hint="cs"/>
                <w:b w:val="0"/>
                <w:bCs w:val="0"/>
                <w:webHidden/>
              </w:rPr>
              <w:fldChar w:fldCharType="separate"/>
            </w:r>
            <w:r w:rsidR="00690DDE">
              <w:rPr>
                <w:b w:val="0"/>
                <w:bCs w:val="0"/>
                <w:webHidden/>
                <w:cs/>
              </w:rPr>
              <w:t>46</w:t>
            </w:r>
            <w:r w:rsidRPr="00D67146">
              <w:rPr>
                <w:rFonts w:hint="cs"/>
                <w:b w:val="0"/>
                <w:bCs w:val="0"/>
                <w:webHidden/>
              </w:rPr>
              <w:fldChar w:fldCharType="end"/>
            </w:r>
          </w:hyperlink>
        </w:p>
        <w:p w14:paraId="594C3C8B" w14:textId="6C49B869" w:rsidR="00E57BA3" w:rsidRDefault="00E57BA3">
          <w:r w:rsidRPr="00D67146">
            <w:rPr>
              <w:rFonts w:hint="cs"/>
              <w:b/>
              <w:bCs/>
              <w:noProof/>
            </w:rPr>
            <w:fldChar w:fldCharType="end"/>
          </w:r>
        </w:p>
      </w:sdtContent>
    </w:sdt>
    <w:p w14:paraId="7BA92402" w14:textId="358A038B" w:rsidR="009E157B" w:rsidRDefault="009E157B" w:rsidP="009E157B">
      <w:pPr>
        <w:ind w:firstLine="0"/>
        <w:rPr>
          <w:cs/>
        </w:rPr>
      </w:pPr>
    </w:p>
    <w:p w14:paraId="0AB6C963" w14:textId="77777777" w:rsidR="009E157B" w:rsidRDefault="009E157B">
      <w:pPr>
        <w:ind w:firstLine="0"/>
        <w:jc w:val="left"/>
        <w:rPr>
          <w:cs/>
        </w:rPr>
      </w:pPr>
      <w:r>
        <w:rPr>
          <w:cs/>
        </w:rPr>
        <w:br w:type="page"/>
      </w:r>
    </w:p>
    <w:p w14:paraId="7176F5EF" w14:textId="69CBD414" w:rsidR="00902982" w:rsidRDefault="009E157B" w:rsidP="00E57BA3">
      <w:pPr>
        <w:pStyle w:val="Heading1"/>
        <w:numPr>
          <w:ilvl w:val="0"/>
          <w:numId w:val="0"/>
        </w:numPr>
        <w:rPr>
          <w:cs/>
        </w:rPr>
      </w:pPr>
      <w:bookmarkStart w:id="6" w:name="_Toc211784864"/>
      <w:r w:rsidRPr="00736010">
        <w:rPr>
          <w:rFonts w:hint="cs"/>
          <w:cs/>
        </w:rPr>
        <w:lastRenderedPageBreak/>
        <w:t>สารบัญ</w:t>
      </w:r>
      <w:r w:rsidR="00902982">
        <w:rPr>
          <w:rFonts w:hint="cs"/>
          <w:cs/>
        </w:rPr>
        <w:t>ตาราง</w:t>
      </w:r>
      <w:bookmarkEnd w:id="6"/>
    </w:p>
    <w:p w14:paraId="79B39A8B" w14:textId="4B80886C" w:rsidR="00457C2C" w:rsidRDefault="00457C2C" w:rsidP="00457C2C">
      <w:pPr>
        <w:ind w:firstLine="0"/>
        <w:jc w:val="left"/>
        <w:rPr>
          <w:b/>
          <w:bCs/>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
        <w:gridCol w:w="6263"/>
        <w:gridCol w:w="1275"/>
      </w:tblGrid>
      <w:tr w:rsidR="00457C2C" w14:paraId="7CF34205" w14:textId="12089E9E" w:rsidTr="00457C2C">
        <w:tc>
          <w:tcPr>
            <w:tcW w:w="741" w:type="dxa"/>
          </w:tcPr>
          <w:p w14:paraId="117B2E08" w14:textId="36191F47" w:rsidR="00457C2C" w:rsidRPr="00863A91" w:rsidRDefault="00457C2C" w:rsidP="00457C2C">
            <w:pPr>
              <w:ind w:firstLine="0"/>
              <w:rPr>
                <w:b/>
                <w:bCs/>
              </w:rPr>
            </w:pPr>
            <w:r w:rsidRPr="00863A91">
              <w:rPr>
                <w:rFonts w:hint="cs"/>
                <w:b/>
                <w:bCs/>
                <w:cs/>
              </w:rPr>
              <w:t>ตาราง</w:t>
            </w:r>
          </w:p>
        </w:tc>
        <w:tc>
          <w:tcPr>
            <w:tcW w:w="6477" w:type="dxa"/>
          </w:tcPr>
          <w:p w14:paraId="3DA1A2E7" w14:textId="2D14FD3A" w:rsidR="00457C2C" w:rsidRPr="00863A91" w:rsidRDefault="00457C2C" w:rsidP="00457C2C">
            <w:pPr>
              <w:ind w:firstLine="0"/>
              <w:jc w:val="right"/>
            </w:pPr>
          </w:p>
        </w:tc>
        <w:tc>
          <w:tcPr>
            <w:tcW w:w="1304" w:type="dxa"/>
          </w:tcPr>
          <w:p w14:paraId="6FB9C55F" w14:textId="19436740" w:rsidR="00457C2C" w:rsidRPr="00863A91" w:rsidRDefault="00457C2C" w:rsidP="00457C2C">
            <w:pPr>
              <w:ind w:firstLine="0"/>
              <w:jc w:val="center"/>
              <w:rPr>
                <w:b/>
                <w:bCs/>
                <w:cs/>
              </w:rPr>
            </w:pPr>
            <w:r w:rsidRPr="00863A91">
              <w:rPr>
                <w:rFonts w:hint="cs"/>
                <w:b/>
                <w:bCs/>
                <w:cs/>
              </w:rPr>
              <w:t>หน้า</w:t>
            </w:r>
          </w:p>
        </w:tc>
      </w:tr>
      <w:tr w:rsidR="00457C2C" w14:paraId="7CE18211" w14:textId="44D5D3A2" w:rsidTr="00457C2C">
        <w:tc>
          <w:tcPr>
            <w:tcW w:w="741" w:type="dxa"/>
          </w:tcPr>
          <w:p w14:paraId="6AA1013A" w14:textId="05427592" w:rsidR="00457C2C" w:rsidRPr="00863A91" w:rsidRDefault="00457C2C" w:rsidP="00457C2C">
            <w:pPr>
              <w:ind w:firstLine="0"/>
              <w:jc w:val="center"/>
              <w:rPr>
                <w:b/>
                <w:bCs/>
                <w:cs/>
              </w:rPr>
            </w:pPr>
            <w:r w:rsidRPr="00863A91">
              <w:rPr>
                <w:rStyle w:val="TableChar"/>
                <w:rFonts w:hint="cs"/>
                <w:b w:val="0"/>
                <w:bCs w:val="0"/>
                <w:cs/>
              </w:rPr>
              <w:t>1.1</w:t>
            </w:r>
          </w:p>
        </w:tc>
        <w:tc>
          <w:tcPr>
            <w:tcW w:w="6477" w:type="dxa"/>
          </w:tcPr>
          <w:p w14:paraId="3DB8FD7D" w14:textId="0E3B6B8A" w:rsidR="00457C2C" w:rsidRPr="00863A91" w:rsidRDefault="00457C2C" w:rsidP="00457C2C">
            <w:pPr>
              <w:ind w:firstLine="0"/>
              <w:jc w:val="left"/>
              <w:rPr>
                <w:cs/>
              </w:rPr>
            </w:pPr>
            <w:r w:rsidRPr="00863A91">
              <w:rPr>
                <w:rStyle w:val="TableChar"/>
                <w:rFonts w:hint="cs"/>
                <w:b w:val="0"/>
                <w:bCs w:val="0"/>
                <w:cs/>
              </w:rPr>
              <w:t>กรอบแนวความคิดของงานวิจัย</w:t>
            </w:r>
          </w:p>
        </w:tc>
        <w:tc>
          <w:tcPr>
            <w:tcW w:w="1304" w:type="dxa"/>
          </w:tcPr>
          <w:p w14:paraId="5A24CD16" w14:textId="3AAD276F" w:rsidR="00457C2C" w:rsidRPr="00863A91" w:rsidRDefault="00B171E9" w:rsidP="00457C2C">
            <w:pPr>
              <w:ind w:firstLine="0"/>
              <w:jc w:val="center"/>
              <w:rPr>
                <w:cs/>
              </w:rPr>
            </w:pPr>
            <w:r>
              <w:t>4</w:t>
            </w:r>
          </w:p>
        </w:tc>
      </w:tr>
      <w:tr w:rsidR="00457C2C" w14:paraId="58515A9F" w14:textId="50DC99A9" w:rsidTr="00457C2C">
        <w:tc>
          <w:tcPr>
            <w:tcW w:w="741" w:type="dxa"/>
          </w:tcPr>
          <w:p w14:paraId="518EB5E2" w14:textId="4281E3DC" w:rsidR="00457C2C" w:rsidRPr="00863A91" w:rsidRDefault="00950922" w:rsidP="00457C2C">
            <w:pPr>
              <w:ind w:firstLine="0"/>
              <w:jc w:val="center"/>
              <w:rPr>
                <w:rStyle w:val="TableChar"/>
                <w:cs/>
              </w:rPr>
            </w:pPr>
            <w:r>
              <w:rPr>
                <w:rFonts w:hint="cs"/>
                <w:cs/>
              </w:rPr>
              <w:t>4</w:t>
            </w:r>
            <w:r w:rsidR="00457C2C" w:rsidRPr="00863A91">
              <w:rPr>
                <w:rFonts w:hint="cs"/>
                <w:cs/>
              </w:rPr>
              <w:t>.</w:t>
            </w:r>
            <w:r w:rsidR="00457C2C" w:rsidRPr="00863A91">
              <w:rPr>
                <w:rFonts w:hint="cs"/>
              </w:rPr>
              <w:fldChar w:fldCharType="begin"/>
            </w:r>
            <w:r w:rsidR="00457C2C" w:rsidRPr="00863A91">
              <w:rPr>
                <w:rFonts w:hint="cs"/>
              </w:rPr>
              <w:instrText xml:space="preserve"> SEQ </w:instrText>
            </w:r>
            <w:r w:rsidR="00457C2C" w:rsidRPr="00863A91">
              <w:rPr>
                <w:rFonts w:hint="cs"/>
                <w:cs/>
              </w:rPr>
              <w:instrText xml:space="preserve">ตาราง </w:instrText>
            </w:r>
            <w:r w:rsidR="00457C2C" w:rsidRPr="00863A91">
              <w:rPr>
                <w:rFonts w:hint="cs"/>
              </w:rPr>
              <w:instrText xml:space="preserve">\* ARABIC \s 1 </w:instrText>
            </w:r>
            <w:r w:rsidR="00457C2C" w:rsidRPr="00863A91">
              <w:rPr>
                <w:rFonts w:hint="cs"/>
              </w:rPr>
              <w:fldChar w:fldCharType="separate"/>
            </w:r>
            <w:r w:rsidR="00690DDE">
              <w:rPr>
                <w:noProof/>
              </w:rPr>
              <w:t>1</w:t>
            </w:r>
            <w:r w:rsidR="00457C2C" w:rsidRPr="00863A91">
              <w:rPr>
                <w:rFonts w:hint="cs"/>
                <w:noProof/>
              </w:rPr>
              <w:fldChar w:fldCharType="end"/>
            </w:r>
          </w:p>
        </w:tc>
        <w:tc>
          <w:tcPr>
            <w:tcW w:w="6477" w:type="dxa"/>
          </w:tcPr>
          <w:p w14:paraId="6AE46DB3" w14:textId="37CF9DA3" w:rsidR="00457C2C" w:rsidRPr="00863A91" w:rsidRDefault="00457C2C" w:rsidP="00457C2C">
            <w:pPr>
              <w:ind w:firstLine="0"/>
              <w:jc w:val="left"/>
              <w:rPr>
                <w:cs/>
              </w:rPr>
            </w:pPr>
            <w:r w:rsidRPr="00863A91">
              <w:rPr>
                <w:rFonts w:hint="cs"/>
                <w:cs/>
              </w:rPr>
              <w:t xml:space="preserve">ผลการประเมินคุณภาพของซอร์สโค้ดก่อนและหลังการปรับปรุงระบบด้วยเครื่องมือ </w:t>
            </w:r>
            <w:r w:rsidRPr="00863A91">
              <w:rPr>
                <w:rFonts w:hint="cs"/>
              </w:rPr>
              <w:t>SonarQube</w:t>
            </w:r>
          </w:p>
        </w:tc>
        <w:tc>
          <w:tcPr>
            <w:tcW w:w="1304" w:type="dxa"/>
          </w:tcPr>
          <w:p w14:paraId="39FFCBFA" w14:textId="0A8E6C50" w:rsidR="00457C2C" w:rsidRPr="00863A91" w:rsidRDefault="00B171E9" w:rsidP="00457C2C">
            <w:pPr>
              <w:ind w:firstLine="0"/>
              <w:jc w:val="center"/>
              <w:rPr>
                <w:cs/>
              </w:rPr>
            </w:pPr>
            <w:r>
              <w:t>31</w:t>
            </w:r>
          </w:p>
        </w:tc>
      </w:tr>
    </w:tbl>
    <w:p w14:paraId="4177C987" w14:textId="77777777" w:rsidR="00457C2C" w:rsidRPr="00457C2C" w:rsidRDefault="00457C2C" w:rsidP="00457C2C">
      <w:pPr>
        <w:ind w:firstLine="0"/>
      </w:pPr>
    </w:p>
    <w:p w14:paraId="2F6278E6" w14:textId="21C91C9E" w:rsidR="00457C2C" w:rsidRPr="00457C2C" w:rsidRDefault="00457C2C" w:rsidP="00457C2C">
      <w:pPr>
        <w:ind w:firstLine="0"/>
        <w:jc w:val="left"/>
        <w:rPr>
          <w:b/>
          <w:bCs/>
          <w:sz w:val="36"/>
          <w:szCs w:val="36"/>
          <w:cs/>
        </w:rPr>
      </w:pPr>
      <w:r>
        <w:rPr>
          <w:b/>
          <w:bCs/>
          <w:sz w:val="36"/>
          <w:szCs w:val="36"/>
        </w:rPr>
        <w:br w:type="page"/>
      </w:r>
    </w:p>
    <w:p w14:paraId="2AE6F909" w14:textId="182758D3" w:rsidR="00E57BA3" w:rsidRDefault="00902982" w:rsidP="00E57BA3">
      <w:pPr>
        <w:pStyle w:val="Heading1"/>
        <w:numPr>
          <w:ilvl w:val="0"/>
          <w:numId w:val="0"/>
        </w:numPr>
      </w:pPr>
      <w:bookmarkStart w:id="7" w:name="_Toc211784865"/>
      <w:r w:rsidRPr="00736010">
        <w:rPr>
          <w:rFonts w:hint="cs"/>
          <w:cs/>
        </w:rPr>
        <w:lastRenderedPageBreak/>
        <w:t>สารบัญ</w:t>
      </w:r>
      <w:r>
        <w:rPr>
          <w:rFonts w:hint="cs"/>
          <w:cs/>
        </w:rPr>
        <w:t>รูป</w:t>
      </w:r>
      <w:bookmarkEnd w:id="7"/>
    </w:p>
    <w:p w14:paraId="2A9CBFE9" w14:textId="77777777" w:rsidR="00457C2C" w:rsidRPr="00457C2C" w:rsidRDefault="00457C2C" w:rsidP="00457C2C">
      <w:pPr>
        <w:ind w:left="72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
        <w:gridCol w:w="6295"/>
        <w:gridCol w:w="1279"/>
      </w:tblGrid>
      <w:tr w:rsidR="00457C2C" w14:paraId="59E4455F" w14:textId="77777777" w:rsidTr="000A5434">
        <w:tc>
          <w:tcPr>
            <w:tcW w:w="732" w:type="dxa"/>
          </w:tcPr>
          <w:p w14:paraId="5A7B059D" w14:textId="08A44A7D" w:rsidR="00457C2C" w:rsidRPr="00457C2C" w:rsidRDefault="00457C2C" w:rsidP="00457C2C">
            <w:pPr>
              <w:ind w:firstLine="0"/>
              <w:jc w:val="center"/>
              <w:rPr>
                <w:b/>
                <w:bCs/>
              </w:rPr>
            </w:pPr>
            <w:r>
              <w:rPr>
                <w:rFonts w:hint="cs"/>
                <w:b/>
                <w:bCs/>
                <w:cs/>
              </w:rPr>
              <w:t>รูป</w:t>
            </w:r>
          </w:p>
        </w:tc>
        <w:tc>
          <w:tcPr>
            <w:tcW w:w="6295" w:type="dxa"/>
          </w:tcPr>
          <w:p w14:paraId="3C934C2D" w14:textId="77777777" w:rsidR="00457C2C" w:rsidRDefault="00457C2C" w:rsidP="00A904E0">
            <w:pPr>
              <w:ind w:firstLine="0"/>
              <w:jc w:val="right"/>
            </w:pPr>
          </w:p>
        </w:tc>
        <w:tc>
          <w:tcPr>
            <w:tcW w:w="1279" w:type="dxa"/>
          </w:tcPr>
          <w:p w14:paraId="79DE22A6" w14:textId="77777777" w:rsidR="00457C2C" w:rsidRPr="00457C2C" w:rsidRDefault="00457C2C" w:rsidP="00A904E0">
            <w:pPr>
              <w:ind w:firstLine="0"/>
              <w:jc w:val="center"/>
              <w:rPr>
                <w:b/>
                <w:bCs/>
                <w:cs/>
              </w:rPr>
            </w:pPr>
            <w:r w:rsidRPr="00457C2C">
              <w:rPr>
                <w:rFonts w:hint="cs"/>
                <w:b/>
                <w:bCs/>
                <w:cs/>
              </w:rPr>
              <w:t>หน้า</w:t>
            </w:r>
          </w:p>
        </w:tc>
      </w:tr>
      <w:tr w:rsidR="000A5434" w14:paraId="6C644141" w14:textId="77777777" w:rsidTr="000A5434">
        <w:tc>
          <w:tcPr>
            <w:tcW w:w="732" w:type="dxa"/>
          </w:tcPr>
          <w:p w14:paraId="23479143" w14:textId="36DA022A" w:rsidR="000A5434" w:rsidRPr="000A5434" w:rsidRDefault="000A5434" w:rsidP="00457C2C">
            <w:pPr>
              <w:ind w:firstLine="0"/>
              <w:jc w:val="center"/>
              <w:rPr>
                <w:cs/>
              </w:rPr>
            </w:pPr>
            <w:r w:rsidRPr="000A5434">
              <w:rPr>
                <w:rFonts w:hint="cs"/>
                <w:cs/>
              </w:rPr>
              <w:t>2.1</w:t>
            </w:r>
          </w:p>
        </w:tc>
        <w:tc>
          <w:tcPr>
            <w:tcW w:w="6295" w:type="dxa"/>
          </w:tcPr>
          <w:p w14:paraId="0B9C7229" w14:textId="6491C492" w:rsidR="000A5434" w:rsidRDefault="000A5434" w:rsidP="000A5434">
            <w:pPr>
              <w:ind w:firstLine="0"/>
              <w:jc w:val="left"/>
            </w:pPr>
            <w:r w:rsidRPr="0023174B">
              <w:t>Testing Pyramid</w:t>
            </w:r>
          </w:p>
        </w:tc>
        <w:tc>
          <w:tcPr>
            <w:tcW w:w="1279" w:type="dxa"/>
          </w:tcPr>
          <w:p w14:paraId="0BD458ED" w14:textId="472F0189" w:rsidR="000A5434" w:rsidRPr="000A5434" w:rsidRDefault="000A5434" w:rsidP="00A904E0">
            <w:pPr>
              <w:ind w:firstLine="0"/>
              <w:jc w:val="center"/>
              <w:rPr>
                <w:cs/>
              </w:rPr>
            </w:pPr>
            <w:r w:rsidRPr="000A5434">
              <w:rPr>
                <w:rFonts w:hint="cs"/>
                <w:cs/>
              </w:rPr>
              <w:t>9</w:t>
            </w:r>
          </w:p>
        </w:tc>
      </w:tr>
      <w:tr w:rsidR="00D411C9" w14:paraId="3584F554" w14:textId="77777777" w:rsidTr="000A5434">
        <w:tc>
          <w:tcPr>
            <w:tcW w:w="732" w:type="dxa"/>
          </w:tcPr>
          <w:p w14:paraId="76D91602" w14:textId="515879C9" w:rsidR="00D411C9" w:rsidRPr="000A5434" w:rsidRDefault="00D411C9" w:rsidP="00457C2C">
            <w:pPr>
              <w:ind w:firstLine="0"/>
              <w:jc w:val="center"/>
              <w:rPr>
                <w:cs/>
              </w:rPr>
            </w:pPr>
            <w:r>
              <w:rPr>
                <w:rFonts w:hint="cs"/>
                <w:cs/>
              </w:rPr>
              <w:t>4</w:t>
            </w:r>
            <w:r w:rsidRPr="00457C2C">
              <w:rPr>
                <w:cs/>
              </w:rPr>
              <w:t>.</w:t>
            </w:r>
            <w:fldSimple w:instr=" SEQ ตาราง \* ARABIC \s 1 ">
              <w:r w:rsidR="00690DDE">
                <w:rPr>
                  <w:noProof/>
                </w:rPr>
                <w:t>1</w:t>
              </w:r>
            </w:fldSimple>
          </w:p>
        </w:tc>
        <w:tc>
          <w:tcPr>
            <w:tcW w:w="6295" w:type="dxa"/>
          </w:tcPr>
          <w:p w14:paraId="012E3ECB" w14:textId="77857AC9" w:rsidR="00D411C9" w:rsidRPr="0023174B" w:rsidRDefault="00B171E9" w:rsidP="000A5434">
            <w:pPr>
              <w:ind w:firstLine="0"/>
              <w:jc w:val="left"/>
            </w:pPr>
            <w:r w:rsidRPr="00B171E9">
              <w:rPr>
                <w:cs/>
              </w:rPr>
              <w:t xml:space="preserve">สถาปัตยกรรมของระบบ </w:t>
            </w:r>
            <w:r w:rsidRPr="00B171E9">
              <w:t xml:space="preserve">Django Framework </w:t>
            </w:r>
            <w:r w:rsidRPr="00B171E9">
              <w:rPr>
                <w:cs/>
              </w:rPr>
              <w:t>ที่เพิ่มกระบวนการตรวจสอบข้อมูลนำเข้า (</w:t>
            </w:r>
            <w:r w:rsidRPr="00B171E9">
              <w:t xml:space="preserve">Input Validation) </w:t>
            </w:r>
            <w:r w:rsidRPr="00B171E9">
              <w:rPr>
                <w:cs/>
              </w:rPr>
              <w:t>และการทดสอบแบบอัตโนมัติ (</w:t>
            </w:r>
            <w:r w:rsidRPr="00B171E9">
              <w:t>Automated Tests)</w:t>
            </w:r>
          </w:p>
        </w:tc>
        <w:tc>
          <w:tcPr>
            <w:tcW w:w="1279" w:type="dxa"/>
          </w:tcPr>
          <w:p w14:paraId="662BB328" w14:textId="47A8DB5B" w:rsidR="00D411C9" w:rsidRPr="000A5434" w:rsidRDefault="00D411C9" w:rsidP="00A904E0">
            <w:pPr>
              <w:ind w:firstLine="0"/>
              <w:jc w:val="center"/>
              <w:rPr>
                <w:cs/>
              </w:rPr>
            </w:pPr>
            <w:r>
              <w:rPr>
                <w:rFonts w:hint="cs"/>
                <w:cs/>
              </w:rPr>
              <w:t>2</w:t>
            </w:r>
            <w:r w:rsidR="00B171E9">
              <w:t>6</w:t>
            </w:r>
          </w:p>
        </w:tc>
      </w:tr>
      <w:tr w:rsidR="00D411C9" w14:paraId="68486FCB" w14:textId="77777777" w:rsidTr="000A5434">
        <w:tc>
          <w:tcPr>
            <w:tcW w:w="732" w:type="dxa"/>
          </w:tcPr>
          <w:p w14:paraId="1CAC03CC" w14:textId="46D5F17D" w:rsidR="00D411C9" w:rsidRDefault="00D411C9" w:rsidP="00457C2C">
            <w:pPr>
              <w:ind w:firstLine="0"/>
              <w:jc w:val="center"/>
              <w:rPr>
                <w:cs/>
              </w:rPr>
            </w:pPr>
            <w:r w:rsidRPr="00C37575">
              <w:rPr>
                <w:rStyle w:val="TableChar"/>
                <w:rFonts w:hint="cs"/>
                <w:b w:val="0"/>
                <w:bCs w:val="0"/>
                <w:cs/>
              </w:rPr>
              <w:t>4.2</w:t>
            </w:r>
          </w:p>
        </w:tc>
        <w:tc>
          <w:tcPr>
            <w:tcW w:w="6295" w:type="dxa"/>
          </w:tcPr>
          <w:p w14:paraId="0E1A6C40" w14:textId="07666DFA" w:rsidR="00D411C9" w:rsidRPr="0023174B" w:rsidRDefault="00D411C9" w:rsidP="000A5434">
            <w:pPr>
              <w:ind w:firstLine="0"/>
              <w:jc w:val="left"/>
            </w:pPr>
            <w:r w:rsidRPr="00646D93">
              <w:rPr>
                <w:cs/>
              </w:rPr>
              <w:t>ตัวอย่างผลการตรวจสอบข้อมูลนำเข้าในระบบต้นแบบ</w:t>
            </w:r>
          </w:p>
        </w:tc>
        <w:tc>
          <w:tcPr>
            <w:tcW w:w="1279" w:type="dxa"/>
          </w:tcPr>
          <w:p w14:paraId="26B77D23" w14:textId="12FB40C7" w:rsidR="00D411C9" w:rsidRDefault="00D411C9" w:rsidP="00A904E0">
            <w:pPr>
              <w:ind w:firstLine="0"/>
              <w:jc w:val="center"/>
              <w:rPr>
                <w:cs/>
              </w:rPr>
            </w:pPr>
            <w:r>
              <w:rPr>
                <w:rFonts w:hint="cs"/>
                <w:cs/>
              </w:rPr>
              <w:t>2</w:t>
            </w:r>
            <w:r w:rsidR="00B171E9">
              <w:t>7</w:t>
            </w:r>
          </w:p>
        </w:tc>
      </w:tr>
      <w:tr w:rsidR="00D411C9" w14:paraId="503834F5" w14:textId="77777777" w:rsidTr="000A5434">
        <w:tc>
          <w:tcPr>
            <w:tcW w:w="732" w:type="dxa"/>
          </w:tcPr>
          <w:p w14:paraId="4D8F9A57" w14:textId="2124C0D7" w:rsidR="00D411C9" w:rsidRDefault="00D411C9" w:rsidP="00457C2C">
            <w:pPr>
              <w:ind w:firstLine="0"/>
              <w:jc w:val="center"/>
              <w:rPr>
                <w:cs/>
              </w:rPr>
            </w:pPr>
            <w:r w:rsidRPr="00C37575">
              <w:rPr>
                <w:rStyle w:val="TableChar"/>
                <w:rFonts w:hint="cs"/>
                <w:b w:val="0"/>
                <w:bCs w:val="0"/>
                <w:cs/>
              </w:rPr>
              <w:t>4.3</w:t>
            </w:r>
          </w:p>
        </w:tc>
        <w:tc>
          <w:tcPr>
            <w:tcW w:w="6295" w:type="dxa"/>
          </w:tcPr>
          <w:p w14:paraId="1920D1A0" w14:textId="12048A59" w:rsidR="00D411C9" w:rsidRPr="0023174B" w:rsidRDefault="00D411C9" w:rsidP="000A5434">
            <w:pPr>
              <w:ind w:firstLine="0"/>
              <w:jc w:val="left"/>
            </w:pPr>
            <w:r w:rsidRPr="00841E57">
              <w:rPr>
                <w:cs/>
              </w:rPr>
              <w:t xml:space="preserve">ผลการทดสอบด้วย </w:t>
            </w:r>
            <w:r w:rsidRPr="00841E57">
              <w:t>Pytest</w:t>
            </w:r>
          </w:p>
        </w:tc>
        <w:tc>
          <w:tcPr>
            <w:tcW w:w="1279" w:type="dxa"/>
          </w:tcPr>
          <w:p w14:paraId="1B16AEAF" w14:textId="0F29B09D" w:rsidR="00D411C9" w:rsidRDefault="00D411C9" w:rsidP="00A904E0">
            <w:pPr>
              <w:ind w:firstLine="0"/>
              <w:jc w:val="center"/>
              <w:rPr>
                <w:cs/>
              </w:rPr>
            </w:pPr>
            <w:r>
              <w:rPr>
                <w:rFonts w:hint="cs"/>
                <w:cs/>
              </w:rPr>
              <w:t>2</w:t>
            </w:r>
            <w:r w:rsidR="00B171E9">
              <w:t>8</w:t>
            </w:r>
          </w:p>
        </w:tc>
      </w:tr>
      <w:tr w:rsidR="00D411C9" w14:paraId="311EC556" w14:textId="77777777" w:rsidTr="000A5434">
        <w:tc>
          <w:tcPr>
            <w:tcW w:w="732" w:type="dxa"/>
          </w:tcPr>
          <w:p w14:paraId="58DA0FCC" w14:textId="245E5BA9" w:rsidR="00D411C9" w:rsidRDefault="00D411C9" w:rsidP="00457C2C">
            <w:pPr>
              <w:ind w:firstLine="0"/>
              <w:jc w:val="center"/>
              <w:rPr>
                <w:cs/>
              </w:rPr>
            </w:pPr>
            <w:r>
              <w:rPr>
                <w:rStyle w:val="TableChar"/>
                <w:rFonts w:hint="cs"/>
                <w:b w:val="0"/>
                <w:bCs w:val="0"/>
                <w:cs/>
              </w:rPr>
              <w:t>4.5</w:t>
            </w:r>
          </w:p>
        </w:tc>
        <w:tc>
          <w:tcPr>
            <w:tcW w:w="6295" w:type="dxa"/>
          </w:tcPr>
          <w:p w14:paraId="409CDA61" w14:textId="3AA24C9D" w:rsidR="00D411C9" w:rsidRPr="0023174B" w:rsidRDefault="00D411C9" w:rsidP="000A5434">
            <w:pPr>
              <w:ind w:firstLine="0"/>
              <w:jc w:val="left"/>
            </w:pPr>
            <w:r w:rsidRPr="006A29AA">
              <w:rPr>
                <w:cs/>
              </w:rPr>
              <w:t xml:space="preserve">ผลการประเมินคุณภาพของซอร์สโค้ดก่อนและหลังการปรับปรุงระบบด้วย </w:t>
            </w:r>
            <w:r w:rsidRPr="006A29AA">
              <w:t>SonarQube</w:t>
            </w:r>
          </w:p>
        </w:tc>
        <w:tc>
          <w:tcPr>
            <w:tcW w:w="1279" w:type="dxa"/>
          </w:tcPr>
          <w:p w14:paraId="5C7289D6" w14:textId="772EF733" w:rsidR="00D411C9" w:rsidRDefault="00B171E9" w:rsidP="00A904E0">
            <w:pPr>
              <w:ind w:firstLine="0"/>
              <w:jc w:val="center"/>
              <w:rPr>
                <w:cs/>
              </w:rPr>
            </w:pPr>
            <w:r>
              <w:t>33</w:t>
            </w:r>
          </w:p>
        </w:tc>
      </w:tr>
      <w:tr w:rsidR="00D411C9" w14:paraId="598C5D55" w14:textId="77777777" w:rsidTr="000A5434">
        <w:tc>
          <w:tcPr>
            <w:tcW w:w="732" w:type="dxa"/>
          </w:tcPr>
          <w:p w14:paraId="25462C26" w14:textId="05A0EF78" w:rsidR="00D411C9" w:rsidRPr="00457C2C" w:rsidRDefault="00D411C9" w:rsidP="00A904E0">
            <w:pPr>
              <w:ind w:firstLine="0"/>
              <w:jc w:val="center"/>
              <w:rPr>
                <w:b/>
                <w:bCs/>
                <w:cs/>
              </w:rPr>
            </w:pPr>
          </w:p>
        </w:tc>
        <w:tc>
          <w:tcPr>
            <w:tcW w:w="6295" w:type="dxa"/>
          </w:tcPr>
          <w:p w14:paraId="10187118" w14:textId="0A0F782F" w:rsidR="00D411C9" w:rsidRDefault="00D411C9" w:rsidP="00A904E0">
            <w:pPr>
              <w:ind w:firstLine="0"/>
              <w:jc w:val="left"/>
              <w:rPr>
                <w:cs/>
              </w:rPr>
            </w:pPr>
          </w:p>
        </w:tc>
        <w:tc>
          <w:tcPr>
            <w:tcW w:w="1279" w:type="dxa"/>
          </w:tcPr>
          <w:p w14:paraId="14B75D8B" w14:textId="0E824F49" w:rsidR="00D411C9" w:rsidRDefault="00D411C9" w:rsidP="00A904E0">
            <w:pPr>
              <w:ind w:firstLine="0"/>
              <w:jc w:val="center"/>
              <w:rPr>
                <w:cs/>
              </w:rPr>
            </w:pPr>
          </w:p>
        </w:tc>
      </w:tr>
      <w:tr w:rsidR="00D411C9" w14:paraId="69C7289B" w14:textId="77777777" w:rsidTr="000A5434">
        <w:tc>
          <w:tcPr>
            <w:tcW w:w="732" w:type="dxa"/>
          </w:tcPr>
          <w:p w14:paraId="78E57CC9" w14:textId="1C15F3D5" w:rsidR="00D411C9" w:rsidRPr="00C37575" w:rsidRDefault="00D411C9" w:rsidP="00A904E0">
            <w:pPr>
              <w:ind w:firstLine="0"/>
              <w:jc w:val="center"/>
              <w:rPr>
                <w:rStyle w:val="TableChar"/>
                <w:b w:val="0"/>
                <w:bCs w:val="0"/>
                <w:cs/>
              </w:rPr>
            </w:pPr>
          </w:p>
        </w:tc>
        <w:tc>
          <w:tcPr>
            <w:tcW w:w="6295" w:type="dxa"/>
          </w:tcPr>
          <w:p w14:paraId="16F13557" w14:textId="0B7B8124" w:rsidR="00D411C9" w:rsidRDefault="00D411C9" w:rsidP="00A904E0">
            <w:pPr>
              <w:ind w:firstLine="0"/>
              <w:jc w:val="left"/>
              <w:rPr>
                <w:cs/>
              </w:rPr>
            </w:pPr>
          </w:p>
        </w:tc>
        <w:tc>
          <w:tcPr>
            <w:tcW w:w="1279" w:type="dxa"/>
          </w:tcPr>
          <w:p w14:paraId="3E980A12" w14:textId="1E35A805" w:rsidR="00D411C9" w:rsidRDefault="00D411C9" w:rsidP="00A904E0">
            <w:pPr>
              <w:ind w:firstLine="0"/>
              <w:jc w:val="center"/>
              <w:rPr>
                <w:cs/>
              </w:rPr>
            </w:pPr>
          </w:p>
        </w:tc>
      </w:tr>
      <w:tr w:rsidR="00D411C9" w14:paraId="64C7E6B8" w14:textId="77777777" w:rsidTr="000A5434">
        <w:tc>
          <w:tcPr>
            <w:tcW w:w="732" w:type="dxa"/>
          </w:tcPr>
          <w:p w14:paraId="31FFEDE1" w14:textId="4AA0C2B6" w:rsidR="00D411C9" w:rsidRPr="00C37575" w:rsidRDefault="00D411C9" w:rsidP="00A904E0">
            <w:pPr>
              <w:ind w:firstLine="0"/>
              <w:jc w:val="center"/>
              <w:rPr>
                <w:rStyle w:val="TableChar"/>
                <w:b w:val="0"/>
                <w:bCs w:val="0"/>
                <w:cs/>
              </w:rPr>
            </w:pPr>
          </w:p>
        </w:tc>
        <w:tc>
          <w:tcPr>
            <w:tcW w:w="6295" w:type="dxa"/>
          </w:tcPr>
          <w:p w14:paraId="42559227" w14:textId="2BFAABE2" w:rsidR="00D411C9" w:rsidRPr="00646D93" w:rsidRDefault="00D411C9" w:rsidP="00A904E0">
            <w:pPr>
              <w:ind w:firstLine="0"/>
              <w:jc w:val="left"/>
              <w:rPr>
                <w:cs/>
              </w:rPr>
            </w:pPr>
          </w:p>
        </w:tc>
        <w:tc>
          <w:tcPr>
            <w:tcW w:w="1279" w:type="dxa"/>
          </w:tcPr>
          <w:p w14:paraId="67D4AB98" w14:textId="1137FD3C" w:rsidR="00D411C9" w:rsidRDefault="00D411C9" w:rsidP="00A904E0">
            <w:pPr>
              <w:ind w:firstLine="0"/>
              <w:jc w:val="center"/>
              <w:rPr>
                <w:cs/>
              </w:rPr>
            </w:pPr>
          </w:p>
        </w:tc>
      </w:tr>
      <w:tr w:rsidR="00D411C9" w14:paraId="79B3363D" w14:textId="77777777" w:rsidTr="000A5434">
        <w:tc>
          <w:tcPr>
            <w:tcW w:w="732" w:type="dxa"/>
          </w:tcPr>
          <w:p w14:paraId="4DE61863" w14:textId="6D641F8F" w:rsidR="00D411C9" w:rsidRPr="00C37575" w:rsidRDefault="00D411C9" w:rsidP="00A904E0">
            <w:pPr>
              <w:ind w:firstLine="0"/>
              <w:jc w:val="center"/>
              <w:rPr>
                <w:rStyle w:val="TableChar"/>
                <w:b w:val="0"/>
                <w:bCs w:val="0"/>
                <w:cs/>
              </w:rPr>
            </w:pPr>
          </w:p>
        </w:tc>
        <w:tc>
          <w:tcPr>
            <w:tcW w:w="6295" w:type="dxa"/>
          </w:tcPr>
          <w:p w14:paraId="0F426602" w14:textId="71588E9D" w:rsidR="00D411C9" w:rsidRPr="00841E57" w:rsidRDefault="00D411C9" w:rsidP="00A904E0">
            <w:pPr>
              <w:ind w:firstLine="0"/>
              <w:jc w:val="left"/>
              <w:rPr>
                <w:cs/>
              </w:rPr>
            </w:pPr>
          </w:p>
        </w:tc>
        <w:tc>
          <w:tcPr>
            <w:tcW w:w="1279" w:type="dxa"/>
          </w:tcPr>
          <w:p w14:paraId="01501E9E" w14:textId="145A9025" w:rsidR="00D411C9" w:rsidRDefault="00D411C9" w:rsidP="00A904E0">
            <w:pPr>
              <w:ind w:firstLine="0"/>
              <w:jc w:val="center"/>
              <w:rPr>
                <w:cs/>
              </w:rPr>
            </w:pPr>
          </w:p>
        </w:tc>
      </w:tr>
      <w:tr w:rsidR="00D411C9" w14:paraId="547DE7D2" w14:textId="77777777" w:rsidTr="000A5434">
        <w:tc>
          <w:tcPr>
            <w:tcW w:w="732" w:type="dxa"/>
          </w:tcPr>
          <w:p w14:paraId="0062B571" w14:textId="1333CB58" w:rsidR="00D411C9" w:rsidRPr="00C37575" w:rsidRDefault="00D411C9" w:rsidP="00A904E0">
            <w:pPr>
              <w:ind w:firstLine="0"/>
              <w:jc w:val="center"/>
              <w:rPr>
                <w:rStyle w:val="TableChar"/>
                <w:b w:val="0"/>
                <w:bCs w:val="0"/>
                <w:cs/>
              </w:rPr>
            </w:pPr>
          </w:p>
        </w:tc>
        <w:tc>
          <w:tcPr>
            <w:tcW w:w="6295" w:type="dxa"/>
          </w:tcPr>
          <w:p w14:paraId="65D76027" w14:textId="2D6EEAD5" w:rsidR="00D411C9" w:rsidRPr="001C0388" w:rsidRDefault="00D411C9" w:rsidP="00A904E0">
            <w:pPr>
              <w:ind w:firstLine="0"/>
              <w:jc w:val="left"/>
              <w:rPr>
                <w:cs/>
              </w:rPr>
            </w:pPr>
          </w:p>
        </w:tc>
        <w:tc>
          <w:tcPr>
            <w:tcW w:w="1279" w:type="dxa"/>
          </w:tcPr>
          <w:p w14:paraId="1290B509" w14:textId="10A1E22F" w:rsidR="00D411C9" w:rsidRDefault="00D411C9" w:rsidP="00A904E0">
            <w:pPr>
              <w:ind w:firstLine="0"/>
              <w:jc w:val="center"/>
              <w:rPr>
                <w:cs/>
              </w:rPr>
            </w:pPr>
          </w:p>
        </w:tc>
      </w:tr>
    </w:tbl>
    <w:p w14:paraId="02E8E16F" w14:textId="2043AE1C" w:rsidR="00457C2C" w:rsidRDefault="00457C2C" w:rsidP="00E57BA3">
      <w:pPr>
        <w:pStyle w:val="Heading1"/>
        <w:numPr>
          <w:ilvl w:val="0"/>
          <w:numId w:val="0"/>
        </w:numPr>
        <w:rPr>
          <w:cs/>
        </w:rPr>
        <w:sectPr w:rsidR="00457C2C" w:rsidSect="00E57BA3">
          <w:pgSz w:w="11906" w:h="16838" w:code="9"/>
          <w:pgMar w:top="2160" w:right="1440" w:bottom="1440" w:left="2160" w:header="1411" w:footer="706" w:gutter="0"/>
          <w:pgNumType w:fmt="thaiLetters" w:start="1"/>
          <w:cols w:space="708"/>
          <w:docGrid w:linePitch="435"/>
        </w:sectPr>
      </w:pPr>
    </w:p>
    <w:p w14:paraId="09FBE899" w14:textId="6F1B633F" w:rsidR="00A23D08" w:rsidRPr="004E2A7D" w:rsidRDefault="00A23D08" w:rsidP="004E2A7D">
      <w:pPr>
        <w:ind w:firstLine="0"/>
        <w:rPr>
          <w:cs/>
        </w:rPr>
      </w:pPr>
    </w:p>
    <w:p w14:paraId="537DDED7" w14:textId="31D9629E" w:rsidR="00FE7D38" w:rsidRDefault="00EF75B0" w:rsidP="00112E7D">
      <w:pPr>
        <w:pStyle w:val="Heading1"/>
        <w:tabs>
          <w:tab w:val="clear" w:pos="1672"/>
        </w:tabs>
      </w:pPr>
      <w:r>
        <w:rPr>
          <w:cs/>
        </w:rPr>
        <w:br/>
      </w:r>
      <w:bookmarkStart w:id="8" w:name="_Toc211784866"/>
      <w:r w:rsidR="001E7346" w:rsidRPr="00EF75B0">
        <w:rPr>
          <w:cs/>
        </w:rPr>
        <w:t>บทนำ</w:t>
      </w:r>
      <w:bookmarkEnd w:id="8"/>
    </w:p>
    <w:p w14:paraId="078BBB79" w14:textId="77777777" w:rsidR="00607D13" w:rsidRPr="00607D13" w:rsidRDefault="00607D13" w:rsidP="00607D13"/>
    <w:p w14:paraId="1A0B6298" w14:textId="16A3D508" w:rsidR="00607D13" w:rsidRDefault="00607D13" w:rsidP="00607D13">
      <w:r>
        <w:rPr>
          <w:cs/>
        </w:rPr>
        <w:t>ในปัจจุบัน ระบบสารสนเทศมีบทบาทสำคัญต่อการดำเนินงานในองค์กรต่าง ๆ โดยเฉพาะในสถาบันการศึกษา หน่วยงานราชการ และภาคธุรกิจ อย่างไรก็ตาม ปัญหาที่มักพบได้ทั่วไปคือระบบสารสนเทศจำนวนมากขาดกระบวนการตรวจสอบข้อมูลนำเข้า (</w:t>
      </w:r>
      <w:r>
        <w:t xml:space="preserve">Input Validation) </w:t>
      </w:r>
      <w:r>
        <w:rPr>
          <w:cs/>
        </w:rPr>
        <w:t>ที่รัดกุม และไม่มีการทดสอบซอฟต์แวร์ (</w:t>
      </w:r>
      <w:r>
        <w:t xml:space="preserve">Software Testing) </w:t>
      </w:r>
      <w:r>
        <w:rPr>
          <w:cs/>
        </w:rPr>
        <w:t>อย่างเป็นระบบ ส่งผลให้เกิดข้อผิดพลาดในการทำงานของระบบ เช่น การบันทึกข้อมูลไม่ถูกต้อง การเกิดบัคในขั้นตอนการประมวลผล และความยากในการบำรุงรักษาในระยะยาว</w:t>
      </w:r>
    </w:p>
    <w:p w14:paraId="3608C476" w14:textId="723BC69C" w:rsidR="00607D13" w:rsidRDefault="00607D13" w:rsidP="00607D13">
      <w:r>
        <w:rPr>
          <w:cs/>
        </w:rPr>
        <w:t>เพื่อแก้ไขปัญหาดังกล่าว ผู้วิจัยจึงได้ศึกษาแนวทางการเพิ่มประสิทธิภาพของระบบสารสนเทศ โดยประยุกต์ใช้กระบวนการตรวจสอบข้อมูลนำเข้า (</w:t>
      </w:r>
      <w:r>
        <w:t xml:space="preserve">Input Validation) </w:t>
      </w:r>
      <w:r>
        <w:rPr>
          <w:cs/>
        </w:rPr>
        <w:t>และการทดสอบแบบพลวัตอัตโนมัติ (</w:t>
      </w:r>
      <w:r>
        <w:t xml:space="preserve">Automated Dynamic Testing) </w:t>
      </w:r>
      <w:r>
        <w:rPr>
          <w:cs/>
        </w:rPr>
        <w:t>ภายใต้กรอบแนวคิดของการพัฒนาซอฟต์แวร์สมัยใหม่ที่เน้นการประกันคุณภาพตั้งแต่ขั้นตอนการ</w:t>
      </w:r>
      <w:r>
        <w:t xml:space="preserve"> </w:t>
      </w:r>
      <w:r>
        <w:rPr>
          <w:cs/>
        </w:rPr>
        <w:t>ทั้งนี้เพื่อให้สามารถตรวจสอบคุณภาพของระบบได้อย่างต่อเนื่องและลดความผิดพลาดจากการพัฒนาโดยมนุษย์</w:t>
      </w:r>
    </w:p>
    <w:p w14:paraId="200511EB" w14:textId="2FA6E5CF" w:rsidR="00607D13" w:rsidRPr="00607D13" w:rsidRDefault="00607D13" w:rsidP="00607D13">
      <w:r>
        <w:rPr>
          <w:cs/>
        </w:rPr>
        <w:t>ในการดำเนินการวิจัย ผู้วิจัยได้สร้างระบบต้นแบบ (</w:t>
      </w:r>
      <w:r>
        <w:t xml:space="preserve">Prototype System) </w:t>
      </w:r>
      <w:r>
        <w:rPr>
          <w:cs/>
        </w:rPr>
        <w:t xml:space="preserve">ขึ้นเพื่อจำลองกระบวนการทำงานของระบบสารสนเทศทั่วไป โดยเลือกใช้ระบบลงทะเบียนเรียนที่พัฒนาด้วย </w:t>
      </w:r>
      <w:r>
        <w:t xml:space="preserve">Django Framework </w:t>
      </w:r>
      <w:r>
        <w:rPr>
          <w:cs/>
        </w:rPr>
        <w:t>เป็นกรณีศึกษา เนื่องจากเป็นระบบที่มีโครงสร้างการทำงานครบถ้วนและมีความสัมพันธ์ของข้อมูลหลายระดับ จึงเหมาะสมสำหรับการทดสอบแนวทางที่เสนอ โดยในระบบต้นแบบนี้ได้เพิ่มกระบวนการตรวจสอบข้อมูลนำเข้า (</w:t>
      </w:r>
      <w:r>
        <w:t xml:space="preserve">Input Validation) </w:t>
      </w:r>
      <w:r>
        <w:rPr>
          <w:cs/>
        </w:rPr>
        <w:t xml:space="preserve">เพื่อควบคุมความถูกต้องของข้อมูลก่อนบันทึก และเพิ่มกระบวนการทดสอบแบบอัตโนมัติในหลายระดับ ได้แก่ </w:t>
      </w:r>
      <w:r>
        <w:rPr>
          <w:cs/>
        </w:rPr>
        <w:br/>
      </w:r>
      <w:r>
        <w:t xml:space="preserve">Unit Test Integration Test </w:t>
      </w:r>
      <w:r>
        <w:rPr>
          <w:cs/>
        </w:rPr>
        <w:t xml:space="preserve">และ </w:t>
      </w:r>
      <w:r>
        <w:t>End-to-End Test (E</w:t>
      </w:r>
      <w:r>
        <w:rPr>
          <w:cs/>
        </w:rPr>
        <w:t>2</w:t>
      </w:r>
      <w:r>
        <w:t xml:space="preserve">E Test) </w:t>
      </w:r>
      <w:r>
        <w:rPr>
          <w:cs/>
        </w:rPr>
        <w:t xml:space="preserve">ด้วยเครื่องมือ </w:t>
      </w:r>
      <w:r>
        <w:t xml:space="preserve">Pytest </w:t>
      </w:r>
      <w:r>
        <w:rPr>
          <w:cs/>
        </w:rPr>
        <w:t xml:space="preserve">และ </w:t>
      </w:r>
      <w:r>
        <w:rPr>
          <w:cs/>
        </w:rPr>
        <w:br/>
      </w:r>
      <w:r>
        <w:t>Robot Framework</w:t>
      </w:r>
    </w:p>
    <w:p w14:paraId="60922B07" w14:textId="61F4E82D" w:rsidR="00607D13" w:rsidRDefault="00607D13" w:rsidP="00607D13">
      <w:pPr>
        <w:rPr>
          <w:cs/>
        </w:rPr>
      </w:pPr>
      <w:r>
        <w:rPr>
          <w:cs/>
        </w:rPr>
        <w:t xml:space="preserve">จากนั้นทำการประเมินผลโดยใช้ </w:t>
      </w:r>
      <w:r>
        <w:t xml:space="preserve">SonarQube </w:t>
      </w:r>
      <w:r>
        <w:rPr>
          <w:cs/>
        </w:rPr>
        <w:t>ซึ่งเป็นเครื่องมือสำหรับวิเคราะห์คุณภาพ</w:t>
      </w:r>
      <w:r>
        <w:rPr>
          <w:cs/>
        </w:rPr>
        <w:br/>
        <w:t>ซอร์สโค้ดในมิติของ</w:t>
      </w:r>
      <w:r w:rsidR="00CF3E83" w:rsidRPr="00CF3E83">
        <w:rPr>
          <w:cs/>
        </w:rPr>
        <w:t>ความน่าเชื่อถือของระบบ (</w:t>
      </w:r>
      <w:r w:rsidR="00CF3E83" w:rsidRPr="00CF3E83">
        <w:t xml:space="preserve">Reliability) </w:t>
      </w:r>
      <w:r w:rsidR="00CF3E83" w:rsidRPr="00CF3E83">
        <w:rPr>
          <w:cs/>
        </w:rPr>
        <w:t>ความสามารถในการบำรุงรักษา (</w:t>
      </w:r>
      <w:r w:rsidR="00CF3E83" w:rsidRPr="00CF3E83">
        <w:t xml:space="preserve">Maintainability) </w:t>
      </w:r>
      <w:r w:rsidR="00CF3E83" w:rsidRPr="00CF3E83">
        <w:rPr>
          <w:cs/>
        </w:rPr>
        <w:t>ความครอบคลุมของการทดสอบ (</w:t>
      </w:r>
      <w:r w:rsidR="00CF3E83" w:rsidRPr="00CF3E83">
        <w:t xml:space="preserve">Coverage) </w:t>
      </w:r>
      <w:r w:rsidR="00CF3E83" w:rsidRPr="00CF3E83">
        <w:rPr>
          <w:cs/>
        </w:rPr>
        <w:t>และอัตราการซ้ำซ้อนของโค้ด (</w:t>
      </w:r>
      <w:r w:rsidR="00CF3E83" w:rsidRPr="00CF3E83">
        <w:t>Duplications)</w:t>
      </w:r>
      <w:r>
        <w:t xml:space="preserve"> </w:t>
      </w:r>
      <w:r>
        <w:rPr>
          <w:cs/>
        </w:rPr>
        <w:t>ผลลัพธ์จากการประเมินจะถูกนำมาเปรียบเทียบระหว่างระบบก่อนและหลังการปรับปรุง (</w:t>
      </w:r>
      <w:r>
        <w:t>T</w:t>
      </w:r>
      <w:r>
        <w:rPr>
          <w:cs/>
        </w:rPr>
        <w:t xml:space="preserve">0 และ </w:t>
      </w:r>
      <w:r>
        <w:t>T</w:t>
      </w:r>
      <w:r>
        <w:rPr>
          <w:cs/>
        </w:rPr>
        <w:t>1) เพื่อวัดประสิทธิภาพของแนวทางที่นำเสนอว่าช่วยเพิ่มคุณภาพของระบบสารสนเทศได้มากเพียงใด</w:t>
      </w:r>
    </w:p>
    <w:p w14:paraId="621313EA" w14:textId="6A402BC7" w:rsidR="00607D13" w:rsidRPr="00607D13" w:rsidRDefault="00607D13" w:rsidP="00607D13">
      <w:pPr>
        <w:ind w:firstLine="0"/>
        <w:jc w:val="left"/>
        <w:rPr>
          <w:cs/>
        </w:rPr>
      </w:pPr>
      <w:r>
        <w:rPr>
          <w:cs/>
        </w:rPr>
        <w:br w:type="page"/>
      </w:r>
    </w:p>
    <w:p w14:paraId="497EBD30" w14:textId="3E914B03" w:rsidR="00AA7B99" w:rsidRDefault="00F3701F" w:rsidP="00071D31">
      <w:pPr>
        <w:pStyle w:val="Heading2"/>
      </w:pPr>
      <w:bookmarkStart w:id="9" w:name="_Toc211784867"/>
      <w:r w:rsidRPr="003826A4">
        <w:rPr>
          <w:cs/>
        </w:rPr>
        <w:lastRenderedPageBreak/>
        <w:t>ความเป็นมาของปัญหา</w:t>
      </w:r>
      <w:bookmarkEnd w:id="9"/>
    </w:p>
    <w:p w14:paraId="37402A0A" w14:textId="6B57E439" w:rsidR="00607D13" w:rsidRPr="00F13277" w:rsidRDefault="00607D13" w:rsidP="00607D13">
      <w:r w:rsidRPr="00F13277">
        <w:rPr>
          <w:rFonts w:hint="cs"/>
          <w:cs/>
        </w:rPr>
        <w:t xml:space="preserve">ในปัจจุบัน </w:t>
      </w:r>
      <w:r w:rsidR="005610DB">
        <w:rPr>
          <w:cs/>
        </w:rPr>
        <w:t>ระบบสารสนเทศมีบทบาทสำคัญต่อการดำเนินงานในองค์กรต่าง ๆ</w:t>
      </w:r>
      <w:r w:rsidR="005610DB">
        <w:t xml:space="preserve"> </w:t>
      </w:r>
      <w:r w:rsidRPr="00F13277">
        <w:rPr>
          <w:rFonts w:hint="cs"/>
          <w:cs/>
        </w:rPr>
        <w:t>ระบบลงทะเบียนเรียน</w:t>
      </w:r>
      <w:r w:rsidR="005610DB">
        <w:t xml:space="preserve"> </w:t>
      </w:r>
      <w:r w:rsidRPr="00F13277">
        <w:rPr>
          <w:rFonts w:hint="cs"/>
          <w:cs/>
        </w:rPr>
        <w:t>ซึ่งเกี่ยวข้องโดยตรงกับการจัดการข้อมูลของผู้ใช้และรายวิชา ความถูกต้องและความเสถียรของระบบจึงเป็นสิ่งจำเป็นต่อการดำเนินงานอย่างมีประสิทธิภาพ การทดสอบซอฟต์แวร์ (</w:t>
      </w:r>
      <w:r w:rsidRPr="00F13277">
        <w:rPr>
          <w:rFonts w:hint="cs"/>
        </w:rPr>
        <w:t xml:space="preserve">Software Testing) </w:t>
      </w:r>
      <w:r w:rsidRPr="00F13277">
        <w:rPr>
          <w:rFonts w:hint="cs"/>
          <w:cs/>
        </w:rPr>
        <w:t xml:space="preserve">เป็นกระบวนการสำคัญที่ช่วยประเมินคุณภาพของระบบก่อนนำไปใช้งานจริง เพื่อให้มั่นใจว่าระบบสามารถทำงานได้ตรงตามที่ออกแบบไว้ </w:t>
      </w:r>
      <w:r w:rsidR="008E22DD">
        <w:rPr>
          <w:cs/>
        </w:rPr>
        <w:fldChar w:fldCharType="begin"/>
      </w:r>
      <w:r w:rsidR="00AC013F">
        <w:instrText xml:space="preserve"> ADDIN EN.CITE &lt;EndNote&gt;&lt;Cite&gt;&lt;Author&gt;Foundation&lt;/Author&gt;&lt;Year&gt;</w:instrText>
      </w:r>
      <w:r w:rsidR="00AC013F">
        <w:rPr>
          <w:cs/>
        </w:rPr>
        <w:instrText>2023</w:instrText>
      </w:r>
      <w:r w:rsidR="00AC013F">
        <w:instrText>&lt;/Year&gt;&lt;RecNum&gt;</w:instrText>
      </w:r>
      <w:r w:rsidR="00AC013F">
        <w:rPr>
          <w:cs/>
        </w:rPr>
        <w:instrText>2</w:instrText>
      </w:r>
      <w:r w:rsidR="00AC013F">
        <w:instrText xml:space="preserve">&lt;/RecNum&gt;&lt;DisplayText&gt;(I. Foundation, </w:instrText>
      </w:r>
      <w:r w:rsidR="00AC013F">
        <w:rPr>
          <w:cs/>
        </w:rPr>
        <w:instrText>2023)</w:instrText>
      </w:r>
      <w:r w:rsidR="00AC013F">
        <w:instrText>&lt;/DisplayText&gt;&lt;record&gt;&lt;rec-number&gt;</w:instrText>
      </w:r>
      <w:r w:rsidR="00AC013F">
        <w:rPr>
          <w:cs/>
        </w:rPr>
        <w:instrText>2</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2</w:instrText>
      </w:r>
      <w:r w:rsidR="00AC013F">
        <w:instrText>&lt;/key&gt;&lt;/foreign-keys&gt;&lt;ref-type name="Web Page"&gt;</w:instrText>
      </w:r>
      <w:r w:rsidR="00AC013F">
        <w:rPr>
          <w:cs/>
        </w:rPr>
        <w:instrText>12</w:instrText>
      </w:r>
      <w:r w:rsidR="00AC013F">
        <w:instrText>&lt;/ref-type&gt;&lt;contributors&gt;&lt;authors&gt;&lt;author&gt;Istqb Foundation&lt;/author&gt;&lt;/authors&gt;&lt;/contributors&gt;&lt;titles&gt;&lt;title&gt;Certified tester foundation level syllabus (v</w:instrText>
      </w:r>
      <w:r w:rsidR="00AC013F">
        <w:rPr>
          <w:cs/>
        </w:rPr>
        <w:instrText>4.0)</w:instrText>
      </w:r>
      <w:r w:rsidR="00AC013F">
        <w:instrText>&lt;/title&gt;&lt;/titles&gt;&lt;dates&gt;&lt;year&gt;</w:instrText>
      </w:r>
      <w:r w:rsidR="00AC013F">
        <w:rPr>
          <w:cs/>
        </w:rPr>
        <w:instrText>2023</w:instrText>
      </w:r>
      <w:r w:rsidR="00AC013F">
        <w:instrText>&lt;/year&gt;&lt;pub-dates&gt;&lt;date&gt;</w:instrText>
      </w:r>
      <w:r w:rsidR="00AC013F">
        <w:rPr>
          <w:cs/>
        </w:rPr>
        <w:instrText>2025/10/19</w:instrText>
      </w:r>
      <w:r w:rsidR="00AC013F">
        <w:instrText>&lt;/date&gt;&lt;/pub-dates&gt;&lt;/dates&gt;&lt;urls&gt;&lt;related-urls&gt;&lt;url&gt;https://www.istqb.org/&lt;/url&gt;&lt;/related-urls&gt;&lt;/urls&gt;&lt;/record&gt;&lt;/Cite&gt;&lt;/EndNote&gt;</w:instrText>
      </w:r>
      <w:r w:rsidR="008E22DD">
        <w:rPr>
          <w:cs/>
        </w:rPr>
        <w:fldChar w:fldCharType="separate"/>
      </w:r>
      <w:r w:rsidR="00AC013F">
        <w:rPr>
          <w:noProof/>
          <w:cs/>
        </w:rPr>
        <w:t>(</w:t>
      </w:r>
      <w:r w:rsidR="00AC013F">
        <w:rPr>
          <w:noProof/>
        </w:rPr>
        <w:t xml:space="preserve">I. Foundation, </w:t>
      </w:r>
      <w:r w:rsidR="00AC013F">
        <w:rPr>
          <w:noProof/>
          <w:cs/>
        </w:rPr>
        <w:t>2023)</w:t>
      </w:r>
      <w:r w:rsidR="008E22DD">
        <w:rPr>
          <w:cs/>
        </w:rPr>
        <w:fldChar w:fldCharType="end"/>
      </w:r>
    </w:p>
    <w:p w14:paraId="33999EB2" w14:textId="6E059E26" w:rsidR="00607D13" w:rsidRPr="00F13277" w:rsidRDefault="00607D13" w:rsidP="00607D13">
      <w:r w:rsidRPr="00F13277">
        <w:rPr>
          <w:rFonts w:hint="cs"/>
          <w:cs/>
        </w:rPr>
        <w:t>การทดสอบซอฟต์แวร์แบ่งออกเป็นสองลักษณะหลัก ได้แก่ การทดสอบแบบสถิต (</w:t>
      </w:r>
      <w:r w:rsidRPr="00F13277">
        <w:rPr>
          <w:rFonts w:hint="cs"/>
        </w:rPr>
        <w:t xml:space="preserve">Static Testing) </w:t>
      </w:r>
      <w:r w:rsidRPr="00F13277">
        <w:rPr>
          <w:rFonts w:hint="cs"/>
          <w:cs/>
        </w:rPr>
        <w:t>และการทดสอบแบบพลวัต (</w:t>
      </w:r>
      <w:r w:rsidRPr="00F13277">
        <w:rPr>
          <w:rFonts w:hint="cs"/>
        </w:rPr>
        <w:t xml:space="preserve">Dynamic Testing) </w:t>
      </w:r>
      <w:r w:rsidRPr="00F13277">
        <w:rPr>
          <w:rFonts w:hint="cs"/>
          <w:cs/>
        </w:rPr>
        <w:t>โดย</w:t>
      </w:r>
      <w:r w:rsidR="00F357BD" w:rsidRPr="00F13277">
        <w:rPr>
          <w:rFonts w:hint="cs"/>
          <w:cs/>
        </w:rPr>
        <w:t>การทดสอบแบบสถิต</w:t>
      </w:r>
      <w:r w:rsidR="00F357BD">
        <w:rPr>
          <w:rFonts w:hint="cs"/>
          <w:cs/>
        </w:rPr>
        <w:t xml:space="preserve"> </w:t>
      </w:r>
      <w:r w:rsidRPr="00F13277">
        <w:rPr>
          <w:rFonts w:hint="cs"/>
          <w:cs/>
        </w:rPr>
        <w:t>เป็นการตรวจสอบโค้ดหรือเอกสารโดยไม่ต้องรันโปรแกรม เช่น การตรวจสอบโครงสร้างของซอร์สโค้ดหรือการใช้เครื่องมือวิเคราะห์โค้ด (</w:t>
      </w:r>
      <w:r w:rsidRPr="00F13277">
        <w:rPr>
          <w:rFonts w:hint="cs"/>
        </w:rPr>
        <w:t xml:space="preserve">Static Analysis) </w:t>
      </w:r>
      <w:r w:rsidRPr="00F13277">
        <w:rPr>
          <w:rFonts w:hint="cs"/>
          <w:cs/>
        </w:rPr>
        <w:t>ขณะที่</w:t>
      </w:r>
      <w:r w:rsidR="00F357BD" w:rsidRPr="00F13277">
        <w:rPr>
          <w:rFonts w:hint="cs"/>
          <w:cs/>
        </w:rPr>
        <w:t xml:space="preserve">การทดสอบแบบพลวัต </w:t>
      </w:r>
      <w:r w:rsidRPr="00F13277">
        <w:rPr>
          <w:rFonts w:hint="cs"/>
          <w:cs/>
        </w:rPr>
        <w:t xml:space="preserve">เป็นการรันระบบจริงเพื่อสังเกตผลลัพธ์และพฤติกรรมของระบบภายใต้เงื่อนไขต่าง ๆ </w:t>
      </w:r>
      <w:r w:rsidR="008E22DD">
        <w:rPr>
          <w:cs/>
        </w:rPr>
        <w:fldChar w:fldCharType="begin"/>
      </w:r>
      <w:r w:rsidR="00AC013F">
        <w:instrText xml:space="preserve"> ADDIN EN.CITE &lt;EndNote&gt;&lt;Cite&gt;&lt;Author&gt;Foundation&lt;/Author&gt;&lt;Year&gt;</w:instrText>
      </w:r>
      <w:r w:rsidR="00AC013F">
        <w:rPr>
          <w:cs/>
        </w:rPr>
        <w:instrText>2023</w:instrText>
      </w:r>
      <w:r w:rsidR="00AC013F">
        <w:instrText>&lt;/Year&gt;&lt;RecNum&gt;</w:instrText>
      </w:r>
      <w:r w:rsidR="00AC013F">
        <w:rPr>
          <w:cs/>
        </w:rPr>
        <w:instrText>2</w:instrText>
      </w:r>
      <w:r w:rsidR="00AC013F">
        <w:instrText xml:space="preserve">&lt;/RecNum&gt;&lt;DisplayText&gt;(I. Foundation, </w:instrText>
      </w:r>
      <w:r w:rsidR="00AC013F">
        <w:rPr>
          <w:cs/>
        </w:rPr>
        <w:instrText>2023)</w:instrText>
      </w:r>
      <w:r w:rsidR="00AC013F">
        <w:instrText>&lt;/DisplayText&gt;&lt;record&gt;&lt;rec-number&gt;</w:instrText>
      </w:r>
      <w:r w:rsidR="00AC013F">
        <w:rPr>
          <w:cs/>
        </w:rPr>
        <w:instrText>2</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2</w:instrText>
      </w:r>
      <w:r w:rsidR="00AC013F">
        <w:instrText>&lt;/key&gt;&lt;/foreign-keys&gt;&lt;ref-type name="Web Page"&gt;</w:instrText>
      </w:r>
      <w:r w:rsidR="00AC013F">
        <w:rPr>
          <w:cs/>
        </w:rPr>
        <w:instrText>12</w:instrText>
      </w:r>
      <w:r w:rsidR="00AC013F">
        <w:instrText>&lt;/ref-type&gt;&lt;contributors&gt;&lt;authors&gt;&lt;author&gt;Istqb Foundation&lt;/author&gt;&lt;/authors&gt;&lt;/contributors&gt;&lt;titles&gt;&lt;title&gt;Certified tester foundation level syllabus (v</w:instrText>
      </w:r>
      <w:r w:rsidR="00AC013F">
        <w:rPr>
          <w:cs/>
        </w:rPr>
        <w:instrText>4.0)</w:instrText>
      </w:r>
      <w:r w:rsidR="00AC013F">
        <w:instrText>&lt;/title&gt;&lt;/titles&gt;&lt;dates&gt;&lt;year&gt;</w:instrText>
      </w:r>
      <w:r w:rsidR="00AC013F">
        <w:rPr>
          <w:cs/>
        </w:rPr>
        <w:instrText>2023</w:instrText>
      </w:r>
      <w:r w:rsidR="00AC013F">
        <w:instrText>&lt;/year&gt;&lt;pub-dates&gt;&lt;date&gt;</w:instrText>
      </w:r>
      <w:r w:rsidR="00AC013F">
        <w:rPr>
          <w:cs/>
        </w:rPr>
        <w:instrText>2025/10/19</w:instrText>
      </w:r>
      <w:r w:rsidR="00AC013F">
        <w:instrText>&lt;/date&gt;&lt;/pub-dates&gt;&lt;/dates&gt;&lt;urls&gt;&lt;related-urls&gt;&lt;url&gt;https://www.istqb.org/&lt;/url&gt;&lt;/related-urls&gt;&lt;/urls&gt;&lt;/record&gt;&lt;/Cite&gt;&lt;/EndNote&gt;</w:instrText>
      </w:r>
      <w:r w:rsidR="008E22DD">
        <w:rPr>
          <w:cs/>
        </w:rPr>
        <w:fldChar w:fldCharType="separate"/>
      </w:r>
      <w:r w:rsidR="00AC013F">
        <w:rPr>
          <w:noProof/>
          <w:cs/>
        </w:rPr>
        <w:t>(</w:t>
      </w:r>
      <w:r w:rsidR="00AC013F">
        <w:rPr>
          <w:noProof/>
        </w:rPr>
        <w:t xml:space="preserve">I. Foundation, </w:t>
      </w:r>
      <w:r w:rsidR="00AC013F">
        <w:rPr>
          <w:noProof/>
          <w:cs/>
        </w:rPr>
        <w:t>2023)</w:t>
      </w:r>
      <w:r w:rsidR="008E22DD">
        <w:rPr>
          <w:cs/>
        </w:rPr>
        <w:fldChar w:fldCharType="end"/>
      </w:r>
    </w:p>
    <w:p w14:paraId="2769DD12" w14:textId="5A062F90" w:rsidR="00607D13" w:rsidRPr="00F13277" w:rsidRDefault="00607D13" w:rsidP="00607D13">
      <w:r w:rsidRPr="00F13277">
        <w:rPr>
          <w:rFonts w:hint="cs"/>
          <w:cs/>
        </w:rPr>
        <w:t>อย่างไรก็ตาม การทดสอบแบบแมนนวล (</w:t>
      </w:r>
      <w:r w:rsidRPr="00F13277">
        <w:rPr>
          <w:rFonts w:hint="cs"/>
        </w:rPr>
        <w:t xml:space="preserve">Manual Testing) </w:t>
      </w:r>
      <w:r w:rsidRPr="00F13277">
        <w:rPr>
          <w:rFonts w:hint="cs"/>
          <w:cs/>
        </w:rPr>
        <w:t xml:space="preserve">มักใช้เวลาและแรงงานมาก </w:t>
      </w:r>
      <w:r w:rsidR="00F13277">
        <w:rPr>
          <w:cs/>
        </w:rPr>
        <w:br/>
      </w:r>
      <w:r w:rsidRPr="00F13277">
        <w:rPr>
          <w:rFonts w:hint="cs"/>
          <w:cs/>
        </w:rPr>
        <w:t xml:space="preserve">อีกทั้งยังมีโอกาสเกิดข้อผิดพลาดจากมนุษย์ ซึ่งไม่เหมาะกับระบบที่ต้องมีการปรับปรุงและทดสอบซ้ำบ่อยครั้ง </w:t>
      </w:r>
      <w:r w:rsidR="008E22DD">
        <w:rPr>
          <w:cs/>
        </w:rPr>
        <w:fldChar w:fldCharType="begin"/>
      </w:r>
      <w:r w:rsidR="00AC013F">
        <w:instrText xml:space="preserve"> ADDIN EN.CITE &lt;EndNote&gt;&lt;Cite&gt;&lt;Author&gt;Thoughtworks&lt;/Author&gt;&lt;Year&gt;</w:instrText>
      </w:r>
      <w:r w:rsidR="00AC013F">
        <w:rPr>
          <w:cs/>
        </w:rPr>
        <w:instrText>2012</w:instrText>
      </w:r>
      <w:r w:rsidR="00AC013F">
        <w:instrText>&lt;/Year&gt;&lt;RecNum&gt;</w:instrText>
      </w:r>
      <w:r w:rsidR="00AC013F">
        <w:rPr>
          <w:cs/>
        </w:rPr>
        <w:instrText>10</w:instrText>
      </w:r>
      <w:r w:rsidR="00AC013F">
        <w:instrText xml:space="preserve">&lt;/RecNum&gt;&lt;DisplayText&gt;(Thoughtworks, </w:instrText>
      </w:r>
      <w:r w:rsidR="00AC013F">
        <w:rPr>
          <w:cs/>
        </w:rPr>
        <w:instrText>2012)</w:instrText>
      </w:r>
      <w:r w:rsidR="00AC013F">
        <w:instrText>&lt;/DisplayText&gt;&lt;record&gt;&lt;rec-number&gt;</w:instrText>
      </w:r>
      <w:r w:rsidR="00AC013F">
        <w:rPr>
          <w:cs/>
        </w:rPr>
        <w:instrText>10</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10</w:instrText>
      </w:r>
      <w:r w:rsidR="00AC013F">
        <w:instrText>&lt;/key&gt;&lt;/foreign-keys&gt;&lt;ref-type name="Web Page"&gt;</w:instrText>
      </w:r>
      <w:r w:rsidR="00AC013F">
        <w:rPr>
          <w:cs/>
        </w:rPr>
        <w:instrText>12</w:instrText>
      </w:r>
      <w:r w:rsidR="00AC013F">
        <w:instrText>&lt;/ref-type&gt;&lt;contributors&gt;&lt;authors&gt;&lt;author&gt;Thoughtworks,&lt;/author&gt;&lt;/authors&gt;&lt;/contributors&gt;&lt;titles&gt;&lt;title&gt;The testing pyramid&lt;/title&gt;&lt;/titles&gt;&lt;dates&gt;&lt;year&gt;</w:instrText>
      </w:r>
      <w:r w:rsidR="00AC013F">
        <w:rPr>
          <w:cs/>
        </w:rPr>
        <w:instrText>2012</w:instrText>
      </w:r>
      <w:r w:rsidR="00AC013F">
        <w:instrText>&lt;/year&gt;&lt;pub-dates&gt;&lt;date&gt;</w:instrText>
      </w:r>
      <w:r w:rsidR="00AC013F">
        <w:rPr>
          <w:cs/>
        </w:rPr>
        <w:instrText>2025/10/19</w:instrText>
      </w:r>
      <w:r w:rsidR="00AC013F">
        <w:instrText>&lt;/date&gt;&lt;/pub-dates&gt;&lt;/dates&gt;&lt;urls&gt;&lt;related-urls&gt;&lt;url&gt;https://martinfowler.com/articles/practical-test-pyramid.html&lt;/url&gt;&lt;/related-urls&gt;&lt;/urls&gt;&lt;/record&gt;&lt;/Cite&gt;&lt;Cite&gt;&lt;Author&gt;Thoughtworks&lt;/Author&gt;&lt;Year&gt;</w:instrText>
      </w:r>
      <w:r w:rsidR="00AC013F">
        <w:rPr>
          <w:cs/>
        </w:rPr>
        <w:instrText>2012</w:instrText>
      </w:r>
      <w:r w:rsidR="00AC013F">
        <w:instrText>&lt;/Year&gt;&lt;RecNum&gt;</w:instrText>
      </w:r>
      <w:r w:rsidR="00AC013F">
        <w:rPr>
          <w:cs/>
        </w:rPr>
        <w:instrText>10</w:instrText>
      </w:r>
      <w:r w:rsidR="00AC013F">
        <w:instrText>&lt;/RecNum&gt;&lt;record&gt;&lt;rec-number&gt;</w:instrText>
      </w:r>
      <w:r w:rsidR="00AC013F">
        <w:rPr>
          <w:cs/>
        </w:rPr>
        <w:instrText>10</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10</w:instrText>
      </w:r>
      <w:r w:rsidR="00AC013F">
        <w:instrText>&lt;/key&gt;&lt;/foreign-keys&gt;&lt;ref-type name="Web Page"&gt;</w:instrText>
      </w:r>
      <w:r w:rsidR="00AC013F">
        <w:rPr>
          <w:cs/>
        </w:rPr>
        <w:instrText>12</w:instrText>
      </w:r>
      <w:r w:rsidR="00AC013F">
        <w:instrText>&lt;/ref-type&gt;&lt;contributors&gt;&lt;authors&gt;&lt;author&gt;Thoughtworks,&lt;/author&gt;&lt;/authors&gt;&lt;/contributors&gt;&lt;titles&gt;&lt;title&gt;The testing pyramid&lt;/title&gt;&lt;/titles&gt;&lt;dates&gt;&lt;year&gt;</w:instrText>
      </w:r>
      <w:r w:rsidR="00AC013F">
        <w:rPr>
          <w:cs/>
        </w:rPr>
        <w:instrText>2012</w:instrText>
      </w:r>
      <w:r w:rsidR="00AC013F">
        <w:instrText>&lt;/year&gt;&lt;pub-dates&gt;&lt;date&gt;</w:instrText>
      </w:r>
      <w:r w:rsidR="00AC013F">
        <w:rPr>
          <w:cs/>
        </w:rPr>
        <w:instrText>2025/10/19</w:instrText>
      </w:r>
      <w:r w:rsidR="00AC013F">
        <w:instrText>&lt;/date&gt;&lt;/pub-dates&gt;&lt;/dates&gt;&lt;urls&gt;&lt;related-urls&gt;&lt;url&gt;https://martinfowler.com/articles/practical-test-pyramid.html&lt;/url&gt;&lt;/related-urls&gt;&lt;/urls&gt;&lt;/record&gt;&lt;/Cite&gt;&lt;/EndNote&gt;</w:instrText>
      </w:r>
      <w:r w:rsidR="008E22DD">
        <w:rPr>
          <w:cs/>
        </w:rPr>
        <w:fldChar w:fldCharType="separate"/>
      </w:r>
      <w:r w:rsidR="00AC013F">
        <w:rPr>
          <w:noProof/>
          <w:cs/>
        </w:rPr>
        <w:t>(</w:t>
      </w:r>
      <w:r w:rsidR="00AC013F">
        <w:rPr>
          <w:noProof/>
        </w:rPr>
        <w:t xml:space="preserve">Thoughtworks, </w:t>
      </w:r>
      <w:r w:rsidR="00AC013F">
        <w:rPr>
          <w:noProof/>
          <w:cs/>
        </w:rPr>
        <w:t>2012)</w:t>
      </w:r>
      <w:r w:rsidR="008E22DD">
        <w:rPr>
          <w:cs/>
        </w:rPr>
        <w:fldChar w:fldCharType="end"/>
      </w:r>
      <w:r w:rsidR="008E22DD" w:rsidRPr="00F13277">
        <w:rPr>
          <w:rFonts w:hint="cs"/>
        </w:rPr>
        <w:t xml:space="preserve"> </w:t>
      </w:r>
      <w:r w:rsidRPr="00F13277">
        <w:rPr>
          <w:rFonts w:hint="cs"/>
        </w:rPr>
        <w:t xml:space="preserve"> </w:t>
      </w:r>
      <w:r w:rsidRPr="00F13277">
        <w:rPr>
          <w:rFonts w:hint="cs"/>
          <w:cs/>
        </w:rPr>
        <w:t>เพื่อเพิ่มประสิทธิภาพและลดความผิดพลาด จึงมีการนำแนวคิด</w:t>
      </w:r>
      <w:r w:rsidRPr="00F13277">
        <w:rPr>
          <w:rFonts w:hint="cs"/>
        </w:rPr>
        <w:t xml:space="preserve"> </w:t>
      </w:r>
      <w:r w:rsidRPr="00F13277">
        <w:rPr>
          <w:rStyle w:val="Strong"/>
          <w:rFonts w:hint="cs"/>
          <w:b w:val="0"/>
          <w:bCs w:val="0"/>
          <w:cs/>
        </w:rPr>
        <w:t>การทดสอบอัตโนมัติ (</w:t>
      </w:r>
      <w:r w:rsidRPr="00F13277">
        <w:rPr>
          <w:rStyle w:val="Strong"/>
          <w:rFonts w:hint="cs"/>
          <w:b w:val="0"/>
          <w:bCs w:val="0"/>
        </w:rPr>
        <w:t>Automated Testing)</w:t>
      </w:r>
      <w:r w:rsidRPr="00F13277">
        <w:rPr>
          <w:rFonts w:hint="cs"/>
        </w:rPr>
        <w:t xml:space="preserve"> </w:t>
      </w:r>
      <w:r w:rsidRPr="00F13277">
        <w:rPr>
          <w:rFonts w:hint="cs"/>
          <w:cs/>
        </w:rPr>
        <w:t>เข้ามาใช้ โดยเฉพาะในส่วนของ</w:t>
      </w:r>
      <w:r w:rsidR="00F357BD" w:rsidRPr="00F357BD">
        <w:rPr>
          <w:cs/>
        </w:rPr>
        <w:t xml:space="preserve">การทดสอบแบบพลวัต </w:t>
      </w:r>
      <w:r w:rsidRPr="00F13277">
        <w:rPr>
          <w:rFonts w:hint="cs"/>
          <w:cs/>
        </w:rPr>
        <w:t>ซึ่งสามารถรันโปรแกรมจริงและประเมินผลการทำงานของระบบได้อย่างถูกต้องและรวดเร็ว</w:t>
      </w:r>
    </w:p>
    <w:p w14:paraId="2352BD2E" w14:textId="13E9D64F" w:rsidR="00607D13" w:rsidRPr="00F13277" w:rsidRDefault="00607D13" w:rsidP="00607D13">
      <w:r w:rsidRPr="00F13277">
        <w:rPr>
          <w:rFonts w:hint="cs"/>
          <w:cs/>
        </w:rPr>
        <w:t>ในงานวิจัยนี้ ผู้วิจัยได้สร้าง</w:t>
      </w:r>
      <w:r w:rsidRPr="00F13277">
        <w:rPr>
          <w:rFonts w:hint="cs"/>
        </w:rPr>
        <w:t xml:space="preserve"> </w:t>
      </w:r>
      <w:r w:rsidRPr="00F13277">
        <w:rPr>
          <w:rStyle w:val="Strong"/>
          <w:rFonts w:hint="cs"/>
          <w:b w:val="0"/>
          <w:bCs w:val="0"/>
          <w:cs/>
        </w:rPr>
        <w:t>ระบบต้นแบบ (</w:t>
      </w:r>
      <w:r w:rsidRPr="00F13277">
        <w:rPr>
          <w:rStyle w:val="Strong"/>
          <w:rFonts w:hint="cs"/>
          <w:b w:val="0"/>
          <w:bCs w:val="0"/>
        </w:rPr>
        <w:t>Prototype System)</w:t>
      </w:r>
      <w:r w:rsidRPr="00F13277">
        <w:rPr>
          <w:rFonts w:hint="cs"/>
        </w:rPr>
        <w:t xml:space="preserve"> </w:t>
      </w:r>
      <w:r w:rsidRPr="00F13277">
        <w:rPr>
          <w:rFonts w:hint="cs"/>
          <w:cs/>
        </w:rPr>
        <w:t>ขึ้นโดยใช้</w:t>
      </w:r>
      <w:r w:rsidRPr="00F13277">
        <w:rPr>
          <w:rFonts w:hint="cs"/>
        </w:rPr>
        <w:t xml:space="preserve"> </w:t>
      </w:r>
      <w:r w:rsidRPr="00F13277">
        <w:rPr>
          <w:rStyle w:val="Strong"/>
          <w:rFonts w:hint="cs"/>
          <w:b w:val="0"/>
          <w:bCs w:val="0"/>
        </w:rPr>
        <w:t>Django Framework</w:t>
      </w:r>
      <w:r w:rsidRPr="00F13277">
        <w:rPr>
          <w:rFonts w:hint="cs"/>
        </w:rPr>
        <w:t xml:space="preserve"> </w:t>
      </w:r>
      <w:r w:rsidRPr="00F13277">
        <w:rPr>
          <w:rFonts w:hint="cs"/>
          <w:cs/>
        </w:rPr>
        <w:t xml:space="preserve">เพื่อใช้เป็นกรณีศึกษาสำหรับการทดลองแนวทางการปรับปรุงคุณภาพของระบบสารสนเทศ โดย </w:t>
      </w:r>
      <w:r w:rsidRPr="00F13277">
        <w:rPr>
          <w:rFonts w:hint="cs"/>
        </w:rPr>
        <w:t xml:space="preserve">Django </w:t>
      </w:r>
      <w:r w:rsidRPr="00F13277">
        <w:rPr>
          <w:rFonts w:hint="cs"/>
          <w:cs/>
        </w:rPr>
        <w:t xml:space="preserve">เป็น </w:t>
      </w:r>
      <w:r w:rsidRPr="00F13277">
        <w:rPr>
          <w:rFonts w:hint="cs"/>
        </w:rPr>
        <w:t xml:space="preserve">Framework </w:t>
      </w:r>
      <w:r w:rsidRPr="00F13277">
        <w:rPr>
          <w:rFonts w:hint="cs"/>
          <w:cs/>
        </w:rPr>
        <w:t xml:space="preserve">ที่รองรับสถาปัตยกรรมแบบ </w:t>
      </w:r>
      <w:r w:rsidRPr="00F13277">
        <w:rPr>
          <w:rFonts w:hint="cs"/>
        </w:rPr>
        <w:t xml:space="preserve">Model–View–Template (MVT) </w:t>
      </w:r>
      <w:r w:rsidRPr="00F13277">
        <w:rPr>
          <w:rFonts w:hint="cs"/>
          <w:cs/>
        </w:rPr>
        <w:t xml:space="preserve">ช่วยแยกส่วนการทำงานของระบบอย่างชัดเจนและเอื้อต่อการทดสอบ </w:t>
      </w:r>
      <w:r w:rsidR="008E22DD">
        <w:rPr>
          <w:cs/>
        </w:rPr>
        <w:fldChar w:fldCharType="begin"/>
      </w:r>
      <w:r w:rsidR="00AC013F">
        <w:instrText xml:space="preserve"> ADDIN EN.CITE &lt;EndNote&gt;&lt;Cite&gt;&lt;Author&gt;Django Software&lt;/Author&gt;&lt;Year&gt;</w:instrText>
      </w:r>
      <w:r w:rsidR="00AC013F">
        <w:rPr>
          <w:cs/>
        </w:rPr>
        <w:instrText>2024</w:instrText>
      </w:r>
      <w:r w:rsidR="00AC013F">
        <w:instrText>&lt;/Year&gt;&lt;RecNum&gt;</w:instrText>
      </w:r>
      <w:r w:rsidR="00AC013F">
        <w:rPr>
          <w:cs/>
        </w:rPr>
        <w:instrText>1</w:instrText>
      </w:r>
      <w:r w:rsidR="00AC013F">
        <w:instrText xml:space="preserve">&lt;/RecNum&gt;&lt;DisplayText&gt;(Django Software, </w:instrText>
      </w:r>
      <w:r w:rsidR="00AC013F">
        <w:rPr>
          <w:cs/>
        </w:rPr>
        <w:instrText>2024)</w:instrText>
      </w:r>
      <w:r w:rsidR="00AC013F">
        <w:instrText>&lt;/DisplayText&gt;&lt;record&gt;&lt;rec-number&gt;</w:instrText>
      </w:r>
      <w:r w:rsidR="00AC013F">
        <w:rPr>
          <w:cs/>
        </w:rPr>
        <w:instrText>1</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1</w:instrText>
      </w:r>
      <w:r w:rsidR="00AC013F">
        <w:instrText>&lt;/key&gt;&lt;/foreign-keys&gt;&lt;ref-type name="Web Page"&gt;</w:instrText>
      </w:r>
      <w:r w:rsidR="00AC013F">
        <w:rPr>
          <w:cs/>
        </w:rPr>
        <w:instrText>12</w:instrText>
      </w:r>
      <w:r w:rsidR="00AC013F">
        <w:instrText xml:space="preserve">&lt;/ref-type&gt;&lt;contributors&gt;&lt;authors&gt;&lt;author&gt;Django Software, Foundation&lt;/author&gt;&lt;/authors&gt;&lt;/contributors&gt;&lt;titles&gt;&lt;title&gt;Django documentation (version </w:instrText>
      </w:r>
      <w:r w:rsidR="00AC013F">
        <w:rPr>
          <w:cs/>
        </w:rPr>
        <w:instrText>5.</w:instrText>
      </w:r>
      <w:r w:rsidR="00AC013F">
        <w:instrText>x)&lt;/title&gt;&lt;/titles&gt;&lt;dates&gt;&lt;year&gt;</w:instrText>
      </w:r>
      <w:r w:rsidR="00AC013F">
        <w:rPr>
          <w:cs/>
        </w:rPr>
        <w:instrText>2024</w:instrText>
      </w:r>
      <w:r w:rsidR="00AC013F">
        <w:instrText>&lt;/year&gt;&lt;pub-dates&gt;&lt;date&gt;</w:instrText>
      </w:r>
      <w:r w:rsidR="00AC013F">
        <w:rPr>
          <w:cs/>
        </w:rPr>
        <w:instrText>2025/10/19</w:instrText>
      </w:r>
      <w:r w:rsidR="00AC013F">
        <w:instrText>&lt;/date&gt;&lt;/pub-dates&gt;&lt;/dates&gt;&lt;urls&gt;&lt;related-urls&gt;&lt;url&gt;https://docs.djangoproject.com/en/stable/&lt;/url&gt;&lt;/related-urls&gt;&lt;/urls&gt;&lt;/record&gt;&lt;/Cite&gt;&lt;/EndNote&gt;</w:instrText>
      </w:r>
      <w:r w:rsidR="008E22DD">
        <w:rPr>
          <w:cs/>
        </w:rPr>
        <w:fldChar w:fldCharType="separate"/>
      </w:r>
      <w:r w:rsidR="00AC013F">
        <w:rPr>
          <w:noProof/>
          <w:cs/>
        </w:rPr>
        <w:t>(</w:t>
      </w:r>
      <w:r w:rsidR="00AC013F">
        <w:rPr>
          <w:noProof/>
        </w:rPr>
        <w:t xml:space="preserve">Django Software, </w:t>
      </w:r>
      <w:r w:rsidR="00AC013F">
        <w:rPr>
          <w:noProof/>
          <w:cs/>
        </w:rPr>
        <w:t>2024)</w:t>
      </w:r>
      <w:r w:rsidR="008E22DD">
        <w:rPr>
          <w:cs/>
        </w:rPr>
        <w:fldChar w:fldCharType="end"/>
      </w:r>
      <w:r w:rsidRPr="00F13277">
        <w:rPr>
          <w:rFonts w:hint="cs"/>
        </w:rPr>
        <w:t xml:space="preserve"> </w:t>
      </w:r>
      <w:r w:rsidRPr="00F13277">
        <w:rPr>
          <w:rFonts w:hint="cs"/>
          <w:cs/>
        </w:rPr>
        <w:t>ระบบต้นแบบนี้ได้ถูกพัฒนาให้รองรับกระบวนการทดสอบอัตโนมัติด้วย</w:t>
      </w:r>
      <w:r w:rsidRPr="00F13277">
        <w:rPr>
          <w:rFonts w:hint="cs"/>
        </w:rPr>
        <w:t xml:space="preserve"> </w:t>
      </w:r>
      <w:r w:rsidRPr="00F13277">
        <w:rPr>
          <w:rStyle w:val="Strong"/>
          <w:rFonts w:hint="cs"/>
          <w:b w:val="0"/>
          <w:bCs w:val="0"/>
        </w:rPr>
        <w:t>Pytest</w:t>
      </w:r>
      <w:r w:rsidRPr="00F13277">
        <w:rPr>
          <w:rFonts w:hint="cs"/>
        </w:rPr>
        <w:t xml:space="preserve"> </w:t>
      </w:r>
      <w:r w:rsidRPr="00F13277">
        <w:rPr>
          <w:rFonts w:hint="cs"/>
          <w:cs/>
        </w:rPr>
        <w:t>สำหรับการทดสอบระดับหน่วย (</w:t>
      </w:r>
      <w:r w:rsidRPr="00F13277">
        <w:rPr>
          <w:rFonts w:hint="cs"/>
        </w:rPr>
        <w:t xml:space="preserve">Unit Test) </w:t>
      </w:r>
      <w:r w:rsidRPr="00F13277">
        <w:rPr>
          <w:rFonts w:hint="cs"/>
          <w:cs/>
        </w:rPr>
        <w:t>และการทดสอบแบบบูรณาการ (</w:t>
      </w:r>
      <w:r w:rsidRPr="00F13277">
        <w:rPr>
          <w:rFonts w:hint="cs"/>
        </w:rPr>
        <w:t xml:space="preserve">Integration Test) </w:t>
      </w:r>
      <w:r w:rsidR="00EE1EAE">
        <w:fldChar w:fldCharType="begin"/>
      </w:r>
      <w:r w:rsidR="00AC013F">
        <w:instrText xml:space="preserve"> ADDIN EN.CITE &lt;EndNote&gt;&lt;Cite&gt;&lt;Author&gt;Krekel&lt;/Author&gt;&lt;Year&gt;2024&lt;/Year&gt;&lt;RecNum&gt;3&lt;/RecNum&gt;&lt;DisplayText&gt;(Krekel, 2024)&lt;/DisplayText&gt;&lt;record&gt;&lt;rec-number&gt;3&lt;/rec-number&gt;&lt;foreign-keys&gt;&lt;key app="EN" db-id="xf990d9z5epdayersrpvfae59205rrxw9ws9" timestamp="1760860960"&gt;3&lt;/key&gt;&lt;/foreign-keys&gt;&lt;ref-type name="Web Page"&gt;12&lt;/ref-type&gt;&lt;contributors&gt;&lt;authors&gt;&lt;author&gt;Krekel, H.&lt;/author&gt;&lt;/authors&gt;&lt;/contributors&gt;&lt;titles&gt;&lt;title&gt;Pytest documentation (version 8.x)&lt;/title&gt;&lt;/titles&gt;&lt;dates&gt;&lt;year&gt;2024&lt;/year&gt;&lt;pub-dates&gt;&lt;date&gt;2025/10/19&lt;/date&gt;&lt;/pub-dates&gt;&lt;/dates&gt;&lt;urls&gt;&lt;related-urls&gt;&lt;url&gt;https://docs.pytest.org/en/stable/&lt;/url&gt;&lt;/related-urls&gt;&lt;/urls&gt;&lt;/record&gt;&lt;/Cite&gt;&lt;/EndNote&gt;</w:instrText>
      </w:r>
      <w:r w:rsidR="00EE1EAE">
        <w:fldChar w:fldCharType="separate"/>
      </w:r>
      <w:r w:rsidR="00AC013F">
        <w:rPr>
          <w:noProof/>
        </w:rPr>
        <w:t>(Krekel, 2024)</w:t>
      </w:r>
      <w:r w:rsidR="00EE1EAE">
        <w:fldChar w:fldCharType="end"/>
      </w:r>
      <w:r w:rsidRPr="00F13277">
        <w:rPr>
          <w:rFonts w:hint="cs"/>
        </w:rPr>
        <w:t xml:space="preserve"> </w:t>
      </w:r>
      <w:r w:rsidRPr="00F13277">
        <w:rPr>
          <w:rFonts w:hint="cs"/>
          <w:cs/>
        </w:rPr>
        <w:t>รวมถึง</w:t>
      </w:r>
      <w:r w:rsidRPr="00F13277">
        <w:rPr>
          <w:rFonts w:hint="cs"/>
        </w:rPr>
        <w:t xml:space="preserve"> </w:t>
      </w:r>
      <w:r w:rsidRPr="00F13277">
        <w:rPr>
          <w:rStyle w:val="Strong"/>
          <w:rFonts w:hint="cs"/>
          <w:b w:val="0"/>
          <w:bCs w:val="0"/>
        </w:rPr>
        <w:t>Robot Framework (Selenium)</w:t>
      </w:r>
      <w:r w:rsidRPr="00F13277">
        <w:rPr>
          <w:rFonts w:hint="cs"/>
        </w:rPr>
        <w:t xml:space="preserve"> </w:t>
      </w:r>
      <w:r w:rsidRPr="00F13277">
        <w:rPr>
          <w:rFonts w:hint="cs"/>
          <w:cs/>
        </w:rPr>
        <w:t xml:space="preserve">สำหรับการทดสอบแบบ </w:t>
      </w:r>
      <w:r w:rsidRPr="00F13277">
        <w:rPr>
          <w:rFonts w:hint="cs"/>
        </w:rPr>
        <w:t xml:space="preserve">End-to-End (E2E) </w:t>
      </w:r>
      <w:r w:rsidRPr="00F13277">
        <w:rPr>
          <w:rFonts w:hint="cs"/>
          <w:cs/>
        </w:rPr>
        <w:t xml:space="preserve">ซึ่งเป็นการจำลองพฤติกรรมการใช้งานของผู้ใช้จริง </w:t>
      </w:r>
      <w:r w:rsidR="00EE1EAE">
        <w:rPr>
          <w:cs/>
        </w:rPr>
        <w:fldChar w:fldCharType="begin"/>
      </w:r>
      <w:r w:rsidR="00AC013F">
        <w:instrText xml:space="preserve"> ADDIN EN.CITE &lt;EndNote&gt;&lt;Cite&gt;&lt;Author&gt;Robot Framework&lt;/Author&gt;&lt;Year&gt;</w:instrText>
      </w:r>
      <w:r w:rsidR="00AC013F">
        <w:rPr>
          <w:cs/>
        </w:rPr>
        <w:instrText>2024</w:instrText>
      </w:r>
      <w:r w:rsidR="00AC013F">
        <w:instrText>&lt;/Year&gt;&lt;RecNum&gt;</w:instrText>
      </w:r>
      <w:r w:rsidR="00AC013F">
        <w:rPr>
          <w:cs/>
        </w:rPr>
        <w:instrText>8</w:instrText>
      </w:r>
      <w:r w:rsidR="00AC013F">
        <w:instrText xml:space="preserve">&lt;/RecNum&gt;&lt;DisplayText&gt;(Robot Framework, </w:instrText>
      </w:r>
      <w:r w:rsidR="00AC013F">
        <w:rPr>
          <w:cs/>
        </w:rPr>
        <w:instrText>2024)</w:instrText>
      </w:r>
      <w:r w:rsidR="00AC013F">
        <w:instrText>&lt;/DisplayText&gt;&lt;record&gt;&lt;rec-number&gt;</w:instrText>
      </w:r>
      <w:r w:rsidR="00AC013F">
        <w:rPr>
          <w:cs/>
        </w:rPr>
        <w:instrText>8</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8</w:instrText>
      </w:r>
      <w:r w:rsidR="00AC013F">
        <w:instrText>&lt;/key&gt;&lt;/foreign-keys&gt;&lt;ref-type name="Web Page"&gt;</w:instrText>
      </w:r>
      <w:r w:rsidR="00AC013F">
        <w:rPr>
          <w:cs/>
        </w:rPr>
        <w:instrText>12</w:instrText>
      </w:r>
      <w:r w:rsidR="00AC013F">
        <w:instrText xml:space="preserve">&lt;/ref-type&gt;&lt;contributors&gt;&lt;authors&gt;&lt;author&gt;Robot Framework, Foundation&lt;/author&gt;&lt;/authors&gt;&lt;/contributors&gt;&lt;titles&gt;&lt;title&gt;Robot Framework user guide (version </w:instrText>
      </w:r>
      <w:r w:rsidR="00AC013F">
        <w:rPr>
          <w:cs/>
        </w:rPr>
        <w:instrText>7.0)</w:instrText>
      </w:r>
      <w:r w:rsidR="00AC013F">
        <w:instrText>&lt;/title&gt;&lt;/titles&gt;&lt;dates&gt;&lt;year&gt;</w:instrText>
      </w:r>
      <w:r w:rsidR="00AC013F">
        <w:rPr>
          <w:cs/>
        </w:rPr>
        <w:instrText>2024</w:instrText>
      </w:r>
      <w:r w:rsidR="00AC013F">
        <w:instrText>&lt;/year&gt;&lt;pub-dates&gt;&lt;date&gt;</w:instrText>
      </w:r>
      <w:r w:rsidR="00AC013F">
        <w:rPr>
          <w:cs/>
        </w:rPr>
        <w:instrText>2025/10/19</w:instrText>
      </w:r>
      <w:r w:rsidR="00AC013F">
        <w:instrText>&lt;/date&gt;&lt;/pub-dates&gt;&lt;/dates&gt;&lt;urls&gt;&lt;related-urls&gt;&lt;url&gt;https://robotframework.org/robotframework/latest/RobotFrameworkUserGuide.html&lt;/url&gt;&lt;/related-urls&gt;&lt;/urls&gt;&lt;/record&gt;&lt;/Cite&gt;&lt;/EndNote&gt;</w:instrText>
      </w:r>
      <w:r w:rsidR="00EE1EAE">
        <w:rPr>
          <w:cs/>
        </w:rPr>
        <w:fldChar w:fldCharType="separate"/>
      </w:r>
      <w:r w:rsidR="00AC013F">
        <w:rPr>
          <w:noProof/>
          <w:cs/>
        </w:rPr>
        <w:t>(</w:t>
      </w:r>
      <w:r w:rsidR="00AC013F">
        <w:rPr>
          <w:noProof/>
        </w:rPr>
        <w:t xml:space="preserve">Robot Framework, </w:t>
      </w:r>
      <w:r w:rsidR="00AC013F">
        <w:rPr>
          <w:noProof/>
          <w:cs/>
        </w:rPr>
        <w:t>2024)</w:t>
      </w:r>
      <w:r w:rsidR="00EE1EAE">
        <w:rPr>
          <w:cs/>
        </w:rPr>
        <w:fldChar w:fldCharType="end"/>
      </w:r>
    </w:p>
    <w:p w14:paraId="383045AF" w14:textId="13BDC96C" w:rsidR="00607D13" w:rsidRPr="00F13277" w:rsidRDefault="00607D13" w:rsidP="00607D13">
      <w:r w:rsidRPr="00F13277">
        <w:rPr>
          <w:rFonts w:hint="cs"/>
          <w:cs/>
        </w:rPr>
        <w:t>นอกจากการทดสอบแบบพลวัตแล้ว งานวิจัยยังให้ความสำคัญกับกระบวนการ</w:t>
      </w:r>
      <w:r w:rsidRPr="00F13277">
        <w:rPr>
          <w:rFonts w:hint="cs"/>
        </w:rPr>
        <w:t xml:space="preserve"> </w:t>
      </w:r>
      <w:r w:rsidRPr="00F13277">
        <w:rPr>
          <w:rStyle w:val="Strong"/>
          <w:rFonts w:hint="cs"/>
          <w:b w:val="0"/>
          <w:bCs w:val="0"/>
          <w:cs/>
        </w:rPr>
        <w:t>ตรวจสอบข้อมูลนำเข้า (</w:t>
      </w:r>
      <w:r w:rsidRPr="00F13277">
        <w:rPr>
          <w:rStyle w:val="Strong"/>
          <w:rFonts w:hint="cs"/>
          <w:b w:val="0"/>
          <w:bCs w:val="0"/>
        </w:rPr>
        <w:t>Input Validation)</w:t>
      </w:r>
      <w:r w:rsidRPr="00F13277">
        <w:rPr>
          <w:rFonts w:hint="cs"/>
        </w:rPr>
        <w:t xml:space="preserve"> </w:t>
      </w:r>
      <w:r w:rsidRPr="00F13277">
        <w:rPr>
          <w:rFonts w:hint="cs"/>
          <w:cs/>
        </w:rPr>
        <w:t>เพื่อควบคุมความถูกต้องของข้อมูลก่อนจัดเก็บเข้าสู่ระบบ ซึ่งเป็นแนวทางที่สอดคล้องกับหลักการของ</w:t>
      </w:r>
      <w:r w:rsidRPr="00F13277">
        <w:rPr>
          <w:rFonts w:hint="cs"/>
        </w:rPr>
        <w:t xml:space="preserve"> </w:t>
      </w:r>
      <w:r w:rsidRPr="00F13277">
        <w:rPr>
          <w:rStyle w:val="Strong"/>
          <w:rFonts w:hint="cs"/>
          <w:b w:val="0"/>
          <w:bCs w:val="0"/>
        </w:rPr>
        <w:t>OWASP Foundation (2023)</w:t>
      </w:r>
      <w:r w:rsidRPr="00F13277">
        <w:rPr>
          <w:rFonts w:hint="cs"/>
        </w:rPr>
        <w:t xml:space="preserve"> </w:t>
      </w:r>
      <w:r w:rsidRPr="00F13277">
        <w:rPr>
          <w:rFonts w:hint="cs"/>
          <w:cs/>
        </w:rPr>
        <w:t xml:space="preserve">ที่ระบุว่าการตรวจสอบข้อมูลนำเข้าช่วยลดข้อผิดพลาดของผู้ใช้และลดความเสี่ยงจากการโจมตีทางไซเบอร์ </w:t>
      </w:r>
      <w:r w:rsidRPr="00F13277">
        <w:rPr>
          <w:rFonts w:hint="cs"/>
        </w:rPr>
        <w:t xml:space="preserve">Django Framework </w:t>
      </w:r>
      <w:r w:rsidRPr="00F13277">
        <w:rPr>
          <w:rFonts w:hint="cs"/>
          <w:cs/>
        </w:rPr>
        <w:t>มีฟังก์ชันในตัว เช่น</w:t>
      </w:r>
      <w:r w:rsidRPr="00F13277">
        <w:rPr>
          <w:rFonts w:hint="cs"/>
        </w:rPr>
        <w:t xml:space="preserve"> </w:t>
      </w:r>
      <w:r w:rsidRPr="00F13277">
        <w:rPr>
          <w:rStyle w:val="HTMLCode"/>
          <w:rFonts w:ascii="TH SarabunPSK" w:hAnsi="TH SarabunPSK" w:cs="TH SarabunPSK" w:hint="cs"/>
          <w:sz w:val="32"/>
          <w:szCs w:val="32"/>
        </w:rPr>
        <w:t>clean()</w:t>
      </w:r>
      <w:r w:rsidRPr="00F13277">
        <w:rPr>
          <w:rFonts w:hint="cs"/>
        </w:rPr>
        <w:t xml:space="preserve"> </w:t>
      </w:r>
      <w:r w:rsidRPr="00F13277">
        <w:rPr>
          <w:rFonts w:hint="cs"/>
          <w:cs/>
        </w:rPr>
        <w:t>และ</w:t>
      </w:r>
      <w:r w:rsidRPr="00F13277">
        <w:rPr>
          <w:rFonts w:hint="cs"/>
        </w:rPr>
        <w:t xml:space="preserve"> </w:t>
      </w:r>
      <w:r w:rsidRPr="00F13277">
        <w:rPr>
          <w:rStyle w:val="HTMLCode"/>
          <w:rFonts w:ascii="TH SarabunPSK" w:hAnsi="TH SarabunPSK" w:cs="TH SarabunPSK" w:hint="cs"/>
          <w:sz w:val="32"/>
          <w:szCs w:val="32"/>
        </w:rPr>
        <w:t>validators</w:t>
      </w:r>
      <w:r w:rsidRPr="00F13277">
        <w:rPr>
          <w:rFonts w:hint="cs"/>
        </w:rPr>
        <w:t xml:space="preserve"> </w:t>
      </w:r>
      <w:r w:rsidRPr="00F13277">
        <w:rPr>
          <w:rFonts w:hint="cs"/>
          <w:cs/>
        </w:rPr>
        <w:t xml:space="preserve">ที่ช่วยให้สามารถกำหนดรูปแบบข้อมูลได้อย่างปลอดภัยและมีประสิทธิภาพ </w:t>
      </w:r>
      <w:r w:rsidR="008E22DD">
        <w:rPr>
          <w:cs/>
        </w:rPr>
        <w:fldChar w:fldCharType="begin"/>
      </w:r>
      <w:r w:rsidR="00AC013F">
        <w:instrText xml:space="preserve"> ADDIN EN.CITE &lt;EndNote&gt;&lt;Cite&gt;&lt;Author&gt;Django Software&lt;/Author&gt;&lt;Year&gt;</w:instrText>
      </w:r>
      <w:r w:rsidR="00AC013F">
        <w:rPr>
          <w:cs/>
        </w:rPr>
        <w:instrText>2024</w:instrText>
      </w:r>
      <w:r w:rsidR="00AC013F">
        <w:instrText>&lt;/Year&gt;&lt;RecNum&gt;</w:instrText>
      </w:r>
      <w:r w:rsidR="00AC013F">
        <w:rPr>
          <w:cs/>
        </w:rPr>
        <w:instrText>1</w:instrText>
      </w:r>
      <w:r w:rsidR="00AC013F">
        <w:instrText xml:space="preserve">&lt;/RecNum&gt;&lt;DisplayText&gt;(Django Software, </w:instrText>
      </w:r>
      <w:r w:rsidR="00AC013F">
        <w:rPr>
          <w:cs/>
        </w:rPr>
        <w:instrText>2024)</w:instrText>
      </w:r>
      <w:r w:rsidR="00AC013F">
        <w:instrText>&lt;/DisplayText&gt;&lt;record&gt;&lt;rec-number&gt;</w:instrText>
      </w:r>
      <w:r w:rsidR="00AC013F">
        <w:rPr>
          <w:cs/>
        </w:rPr>
        <w:instrText>1</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1</w:instrText>
      </w:r>
      <w:r w:rsidR="00AC013F">
        <w:instrText>&lt;/key&gt;&lt;/foreign-keys&gt;&lt;ref-type name="Web Page"&gt;</w:instrText>
      </w:r>
      <w:r w:rsidR="00AC013F">
        <w:rPr>
          <w:cs/>
        </w:rPr>
        <w:instrText>12</w:instrText>
      </w:r>
      <w:r w:rsidR="00AC013F">
        <w:instrText xml:space="preserve">&lt;/ref-type&gt;&lt;contributors&gt;&lt;authors&gt;&lt;author&gt;Django Software, Foundation&lt;/author&gt;&lt;/authors&gt;&lt;/contributors&gt;&lt;titles&gt;&lt;title&gt;Django documentation (version </w:instrText>
      </w:r>
      <w:r w:rsidR="00AC013F">
        <w:rPr>
          <w:cs/>
        </w:rPr>
        <w:instrText>5.</w:instrText>
      </w:r>
      <w:r w:rsidR="00AC013F">
        <w:instrText>x)&lt;/title&gt;&lt;/titles&gt;&lt;dates&gt;&lt;year&gt;</w:instrText>
      </w:r>
      <w:r w:rsidR="00AC013F">
        <w:rPr>
          <w:cs/>
        </w:rPr>
        <w:instrText>2024</w:instrText>
      </w:r>
      <w:r w:rsidR="00AC013F">
        <w:instrText>&lt;/year&gt;&lt;pub-dates&gt;&lt;date&gt;</w:instrText>
      </w:r>
      <w:r w:rsidR="00AC013F">
        <w:rPr>
          <w:cs/>
        </w:rPr>
        <w:instrText>2025/10/19</w:instrText>
      </w:r>
      <w:r w:rsidR="00AC013F">
        <w:instrText>&lt;/date&gt;&lt;/pub-dates&gt;&lt;/dates&gt;&lt;urls&gt;&lt;related-urls&gt;&lt;url&gt;https://docs.djangoproject.com/en/stable/&lt;/url&gt;&lt;/related-urls&gt;&lt;/urls&gt;&lt;/record&gt;&lt;/Cite&gt;&lt;/EndNote&gt;</w:instrText>
      </w:r>
      <w:r w:rsidR="008E22DD">
        <w:rPr>
          <w:cs/>
        </w:rPr>
        <w:fldChar w:fldCharType="separate"/>
      </w:r>
      <w:r w:rsidR="00AC013F">
        <w:rPr>
          <w:noProof/>
          <w:cs/>
        </w:rPr>
        <w:t>(</w:t>
      </w:r>
      <w:r w:rsidR="00AC013F">
        <w:rPr>
          <w:noProof/>
        </w:rPr>
        <w:t xml:space="preserve">Django Software, </w:t>
      </w:r>
      <w:r w:rsidR="00AC013F">
        <w:rPr>
          <w:noProof/>
          <w:cs/>
        </w:rPr>
        <w:t>2024)</w:t>
      </w:r>
      <w:r w:rsidR="008E22DD">
        <w:rPr>
          <w:cs/>
        </w:rPr>
        <w:fldChar w:fldCharType="end"/>
      </w:r>
    </w:p>
    <w:p w14:paraId="2EEE185A" w14:textId="24AA89AB" w:rsidR="00607D13" w:rsidRPr="00F13277" w:rsidRDefault="00607D13" w:rsidP="00607D13">
      <w:r w:rsidRPr="00F13277">
        <w:rPr>
          <w:rFonts w:hint="cs"/>
          <w:cs/>
        </w:rPr>
        <w:lastRenderedPageBreak/>
        <w:t>เพื่อประเมินคุณภาพของระบบทั้งก่อนและหลังการปรับปรุง ผู้วิจัยใช้เครื่องมือ</w:t>
      </w:r>
      <w:r w:rsidRPr="00F13277">
        <w:rPr>
          <w:rFonts w:hint="cs"/>
        </w:rPr>
        <w:t xml:space="preserve"> </w:t>
      </w:r>
      <w:r w:rsidRPr="00F13277">
        <w:rPr>
          <w:rStyle w:val="Strong"/>
          <w:rFonts w:hint="cs"/>
          <w:b w:val="0"/>
          <w:bCs w:val="0"/>
        </w:rPr>
        <w:t>SonarQube</w:t>
      </w:r>
      <w:r w:rsidRPr="00F13277">
        <w:rPr>
          <w:rFonts w:hint="cs"/>
        </w:rPr>
        <w:t xml:space="preserve"> </w:t>
      </w:r>
      <w:r w:rsidRPr="00F13277">
        <w:rPr>
          <w:rFonts w:hint="cs"/>
          <w:cs/>
        </w:rPr>
        <w:t xml:space="preserve">ในการวิเคราะห์แบบ </w:t>
      </w:r>
      <w:r w:rsidRPr="00F13277">
        <w:rPr>
          <w:rFonts w:hint="cs"/>
        </w:rPr>
        <w:t xml:space="preserve">Static Testing </w:t>
      </w:r>
      <w:r w:rsidRPr="00F13277">
        <w:rPr>
          <w:rFonts w:hint="cs"/>
          <w:cs/>
        </w:rPr>
        <w:t xml:space="preserve">เพื่อวัดค่าตัวชี้วัดหลัก </w:t>
      </w:r>
      <w:r w:rsidR="00CF3E83" w:rsidRPr="00CF3E83">
        <w:rPr>
          <w:cs/>
        </w:rPr>
        <w:t xml:space="preserve">ในเวอร์ชันปัจจุบัน </w:t>
      </w:r>
      <w:r w:rsidR="00CF3E83" w:rsidRPr="00CF3E83">
        <w:t xml:space="preserve">SonarQube </w:t>
      </w:r>
      <w:r w:rsidR="00CF3E83" w:rsidRPr="00CF3E83">
        <w:rPr>
          <w:cs/>
        </w:rPr>
        <w:t xml:space="preserve">ได้พัฒนาการประเมินคุณภาพซอร์สโค้ดให้เป็นไปตามมาตรฐาน </w:t>
      </w:r>
      <w:r w:rsidR="00CF3E83" w:rsidRPr="00CF3E83">
        <w:t xml:space="preserve">ISO/IEC </w:t>
      </w:r>
      <w:r w:rsidR="00CF3E83" w:rsidRPr="00CF3E83">
        <w:rPr>
          <w:cs/>
        </w:rPr>
        <w:t xml:space="preserve">25010 โดยแปลงค่าตัวชี้วัด </w:t>
      </w:r>
      <w:r w:rsidR="00CF3E83" w:rsidRPr="00CF3E83">
        <w:t xml:space="preserve">Bugs </w:t>
      </w:r>
      <w:r w:rsidR="00CF3E83" w:rsidRPr="00CF3E83">
        <w:rPr>
          <w:cs/>
        </w:rPr>
        <w:t xml:space="preserve">และ </w:t>
      </w:r>
      <w:r w:rsidR="00CF3E83" w:rsidRPr="00CF3E83">
        <w:t xml:space="preserve">Code Smells </w:t>
      </w:r>
      <w:r w:rsidR="00CF3E83" w:rsidRPr="00CF3E83">
        <w:rPr>
          <w:cs/>
        </w:rPr>
        <w:t xml:space="preserve">ให้แสดงผลในรูปแบบ </w:t>
      </w:r>
      <w:r w:rsidR="00CF3E83" w:rsidRPr="00CF3E83">
        <w:t xml:space="preserve">Reliability </w:t>
      </w:r>
      <w:r w:rsidR="00CF3E83" w:rsidRPr="00CF3E83">
        <w:rPr>
          <w:cs/>
        </w:rPr>
        <w:t xml:space="preserve">และ </w:t>
      </w:r>
      <w:r w:rsidR="00CF3E83" w:rsidRPr="00CF3E83">
        <w:t xml:space="preserve">Maintainability </w:t>
      </w:r>
      <w:r w:rsidR="00CF3E83" w:rsidRPr="00CF3E83">
        <w:rPr>
          <w:cs/>
        </w:rPr>
        <w:t>เพื่อสะท้อนคุณภาพในเชิงคุณลักษณะของซอฟต์แวร์ได้อย่างชัดเจนยิ่งขึ้น</w:t>
      </w:r>
      <w:r w:rsidR="00CF3E83">
        <w:rPr>
          <w:rFonts w:hint="cs"/>
          <w:cs/>
        </w:rPr>
        <w:t xml:space="preserve"> </w:t>
      </w:r>
      <w:r w:rsidR="00587A7D">
        <w:rPr>
          <w:cs/>
        </w:rPr>
        <w:fldChar w:fldCharType="begin"/>
      </w:r>
      <w:r w:rsidR="00AC013F">
        <w:instrText xml:space="preserve"> ADDIN EN.CITE &lt;EndNote&gt;&lt;Cite&gt;&lt;Author&gt;SonarSource&lt;/Author&gt;&lt;Year&gt;</w:instrText>
      </w:r>
      <w:r w:rsidR="00AC013F">
        <w:rPr>
          <w:cs/>
        </w:rPr>
        <w:instrText>2024</w:instrText>
      </w:r>
      <w:r w:rsidR="00AC013F">
        <w:instrText>&lt;/Year&gt;&lt;RecNum&gt;</w:instrText>
      </w:r>
      <w:r w:rsidR="00AC013F">
        <w:rPr>
          <w:cs/>
        </w:rPr>
        <w:instrText>9</w:instrText>
      </w:r>
      <w:r w:rsidR="00AC013F">
        <w:instrText xml:space="preserve">&lt;/RecNum&gt;&lt;DisplayText&gt;(SonarSource, </w:instrText>
      </w:r>
      <w:r w:rsidR="00AC013F">
        <w:rPr>
          <w:cs/>
        </w:rPr>
        <w:instrText>2024)</w:instrText>
      </w:r>
      <w:r w:rsidR="00AC013F">
        <w:instrText>&lt;/DisplayText&gt;&lt;record&gt;&lt;rec-number&gt;</w:instrText>
      </w:r>
      <w:r w:rsidR="00AC013F">
        <w:rPr>
          <w:cs/>
        </w:rPr>
        <w:instrText>9</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9</w:instrText>
      </w:r>
      <w:r w:rsidR="00AC013F">
        <w:instrText>&lt;/key&gt;&lt;/foreign-keys&gt;&lt;ref-type name="Web Page"&gt;</w:instrText>
      </w:r>
      <w:r w:rsidR="00AC013F">
        <w:rPr>
          <w:cs/>
        </w:rPr>
        <w:instrText>12</w:instrText>
      </w:r>
      <w:r w:rsidR="00AC013F">
        <w:instrText xml:space="preserve">&lt;/ref-type&gt;&lt;contributors&gt;&lt;authors&gt;&lt;author&gt;SonarSource,&lt;/author&gt;&lt;/authors&gt;&lt;/contributors&gt;&lt;titles&gt;&lt;title&gt;SonarQube documentation (version </w:instrText>
      </w:r>
      <w:r w:rsidR="00AC013F">
        <w:rPr>
          <w:cs/>
        </w:rPr>
        <w:instrText>10.</w:instrText>
      </w:r>
      <w:r w:rsidR="00AC013F">
        <w:instrText>x)&lt;/title&gt;&lt;/titles&gt;&lt;dates&gt;&lt;year&gt;</w:instrText>
      </w:r>
      <w:r w:rsidR="00AC013F">
        <w:rPr>
          <w:cs/>
        </w:rPr>
        <w:instrText>2024</w:instrText>
      </w:r>
      <w:r w:rsidR="00AC013F">
        <w:instrText>&lt;/year&gt;&lt;pub-dates&gt;&lt;date&gt;</w:instrText>
      </w:r>
      <w:r w:rsidR="00AC013F">
        <w:rPr>
          <w:cs/>
        </w:rPr>
        <w:instrText>2025/10/19</w:instrText>
      </w:r>
      <w:r w:rsidR="00AC013F">
        <w:instrText>&lt;/date&gt;&lt;/pub-dates&gt;&lt;/dates&gt;&lt;urls&gt;&lt;related-urls&gt;&lt;url&gt;https://docs.sonarsource.com/sonarqube/latest/&lt;/url&gt;&lt;/related-urls&gt;&lt;/urls&gt;&lt;/record&gt;&lt;/Cite&gt;&lt;/EndNote&gt;</w:instrText>
      </w:r>
      <w:r w:rsidR="00587A7D">
        <w:rPr>
          <w:cs/>
        </w:rPr>
        <w:fldChar w:fldCharType="separate"/>
      </w:r>
      <w:r w:rsidR="00AC013F">
        <w:rPr>
          <w:noProof/>
          <w:cs/>
        </w:rPr>
        <w:t>(</w:t>
      </w:r>
      <w:r w:rsidR="00AC013F">
        <w:rPr>
          <w:noProof/>
        </w:rPr>
        <w:t xml:space="preserve">SonarSource, </w:t>
      </w:r>
      <w:r w:rsidR="00AC013F">
        <w:rPr>
          <w:noProof/>
          <w:cs/>
        </w:rPr>
        <w:t>2024)</w:t>
      </w:r>
      <w:r w:rsidR="00587A7D">
        <w:rPr>
          <w:cs/>
        </w:rPr>
        <w:fldChar w:fldCharType="end"/>
      </w:r>
      <w:r w:rsidR="00CF3E83">
        <w:rPr>
          <w:rFonts w:hint="cs"/>
          <w:cs/>
        </w:rPr>
        <w:t xml:space="preserve"> </w:t>
      </w:r>
      <w:r w:rsidRPr="00F13277">
        <w:rPr>
          <w:rFonts w:hint="cs"/>
          <w:cs/>
        </w:rPr>
        <w:t>ผลการประเมินดังกล่าวจะถูกนำมาใช้เพื่อเปรียบเทียบคุณภาพระหว่างระบบก่อนปรับปรุง (</w:t>
      </w:r>
      <w:r w:rsidRPr="00F13277">
        <w:rPr>
          <w:rFonts w:hint="cs"/>
        </w:rPr>
        <w:t xml:space="preserve">T0) </w:t>
      </w:r>
      <w:r w:rsidRPr="00F13277">
        <w:rPr>
          <w:rFonts w:hint="cs"/>
          <w:cs/>
        </w:rPr>
        <w:t>และระบบหลังปรับปรุง (</w:t>
      </w:r>
      <w:r w:rsidRPr="00F13277">
        <w:rPr>
          <w:rFonts w:hint="cs"/>
        </w:rPr>
        <w:t xml:space="preserve">T1) </w:t>
      </w:r>
      <w:r w:rsidRPr="00F13277">
        <w:rPr>
          <w:rFonts w:hint="cs"/>
          <w:cs/>
        </w:rPr>
        <w:t>เพื่อพิสูจน์ว่าแนวทางที่นำเสนอสามารถเพิ่มประสิทธิภาพของระบบสารสนเทศได้จริง</w:t>
      </w:r>
    </w:p>
    <w:p w14:paraId="7F28FCFF" w14:textId="77777777" w:rsidR="00607D13" w:rsidRPr="00F13277" w:rsidRDefault="00607D13" w:rsidP="00607D13">
      <w:r w:rsidRPr="00F13277">
        <w:rPr>
          <w:rFonts w:hint="cs"/>
          <w:cs/>
        </w:rPr>
        <w:t>จากแนวคิดดังกล่าว งานวิจัยนี้จึงมุ่งเน้นการใช้ระบบต้นแบบเพื่อทดลองการเพิ่มกระบวนการตรวจสอบข้อมูลนำเข้าและการทดสอบแบบพลวัตอัตโนมัติ โดยมีเป้าหมายเพื่อปรับปรุงคุณภาพของระบบสารสนเทศในมิติของความถูกต้อง ความเสถียร และความสามารถในการบำรุงรักษาในระยะยาว</w:t>
      </w:r>
    </w:p>
    <w:p w14:paraId="5A650A9E" w14:textId="7B38D201" w:rsidR="00C03251" w:rsidRDefault="00F3701F" w:rsidP="00071D31">
      <w:pPr>
        <w:pStyle w:val="Heading2"/>
      </w:pPr>
      <w:bookmarkStart w:id="10" w:name="_Toc211784868"/>
      <w:r>
        <w:rPr>
          <w:rFonts w:hint="cs"/>
          <w:cs/>
        </w:rPr>
        <w:t>วัตถุประสงค์ของ</w:t>
      </w:r>
      <w:r w:rsidR="001E7346" w:rsidRPr="00AF7EB2">
        <w:rPr>
          <w:cs/>
        </w:rPr>
        <w:t>การ</w:t>
      </w:r>
      <w:r>
        <w:rPr>
          <w:rFonts w:hint="cs"/>
          <w:cs/>
        </w:rPr>
        <w:t>วิจัย</w:t>
      </w:r>
      <w:bookmarkEnd w:id="10"/>
      <w:r>
        <w:rPr>
          <w:rFonts w:hint="cs"/>
          <w:cs/>
        </w:rPr>
        <w:t xml:space="preserve"> </w:t>
      </w:r>
    </w:p>
    <w:p w14:paraId="6860293D" w14:textId="5A3EFE40" w:rsidR="001E7346" w:rsidRPr="00AF7EB2" w:rsidRDefault="00071D31" w:rsidP="00071D31">
      <w:pPr>
        <w:pStyle w:val="ListParagraph"/>
      </w:pPr>
      <w:r w:rsidRPr="00071D31">
        <w:rPr>
          <w:cs/>
        </w:rPr>
        <w:t>เพื่อปรับปรุงประสิทธิภาพของระบบสารสนเทศ</w:t>
      </w:r>
    </w:p>
    <w:p w14:paraId="4C1AEEEA" w14:textId="77777777" w:rsidR="001E7346" w:rsidRPr="00AF7EB2" w:rsidRDefault="001E7346" w:rsidP="003826A4">
      <w:pPr>
        <w:pStyle w:val="Heading2"/>
      </w:pPr>
      <w:bookmarkStart w:id="11" w:name="_Toc211784869"/>
      <w:r w:rsidRPr="00AF7EB2">
        <w:rPr>
          <w:cs/>
        </w:rPr>
        <w:t>ขอบเขตของงานวิจัย</w:t>
      </w:r>
      <w:bookmarkEnd w:id="11"/>
    </w:p>
    <w:p w14:paraId="404C541C" w14:textId="0B0CD874" w:rsidR="001E04CC" w:rsidRDefault="003348E8" w:rsidP="003348E8">
      <w:r>
        <w:rPr>
          <w:rFonts w:hint="cs"/>
          <w:cs/>
        </w:rPr>
        <w:t xml:space="preserve">1. </w:t>
      </w:r>
      <w:r w:rsidRPr="003348E8">
        <w:rPr>
          <w:cs/>
        </w:rPr>
        <w:t xml:space="preserve">โครงงานนี้เป็นการพัฒนา ระบบลงทะเบียนเรียนต้นแบบ ด้วย </w:t>
      </w:r>
      <w:r w:rsidRPr="003348E8">
        <w:t xml:space="preserve">Django Framework </w:t>
      </w:r>
      <w:r w:rsidRPr="003348E8">
        <w:rPr>
          <w:cs/>
        </w:rPr>
        <w:t>เพื่อใช้เป็นระบบจำลองในการทดสอบและประเมินคุณภาพของซอฟต์แวร์เท่านั้น</w:t>
      </w:r>
    </w:p>
    <w:p w14:paraId="125F4F9C" w14:textId="742662C3" w:rsidR="003348E8" w:rsidRDefault="003348E8" w:rsidP="003348E8">
      <w:r>
        <w:rPr>
          <w:rFonts w:hint="cs"/>
          <w:cs/>
        </w:rPr>
        <w:t xml:space="preserve">2. </w:t>
      </w:r>
      <w:r w:rsidRPr="003348E8">
        <w:rPr>
          <w:cs/>
        </w:rPr>
        <w:t>ระบบได้รับการเพิ่มกระบวนการ ตรวจสอบข้อมูลนำเข้า (</w:t>
      </w:r>
      <w:r w:rsidRPr="003348E8">
        <w:t xml:space="preserve">Input Validation) </w:t>
      </w:r>
      <w:r w:rsidRPr="003348E8">
        <w:rPr>
          <w:cs/>
        </w:rPr>
        <w:t xml:space="preserve">โดยใช้ฟังก์ชันและคลาสใน </w:t>
      </w:r>
      <w:r w:rsidRPr="003348E8">
        <w:t>Django</w:t>
      </w:r>
      <w:r>
        <w:rPr>
          <w:rFonts w:hint="cs"/>
          <w:cs/>
        </w:rPr>
        <w:t xml:space="preserve"> </w:t>
      </w:r>
      <w:r w:rsidRPr="003348E8">
        <w:rPr>
          <w:cs/>
        </w:rPr>
        <w:t>เพื่อควบคุมรูปแบบและความถูกต้องของข้อมูลที่ผู้ใช้กรอกเข้าสู่ระบบ</w:t>
      </w:r>
    </w:p>
    <w:p w14:paraId="6360E9DD" w14:textId="3EBF41DF" w:rsidR="003348E8" w:rsidRDefault="003348E8" w:rsidP="003348E8">
      <w:r>
        <w:rPr>
          <w:rFonts w:hint="cs"/>
          <w:cs/>
        </w:rPr>
        <w:t xml:space="preserve">3. </w:t>
      </w:r>
      <w:r w:rsidRPr="003348E8">
        <w:rPr>
          <w:cs/>
        </w:rPr>
        <w:t>ระบบได้รับการเพิ่มกระบวนการ การทดสอบแบบพลวัตอัตโนมัติ (</w:t>
      </w:r>
      <w:r w:rsidRPr="003348E8">
        <w:t xml:space="preserve">Automated Dynamic Testing) </w:t>
      </w:r>
      <w:r w:rsidRPr="003348E8">
        <w:rPr>
          <w:cs/>
        </w:rPr>
        <w:t>เพื่อประเมินการทำงานของระบบจริง โดยใช้</w:t>
      </w:r>
      <w:r>
        <w:rPr>
          <w:rFonts w:hint="cs"/>
          <w:cs/>
        </w:rPr>
        <w:t xml:space="preserve"> </w:t>
      </w:r>
      <w:r w:rsidRPr="003348E8">
        <w:t xml:space="preserve">Pytest </w:t>
      </w:r>
      <w:r w:rsidRPr="003348E8">
        <w:rPr>
          <w:cs/>
        </w:rPr>
        <w:t>สำหรับการทดสอบระดับหน่วย (</w:t>
      </w:r>
      <w:r w:rsidRPr="003348E8">
        <w:t xml:space="preserve">Unit Test) </w:t>
      </w:r>
      <w:r w:rsidRPr="003348E8">
        <w:rPr>
          <w:cs/>
        </w:rPr>
        <w:t>และการทดสอบแบบบูรณาการ (</w:t>
      </w:r>
      <w:r w:rsidRPr="003348E8">
        <w:t>Integration Test)</w:t>
      </w:r>
      <w:r>
        <w:rPr>
          <w:rFonts w:hint="cs"/>
          <w:cs/>
        </w:rPr>
        <w:t xml:space="preserve"> และ</w:t>
      </w:r>
      <w:r w:rsidRPr="003348E8">
        <w:t xml:space="preserve"> Robot Framework (Selenium) </w:t>
      </w:r>
      <w:r w:rsidRPr="003348E8">
        <w:rPr>
          <w:cs/>
        </w:rPr>
        <w:t xml:space="preserve">สำหรับการทดสอบแบบ </w:t>
      </w:r>
      <w:r w:rsidRPr="003348E8">
        <w:t>End-to-End (E</w:t>
      </w:r>
      <w:r w:rsidRPr="003348E8">
        <w:rPr>
          <w:cs/>
        </w:rPr>
        <w:t>2</w:t>
      </w:r>
      <w:r w:rsidRPr="003348E8">
        <w:t xml:space="preserve">E) </w:t>
      </w:r>
      <w:r w:rsidRPr="003348E8">
        <w:rPr>
          <w:cs/>
        </w:rPr>
        <w:t>ซึ่งจำลองพฤติกรรมการใช้งานของผู้ใช้</w:t>
      </w:r>
    </w:p>
    <w:p w14:paraId="4EDC5E22" w14:textId="1AA8F767" w:rsidR="003348E8" w:rsidRDefault="003348E8" w:rsidP="003348E8">
      <w:r>
        <w:rPr>
          <w:rFonts w:hint="cs"/>
          <w:cs/>
        </w:rPr>
        <w:t xml:space="preserve">4. </w:t>
      </w:r>
      <w:r w:rsidRPr="003348E8">
        <w:rPr>
          <w:cs/>
        </w:rPr>
        <w:t xml:space="preserve">การประเมินคุณภาพของซอร์สโค้ดใช้เครื่องมือ </w:t>
      </w:r>
      <w:r w:rsidRPr="003348E8">
        <w:t xml:space="preserve">SonarQube </w:t>
      </w:r>
      <w:r w:rsidRPr="003348E8">
        <w:rPr>
          <w:cs/>
        </w:rPr>
        <w:t xml:space="preserve">โดยพิจารณาตัวชี้วัดหลักที่เกี่ยวข้องกับงานวิจัย ได้แก่ </w:t>
      </w:r>
      <w:r w:rsidR="001624AB" w:rsidRPr="001624AB">
        <w:t>Reliability</w:t>
      </w:r>
      <w:r w:rsidRPr="003348E8">
        <w:t xml:space="preserve">, </w:t>
      </w:r>
      <w:r w:rsidR="001624AB" w:rsidRPr="001624AB">
        <w:t>Maintainability</w:t>
      </w:r>
      <w:r w:rsidR="001624AB">
        <w:t>,</w:t>
      </w:r>
      <w:r w:rsidR="001624AB">
        <w:rPr>
          <w:rFonts w:hint="cs"/>
          <w:cs/>
        </w:rPr>
        <w:t xml:space="preserve"> </w:t>
      </w:r>
      <w:r w:rsidR="001624AB" w:rsidRPr="001624AB">
        <w:t>Coverage</w:t>
      </w:r>
      <w:r w:rsidR="001624AB">
        <w:t xml:space="preserve"> </w:t>
      </w:r>
      <w:r w:rsidRPr="003348E8">
        <w:rPr>
          <w:cs/>
        </w:rPr>
        <w:t xml:space="preserve">และ </w:t>
      </w:r>
      <w:r w:rsidR="001624AB" w:rsidRPr="001624AB">
        <w:t>Duplications</w:t>
      </w:r>
      <w:r w:rsidRPr="003348E8">
        <w:t xml:space="preserve"> </w:t>
      </w:r>
      <w:r w:rsidRPr="003348E8">
        <w:rPr>
          <w:cs/>
        </w:rPr>
        <w:t>เพื่อวัดคุณภาพของโค้ดก่อนและหลังการปรับปรุงระบบ</w:t>
      </w:r>
    </w:p>
    <w:p w14:paraId="34CA368E" w14:textId="1D2C2E01" w:rsidR="003348E8" w:rsidRDefault="003348E8" w:rsidP="003348E8">
      <w:r>
        <w:rPr>
          <w:rFonts w:hint="cs"/>
          <w:cs/>
        </w:rPr>
        <w:t xml:space="preserve">5. </w:t>
      </w:r>
      <w:r w:rsidRPr="003348E8">
        <w:rPr>
          <w:cs/>
        </w:rPr>
        <w:t>การทดสอบและประเมินผลทั้งหมดดำเนินการภายใน สภาพแวดล้อมจำลอง (</w:t>
      </w:r>
      <w:r w:rsidRPr="003348E8">
        <w:t xml:space="preserve">Local Environment) </w:t>
      </w:r>
      <w:r w:rsidRPr="003348E8">
        <w:rPr>
          <w:cs/>
        </w:rPr>
        <w:t>เพื่อควบคุมปัจจัยที่อาจมีผลต่อผลลัพธ์การทดลอง</w:t>
      </w:r>
    </w:p>
    <w:p w14:paraId="0B53572E" w14:textId="76801AA6" w:rsidR="003348E8" w:rsidRPr="00F017BB" w:rsidRDefault="003348E8" w:rsidP="00F017BB">
      <w:pPr>
        <w:rPr>
          <w:cs/>
        </w:rPr>
      </w:pPr>
      <w:r>
        <w:rPr>
          <w:rFonts w:hint="cs"/>
          <w:cs/>
        </w:rPr>
        <w:t xml:space="preserve">6. </w:t>
      </w:r>
      <w:r w:rsidRPr="003348E8">
        <w:rPr>
          <w:cs/>
        </w:rPr>
        <w:t>โครงงานนี้ ไม่ครอบคลุม การทดสอบด้าน</w:t>
      </w:r>
      <w:r w:rsidR="00516E72" w:rsidRPr="000C63DE">
        <w:rPr>
          <w:cs/>
        </w:rPr>
        <w:t>ประสิทธิภาพของระบบ</w:t>
      </w:r>
      <w:r w:rsidRPr="003348E8">
        <w:t xml:space="preserve"> </w:t>
      </w:r>
      <w:r w:rsidR="00516E72" w:rsidRPr="000C63DE">
        <w:rPr>
          <w:cs/>
        </w:rPr>
        <w:t>ความปลอดภัยของระบบ</w:t>
      </w:r>
      <w:r w:rsidRPr="003348E8">
        <w:t xml:space="preserve"> </w:t>
      </w:r>
      <w:r w:rsidRPr="003348E8">
        <w:rPr>
          <w:cs/>
        </w:rPr>
        <w:t>หรือการเชื่อมต่อกับระบบจริง เนื่องจากขอบเขตของการศึกษาเน้นเฉพาะการปรับปรุงประสิทธิภาพผ่านกระบวนการทดสอบแบบพลวัตและการตรวจสอบข้อมูลนำเข้า</w:t>
      </w:r>
    </w:p>
    <w:p w14:paraId="4B438C7D" w14:textId="37DE4743" w:rsidR="001E7346" w:rsidRPr="00AF7EB2" w:rsidRDefault="00F31250" w:rsidP="003826A4">
      <w:pPr>
        <w:pStyle w:val="Heading2"/>
      </w:pPr>
      <w:bookmarkStart w:id="12" w:name="_Toc211784870"/>
      <w:r>
        <w:rPr>
          <w:rFonts w:hint="cs"/>
          <w:cs/>
        </w:rPr>
        <w:lastRenderedPageBreak/>
        <w:t>สมมุติฐานงานวิจัย</w:t>
      </w:r>
      <w:bookmarkEnd w:id="12"/>
    </w:p>
    <w:p w14:paraId="4A70DB35" w14:textId="76E2AC3E" w:rsidR="003348E8" w:rsidRPr="00175A44" w:rsidRDefault="00F13277" w:rsidP="00F13277">
      <w:pPr>
        <w:rPr>
          <w:cs/>
        </w:rPr>
      </w:pPr>
      <w:r w:rsidRPr="00F13277">
        <w:rPr>
          <w:cs/>
        </w:rPr>
        <w:t xml:space="preserve">การเพิ่มกระบวนการตรวจสอบข้อมูลนำเข้าและการทดสอบแบบพลวัตอัตโนมัติในระบบต้นแบบ จะช่วยปรับปรุงประสิทธิภาพของระบบสารสนเทศในด้านคุณภาพของซอร์สโค้ดและความถูกต้องของการทำงาน เมื่อประเมินผลด้วย </w:t>
      </w:r>
      <w:r w:rsidRPr="00F13277">
        <w:t xml:space="preserve">SonarQube </w:t>
      </w:r>
      <w:r w:rsidRPr="00F13277">
        <w:rPr>
          <w:cs/>
        </w:rPr>
        <w:t xml:space="preserve">จะพบว่ามีการลดลงของจำนวน </w:t>
      </w:r>
      <w:r w:rsidR="0056757E" w:rsidRPr="0056757E">
        <w:t>Reliability</w:t>
      </w:r>
      <w:r w:rsidR="0056757E">
        <w:t xml:space="preserve">, </w:t>
      </w:r>
      <w:r w:rsidR="0056757E" w:rsidRPr="0056757E">
        <w:t>Maintainability</w:t>
      </w:r>
      <w:r w:rsidR="0056757E">
        <w:t xml:space="preserve"> </w:t>
      </w:r>
      <w:r w:rsidR="0056757E">
        <w:rPr>
          <w:rFonts w:hint="cs"/>
          <w:cs/>
        </w:rPr>
        <w:t xml:space="preserve">และ </w:t>
      </w:r>
      <w:r w:rsidR="0056757E" w:rsidRPr="0056757E">
        <w:t>Duplications</w:t>
      </w:r>
      <w:r w:rsidRPr="00F13277">
        <w:t xml:space="preserve"> </w:t>
      </w:r>
      <w:r w:rsidRPr="00F13277">
        <w:rPr>
          <w:cs/>
        </w:rPr>
        <w:t xml:space="preserve">และมีค่า </w:t>
      </w:r>
      <w:r w:rsidRPr="00F13277">
        <w:t xml:space="preserve">Coverage </w:t>
      </w:r>
      <w:r w:rsidRPr="00F13277">
        <w:rPr>
          <w:cs/>
        </w:rPr>
        <w:t>ที่สูงขึ้นเมื่อเทียบกับระบบเดิม</w:t>
      </w:r>
    </w:p>
    <w:p w14:paraId="1182655F" w14:textId="3A21E63C" w:rsidR="001E7346" w:rsidRPr="00AF7EB2" w:rsidRDefault="00F31250" w:rsidP="003826A4">
      <w:pPr>
        <w:pStyle w:val="Heading2"/>
      </w:pPr>
      <w:bookmarkStart w:id="13" w:name="_Toc211784871"/>
      <w:r>
        <w:rPr>
          <w:cs/>
        </w:rPr>
        <w:t>กรอบแนวความคิดในการวิจัย</w:t>
      </w:r>
      <w:bookmarkEnd w:id="13"/>
    </w:p>
    <w:p w14:paraId="158F6D39" w14:textId="3C708366" w:rsidR="00F017BB" w:rsidRDefault="00E02CDE" w:rsidP="00F017BB">
      <w:r w:rsidRPr="00E02CDE">
        <w:rPr>
          <w:cs/>
        </w:rPr>
        <w:t>การวิจัยครั้งนี้มุ่งเน้นการพัฒนาและประเมินแนวทางการปรับปรุงคุณภาพของระบบสารสนเทศ โดยใช้ ระบบต้นแบบ (</w:t>
      </w:r>
      <w:r w:rsidRPr="00E02CDE">
        <w:t xml:space="preserve">Prototype System) </w:t>
      </w:r>
      <w:r w:rsidRPr="00E02CDE">
        <w:rPr>
          <w:cs/>
        </w:rPr>
        <w:t xml:space="preserve">ที่พัฒนาด้วย </w:t>
      </w:r>
      <w:r w:rsidRPr="00E02CDE">
        <w:t xml:space="preserve">Django Framework </w:t>
      </w:r>
      <w:r w:rsidRPr="00E02CDE">
        <w:rPr>
          <w:cs/>
        </w:rPr>
        <w:t>เป็นกรณีศึกษา เพื่อทดสอบผลของการเพิ่มกระบวนการตรวจสอบข้อมูลนำเข้า (</w:t>
      </w:r>
      <w:r w:rsidRPr="00E02CDE">
        <w:t xml:space="preserve">Input Validation) </w:t>
      </w:r>
      <w:r w:rsidRPr="00E02CDE">
        <w:rPr>
          <w:cs/>
        </w:rPr>
        <w:t>และการทดสอบแบบอัตโนมัติ (</w:t>
      </w:r>
      <w:r w:rsidRPr="00E02CDE">
        <w:t xml:space="preserve">Automated Dynamic Testing) </w:t>
      </w:r>
      <w:r w:rsidRPr="00E02CDE">
        <w:rPr>
          <w:cs/>
        </w:rPr>
        <w:t>ต่อประสิทธิภาพของระบบ</w:t>
      </w:r>
    </w:p>
    <w:p w14:paraId="389357A4" w14:textId="506BF088" w:rsidR="00E02CDE" w:rsidRDefault="00E02CDE" w:rsidP="00E02CDE">
      <w:r w:rsidRPr="00E02CDE">
        <w:rPr>
          <w:cs/>
        </w:rPr>
        <w:t>กระบวนการดำเนินการเริ่มจากการสร้างระบบต้นแบบในสภาพแวดล้อมเดียวกันสองชุด ได้แก่</w:t>
      </w:r>
      <w:r>
        <w:rPr>
          <w:rFonts w:hint="cs"/>
          <w:cs/>
        </w:rPr>
        <w:t xml:space="preserve"> </w:t>
      </w:r>
      <w:r w:rsidRPr="00E02CDE">
        <w:rPr>
          <w:cs/>
        </w:rPr>
        <w:t>ระบบก่อนปรับปรุง (</w:t>
      </w:r>
      <w:r w:rsidRPr="00E02CDE">
        <w:t>T</w:t>
      </w:r>
      <w:r w:rsidRPr="00E02CDE">
        <w:rPr>
          <w:cs/>
        </w:rPr>
        <w:t>0) ไม่มีการตรวจสอบข้อมูลนำเข้าและไม่มีการทดสอบอัตโนมัติ</w:t>
      </w:r>
      <w:r>
        <w:rPr>
          <w:rFonts w:hint="cs"/>
          <w:cs/>
        </w:rPr>
        <w:t xml:space="preserve"> และ</w:t>
      </w:r>
      <w:r w:rsidRPr="00E02CDE">
        <w:rPr>
          <w:cs/>
        </w:rPr>
        <w:t>ระบบหลังปรับปรุง (</w:t>
      </w:r>
      <w:r w:rsidRPr="00E02CDE">
        <w:t>T</w:t>
      </w:r>
      <w:r w:rsidRPr="00E02CDE">
        <w:rPr>
          <w:cs/>
        </w:rPr>
        <w:t>1) เพิ่มกระบวนการตรวจสอบข้อมูลนำเข้าและการทดสอบอัตโนมัติ</w:t>
      </w:r>
    </w:p>
    <w:p w14:paraId="5DC64ACA" w14:textId="6494E407" w:rsidR="00E02CDE" w:rsidRPr="00E02CDE" w:rsidRDefault="00E02CDE" w:rsidP="00F017BB">
      <w:r w:rsidRPr="00E02CDE">
        <w:rPr>
          <w:cs/>
        </w:rPr>
        <w:t>ระบบทั้งสองจะถูกประเมินด้วยเครื่องมือ</w:t>
      </w:r>
      <w:r w:rsidRPr="00E02CDE">
        <w:t xml:space="preserve"> SonarQube </w:t>
      </w:r>
      <w:r w:rsidRPr="00E02CDE">
        <w:rPr>
          <w:cs/>
        </w:rPr>
        <w:t xml:space="preserve">เพื่อวิเคราะห์คุณภาพของซอร์สโค้ดในเชิงสถิติ โดยใช้ตัวชี้วัดหลัก </w:t>
      </w:r>
      <w:r w:rsidR="0056757E">
        <w:rPr>
          <w:rFonts w:hint="cs"/>
          <w:cs/>
        </w:rPr>
        <w:t>ไ</w:t>
      </w:r>
      <w:r w:rsidR="0056757E" w:rsidRPr="0056757E">
        <w:rPr>
          <w:cs/>
        </w:rPr>
        <w:t xml:space="preserve">ด้แก่ </w:t>
      </w:r>
      <w:r w:rsidR="0056757E" w:rsidRPr="0056757E">
        <w:t xml:space="preserve">Reliability, Maintainability, Coverage </w:t>
      </w:r>
      <w:r w:rsidR="0056757E" w:rsidRPr="0056757E">
        <w:rPr>
          <w:cs/>
        </w:rPr>
        <w:t xml:space="preserve">และ </w:t>
      </w:r>
      <w:r w:rsidR="0056757E" w:rsidRPr="0056757E">
        <w:t>Duplications</w:t>
      </w:r>
      <w:r w:rsidRPr="00E02CDE">
        <w:rPr>
          <w:cs/>
        </w:rPr>
        <w:t>ผลลัพธ์ที่ได้จะนำมาเปรียบเทียบเพื่อวัดอัตราการปรับปรุง (</w:t>
      </w:r>
      <w:r w:rsidRPr="00E02CDE">
        <w:t xml:space="preserve">Percentage of Improvement) </w:t>
      </w:r>
      <w:r w:rsidRPr="00E02CDE">
        <w:rPr>
          <w:cs/>
        </w:rPr>
        <w:t>ของคุณภาพระบบ</w:t>
      </w:r>
      <w:r>
        <w:rPr>
          <w:rFonts w:hint="cs"/>
          <w:cs/>
        </w:rPr>
        <w:t xml:space="preserve"> </w:t>
      </w:r>
      <w:r w:rsidRPr="00E02CDE">
        <w:rPr>
          <w:cs/>
        </w:rPr>
        <w:t>ดังแสดงในตารางที่ 1</w:t>
      </w:r>
      <w:r>
        <w:rPr>
          <w:rFonts w:hint="cs"/>
          <w:cs/>
        </w:rPr>
        <w:t>.1</w:t>
      </w:r>
    </w:p>
    <w:p w14:paraId="7F589759" w14:textId="77777777" w:rsidR="004A1DFB" w:rsidRDefault="004A1DFB" w:rsidP="004A1DFB">
      <w:pPr>
        <w:ind w:firstLine="0"/>
      </w:pPr>
    </w:p>
    <w:p w14:paraId="4CD67CCC" w14:textId="2209C764" w:rsidR="00B07103" w:rsidRDefault="00F017BB" w:rsidP="00B07103">
      <w:pPr>
        <w:pStyle w:val="Caption"/>
        <w:jc w:val="left"/>
        <w:rPr>
          <w:rStyle w:val="TableChar"/>
        </w:rPr>
      </w:pPr>
      <w:r w:rsidRPr="007F7A05">
        <w:rPr>
          <w:rStyle w:val="TableChar"/>
          <w:rFonts w:hint="cs"/>
          <w:b/>
          <w:bCs/>
          <w:cs/>
        </w:rPr>
        <w:t>ตาราง 1.1</w:t>
      </w:r>
      <w:r>
        <w:rPr>
          <w:rFonts w:hint="cs"/>
          <w:cs/>
        </w:rPr>
        <w:t xml:space="preserve"> </w:t>
      </w:r>
      <w:r w:rsidR="00E02CDE" w:rsidRPr="00E02CDE">
        <w:rPr>
          <w:rStyle w:val="TableChar"/>
          <w:cs/>
        </w:rPr>
        <w:t>กรอบแนวความคิดของงานวิจัย</w:t>
      </w:r>
    </w:p>
    <w:tbl>
      <w:tblPr>
        <w:tblStyle w:val="TableGrid"/>
        <w:tblW w:w="89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2"/>
        <w:gridCol w:w="2130"/>
        <w:gridCol w:w="2131"/>
        <w:gridCol w:w="2131"/>
      </w:tblGrid>
      <w:tr w:rsidR="00E02CDE" w:rsidRPr="00720AE7" w14:paraId="2C7E9337" w14:textId="77777777" w:rsidTr="00552D51">
        <w:tc>
          <w:tcPr>
            <w:tcW w:w="2602" w:type="dxa"/>
            <w:tcBorders>
              <w:top w:val="single" w:sz="4" w:space="0" w:color="auto"/>
              <w:bottom w:val="single" w:sz="4" w:space="0" w:color="auto"/>
            </w:tcBorders>
          </w:tcPr>
          <w:p w14:paraId="5F6E1DD7" w14:textId="24592DE9" w:rsidR="00E02CDE" w:rsidRPr="0056757E" w:rsidRDefault="005007D2" w:rsidP="00552D51">
            <w:pPr>
              <w:pStyle w:val="Table"/>
              <w:jc w:val="center"/>
              <w:rPr>
                <w:b w:val="0"/>
                <w:bCs w:val="0"/>
              </w:rPr>
            </w:pPr>
            <w:r w:rsidRPr="0056757E">
              <w:rPr>
                <w:b w:val="0"/>
                <w:bCs w:val="0"/>
                <w:cs/>
              </w:rPr>
              <w:t>องค์ประกอบ</w:t>
            </w:r>
          </w:p>
        </w:tc>
        <w:tc>
          <w:tcPr>
            <w:tcW w:w="2130" w:type="dxa"/>
            <w:tcBorders>
              <w:top w:val="single" w:sz="4" w:space="0" w:color="auto"/>
              <w:bottom w:val="single" w:sz="4" w:space="0" w:color="auto"/>
            </w:tcBorders>
          </w:tcPr>
          <w:p w14:paraId="1E7BB2ED" w14:textId="4D30B361" w:rsidR="00E02CDE" w:rsidRPr="0056757E" w:rsidRDefault="005007D2" w:rsidP="00552D51">
            <w:pPr>
              <w:pStyle w:val="Table"/>
              <w:jc w:val="center"/>
              <w:rPr>
                <w:b w:val="0"/>
                <w:bCs w:val="0"/>
              </w:rPr>
            </w:pPr>
            <w:r w:rsidRPr="0056757E">
              <w:rPr>
                <w:b w:val="0"/>
                <w:bCs w:val="0"/>
                <w:cs/>
              </w:rPr>
              <w:t>ระบบก่อ</w:t>
            </w:r>
            <w:r w:rsidRPr="0056757E">
              <w:rPr>
                <w:rFonts w:hint="cs"/>
                <w:b w:val="0"/>
                <w:bCs w:val="0"/>
                <w:cs/>
              </w:rPr>
              <w:t>น</w:t>
            </w:r>
            <w:r w:rsidRPr="0056757E">
              <w:rPr>
                <w:b w:val="0"/>
                <w:bCs w:val="0"/>
                <w:cs/>
              </w:rPr>
              <w:t>ปรับปรุง (</w:t>
            </w:r>
            <w:r w:rsidRPr="0056757E">
              <w:rPr>
                <w:b w:val="0"/>
                <w:bCs w:val="0"/>
              </w:rPr>
              <w:t>T</w:t>
            </w:r>
            <w:r w:rsidRPr="0056757E">
              <w:rPr>
                <w:b w:val="0"/>
                <w:bCs w:val="0"/>
                <w:cs/>
              </w:rPr>
              <w:t>0)</w:t>
            </w:r>
          </w:p>
        </w:tc>
        <w:tc>
          <w:tcPr>
            <w:tcW w:w="2131" w:type="dxa"/>
            <w:tcBorders>
              <w:top w:val="single" w:sz="4" w:space="0" w:color="auto"/>
              <w:bottom w:val="single" w:sz="4" w:space="0" w:color="auto"/>
            </w:tcBorders>
          </w:tcPr>
          <w:p w14:paraId="0A8BDE35" w14:textId="008F86BB" w:rsidR="00E02CDE" w:rsidRPr="0056757E" w:rsidRDefault="005007D2" w:rsidP="00552D51">
            <w:pPr>
              <w:pStyle w:val="Table"/>
              <w:jc w:val="center"/>
              <w:rPr>
                <w:b w:val="0"/>
                <w:bCs w:val="0"/>
              </w:rPr>
            </w:pPr>
            <w:r w:rsidRPr="0056757E">
              <w:rPr>
                <w:b w:val="0"/>
                <w:bCs w:val="0"/>
                <w:cs/>
              </w:rPr>
              <w:t>ระบบหลังปรับปรุง (</w:t>
            </w:r>
            <w:r w:rsidRPr="0056757E">
              <w:rPr>
                <w:b w:val="0"/>
                <w:bCs w:val="0"/>
              </w:rPr>
              <w:t>T1)</w:t>
            </w:r>
          </w:p>
        </w:tc>
        <w:tc>
          <w:tcPr>
            <w:tcW w:w="2131" w:type="dxa"/>
            <w:tcBorders>
              <w:top w:val="single" w:sz="4" w:space="0" w:color="auto"/>
              <w:bottom w:val="single" w:sz="4" w:space="0" w:color="auto"/>
            </w:tcBorders>
          </w:tcPr>
          <w:p w14:paraId="32D83BE5" w14:textId="61BE6AE8" w:rsidR="00E02CDE" w:rsidRPr="0056757E" w:rsidRDefault="005007D2" w:rsidP="00552D51">
            <w:pPr>
              <w:pStyle w:val="Table"/>
              <w:jc w:val="center"/>
              <w:rPr>
                <w:b w:val="0"/>
                <w:bCs w:val="0"/>
              </w:rPr>
            </w:pPr>
            <w:r w:rsidRPr="0056757E">
              <w:rPr>
                <w:b w:val="0"/>
                <w:bCs w:val="0"/>
                <w:cs/>
              </w:rPr>
              <w:t>เครื่องมือที่ใช้</w:t>
            </w:r>
          </w:p>
        </w:tc>
      </w:tr>
      <w:tr w:rsidR="00E02CDE" w:rsidRPr="00720AE7" w14:paraId="04C4A5EE" w14:textId="77777777" w:rsidTr="00552D51">
        <w:tc>
          <w:tcPr>
            <w:tcW w:w="2602" w:type="dxa"/>
            <w:tcBorders>
              <w:top w:val="single" w:sz="4" w:space="0" w:color="auto"/>
            </w:tcBorders>
          </w:tcPr>
          <w:p w14:paraId="0EE2625A" w14:textId="74E79854" w:rsidR="00E02CDE" w:rsidRPr="0056757E" w:rsidRDefault="005007D2" w:rsidP="00552D51">
            <w:pPr>
              <w:pStyle w:val="Table"/>
              <w:jc w:val="center"/>
              <w:rPr>
                <w:b w:val="0"/>
                <w:bCs w:val="0"/>
              </w:rPr>
            </w:pPr>
            <w:r w:rsidRPr="0056757E">
              <w:rPr>
                <w:b w:val="0"/>
                <w:bCs w:val="0"/>
                <w:cs/>
              </w:rPr>
              <w:t xml:space="preserve">การตรวจสอบข้อมูลนำเข้า </w:t>
            </w:r>
            <w:r w:rsidRPr="0056757E">
              <w:rPr>
                <w:b w:val="0"/>
                <w:bCs w:val="0"/>
                <w:cs/>
              </w:rPr>
              <w:br/>
              <w:t>(</w:t>
            </w:r>
            <w:r w:rsidRPr="0056757E">
              <w:rPr>
                <w:b w:val="0"/>
                <w:bCs w:val="0"/>
              </w:rPr>
              <w:t>Input Validation)</w:t>
            </w:r>
          </w:p>
        </w:tc>
        <w:tc>
          <w:tcPr>
            <w:tcW w:w="2130" w:type="dxa"/>
            <w:tcBorders>
              <w:top w:val="single" w:sz="4" w:space="0" w:color="auto"/>
            </w:tcBorders>
          </w:tcPr>
          <w:p w14:paraId="1DE3C11B" w14:textId="34ACB299" w:rsidR="00E02CDE" w:rsidRPr="0056757E" w:rsidRDefault="005007D2" w:rsidP="00552D51">
            <w:pPr>
              <w:pStyle w:val="Table"/>
              <w:jc w:val="center"/>
              <w:rPr>
                <w:b w:val="0"/>
                <w:bCs w:val="0"/>
              </w:rPr>
            </w:pPr>
            <w:r w:rsidRPr="0056757E">
              <w:rPr>
                <w:b w:val="0"/>
                <w:bCs w:val="0"/>
                <w:cs/>
              </w:rPr>
              <w:t>ไม่มีการตรวจสอบข้อมูลนำเข้า</w:t>
            </w:r>
          </w:p>
        </w:tc>
        <w:tc>
          <w:tcPr>
            <w:tcW w:w="2131" w:type="dxa"/>
            <w:tcBorders>
              <w:top w:val="single" w:sz="4" w:space="0" w:color="auto"/>
            </w:tcBorders>
          </w:tcPr>
          <w:p w14:paraId="4573FB4E" w14:textId="1AE2887B" w:rsidR="00E02CDE" w:rsidRPr="0056757E" w:rsidRDefault="005007D2" w:rsidP="00552D51">
            <w:pPr>
              <w:pStyle w:val="Table"/>
              <w:jc w:val="center"/>
              <w:rPr>
                <w:b w:val="0"/>
                <w:bCs w:val="0"/>
              </w:rPr>
            </w:pPr>
            <w:r w:rsidRPr="0056757E">
              <w:rPr>
                <w:b w:val="0"/>
                <w:bCs w:val="0"/>
                <w:cs/>
              </w:rPr>
              <w:t xml:space="preserve">เพิ่มการตรวจสอบข้อมูลนำเข้าผ่านฟังก์ชัน </w:t>
            </w:r>
            <w:r w:rsidRPr="0056757E">
              <w:rPr>
                <w:b w:val="0"/>
                <w:bCs w:val="0"/>
              </w:rPr>
              <w:t xml:space="preserve">clean() </w:t>
            </w:r>
            <w:r w:rsidRPr="0056757E">
              <w:rPr>
                <w:b w:val="0"/>
                <w:bCs w:val="0"/>
                <w:cs/>
              </w:rPr>
              <w:t xml:space="preserve">และ </w:t>
            </w:r>
            <w:r w:rsidRPr="0056757E">
              <w:rPr>
                <w:b w:val="0"/>
                <w:bCs w:val="0"/>
              </w:rPr>
              <w:t xml:space="preserve">validators </w:t>
            </w:r>
            <w:r w:rsidRPr="0056757E">
              <w:rPr>
                <w:b w:val="0"/>
                <w:bCs w:val="0"/>
                <w:cs/>
              </w:rPr>
              <w:t xml:space="preserve">ใน </w:t>
            </w:r>
            <w:r w:rsidRPr="0056757E">
              <w:rPr>
                <w:b w:val="0"/>
                <w:bCs w:val="0"/>
              </w:rPr>
              <w:t>Django</w:t>
            </w:r>
          </w:p>
        </w:tc>
        <w:tc>
          <w:tcPr>
            <w:tcW w:w="2131" w:type="dxa"/>
            <w:tcBorders>
              <w:top w:val="single" w:sz="4" w:space="0" w:color="auto"/>
            </w:tcBorders>
          </w:tcPr>
          <w:p w14:paraId="0D7CB8A7" w14:textId="74FD81DD" w:rsidR="00E02CDE" w:rsidRPr="0056757E" w:rsidRDefault="00720AE7" w:rsidP="00552D51">
            <w:pPr>
              <w:pStyle w:val="Table"/>
              <w:jc w:val="center"/>
              <w:rPr>
                <w:b w:val="0"/>
                <w:bCs w:val="0"/>
              </w:rPr>
            </w:pPr>
            <w:r w:rsidRPr="0056757E">
              <w:rPr>
                <w:b w:val="0"/>
                <w:bCs w:val="0"/>
              </w:rPr>
              <w:t>Django Framework</w:t>
            </w:r>
          </w:p>
        </w:tc>
      </w:tr>
      <w:tr w:rsidR="00E02CDE" w:rsidRPr="00720AE7" w14:paraId="06456C90" w14:textId="77777777" w:rsidTr="00552D51">
        <w:tc>
          <w:tcPr>
            <w:tcW w:w="2602" w:type="dxa"/>
          </w:tcPr>
          <w:p w14:paraId="071E44FA" w14:textId="50A6F066" w:rsidR="00E02CDE" w:rsidRPr="0056757E" w:rsidRDefault="005007D2" w:rsidP="00552D51">
            <w:pPr>
              <w:pStyle w:val="Table"/>
              <w:jc w:val="center"/>
              <w:rPr>
                <w:b w:val="0"/>
                <w:bCs w:val="0"/>
              </w:rPr>
            </w:pPr>
            <w:r w:rsidRPr="0056757E">
              <w:rPr>
                <w:b w:val="0"/>
                <w:bCs w:val="0"/>
                <w:cs/>
              </w:rPr>
              <w:lastRenderedPageBreak/>
              <w:t>การทดสอบระบบ (</w:t>
            </w:r>
            <w:r w:rsidRPr="0056757E">
              <w:rPr>
                <w:b w:val="0"/>
                <w:bCs w:val="0"/>
              </w:rPr>
              <w:t>Software Testing)</w:t>
            </w:r>
          </w:p>
        </w:tc>
        <w:tc>
          <w:tcPr>
            <w:tcW w:w="2130" w:type="dxa"/>
          </w:tcPr>
          <w:p w14:paraId="2F48D010" w14:textId="1FFF2969" w:rsidR="00E02CDE" w:rsidRPr="0056757E" w:rsidRDefault="005007D2" w:rsidP="00552D51">
            <w:pPr>
              <w:pStyle w:val="Table"/>
              <w:jc w:val="center"/>
              <w:rPr>
                <w:b w:val="0"/>
                <w:bCs w:val="0"/>
              </w:rPr>
            </w:pPr>
            <w:r w:rsidRPr="0056757E">
              <w:rPr>
                <w:b w:val="0"/>
                <w:bCs w:val="0"/>
                <w:cs/>
              </w:rPr>
              <w:t>ไม่มีการทดสอบอัตโนมัติ ใช้การทดสอบด้วยตนเอง</w:t>
            </w:r>
          </w:p>
        </w:tc>
        <w:tc>
          <w:tcPr>
            <w:tcW w:w="2131" w:type="dxa"/>
          </w:tcPr>
          <w:p w14:paraId="1762B3DB" w14:textId="75333A45" w:rsidR="00E02CDE" w:rsidRPr="0056757E" w:rsidRDefault="00720AE7" w:rsidP="00552D51">
            <w:pPr>
              <w:pStyle w:val="Table"/>
              <w:jc w:val="center"/>
              <w:rPr>
                <w:b w:val="0"/>
                <w:bCs w:val="0"/>
              </w:rPr>
            </w:pPr>
            <w:r w:rsidRPr="0056757E">
              <w:rPr>
                <w:b w:val="0"/>
                <w:bCs w:val="0"/>
                <w:cs/>
              </w:rPr>
              <w:t xml:space="preserve">เพิ่มการทดสอบอัตโนมัติแบบ </w:t>
            </w:r>
            <w:r w:rsidRPr="0056757E">
              <w:rPr>
                <w:b w:val="0"/>
                <w:bCs w:val="0"/>
              </w:rPr>
              <w:t xml:space="preserve">Unit Test, Integration Test </w:t>
            </w:r>
            <w:r w:rsidRPr="0056757E">
              <w:rPr>
                <w:b w:val="0"/>
                <w:bCs w:val="0"/>
                <w:cs/>
              </w:rPr>
              <w:t xml:space="preserve">และ </w:t>
            </w:r>
            <w:r w:rsidRPr="0056757E">
              <w:rPr>
                <w:b w:val="0"/>
                <w:bCs w:val="0"/>
              </w:rPr>
              <w:t>End-to-End Test</w:t>
            </w:r>
          </w:p>
        </w:tc>
        <w:tc>
          <w:tcPr>
            <w:tcW w:w="2131" w:type="dxa"/>
          </w:tcPr>
          <w:p w14:paraId="409A9B52" w14:textId="0476E283" w:rsidR="00E02CDE" w:rsidRPr="0056757E" w:rsidRDefault="00720AE7" w:rsidP="00552D51">
            <w:pPr>
              <w:pStyle w:val="Table"/>
              <w:jc w:val="center"/>
              <w:rPr>
                <w:b w:val="0"/>
                <w:bCs w:val="0"/>
              </w:rPr>
            </w:pPr>
            <w:r w:rsidRPr="0056757E">
              <w:rPr>
                <w:b w:val="0"/>
                <w:bCs w:val="0"/>
              </w:rPr>
              <w:t>Pytest, Robot Framework</w:t>
            </w:r>
          </w:p>
        </w:tc>
      </w:tr>
      <w:tr w:rsidR="005007D2" w:rsidRPr="00720AE7" w14:paraId="0615B0D5" w14:textId="77777777" w:rsidTr="00552D51">
        <w:tc>
          <w:tcPr>
            <w:tcW w:w="2602" w:type="dxa"/>
            <w:tcBorders>
              <w:bottom w:val="single" w:sz="4" w:space="0" w:color="auto"/>
            </w:tcBorders>
          </w:tcPr>
          <w:p w14:paraId="7EFB9033" w14:textId="65BA6E6D" w:rsidR="005007D2" w:rsidRPr="0056757E" w:rsidRDefault="005007D2" w:rsidP="00552D51">
            <w:pPr>
              <w:pStyle w:val="Table"/>
              <w:jc w:val="center"/>
              <w:rPr>
                <w:b w:val="0"/>
                <w:bCs w:val="0"/>
                <w:cs/>
              </w:rPr>
            </w:pPr>
            <w:r w:rsidRPr="0056757E">
              <w:rPr>
                <w:b w:val="0"/>
                <w:bCs w:val="0"/>
                <w:cs/>
              </w:rPr>
              <w:t>การประเมินคุณภาพ</w:t>
            </w:r>
            <w:r w:rsidRPr="0056757E">
              <w:rPr>
                <w:b w:val="0"/>
                <w:bCs w:val="0"/>
                <w:cs/>
              </w:rPr>
              <w:br/>
              <w:t xml:space="preserve">ซอร์สโค้ด </w:t>
            </w:r>
            <w:r w:rsidRPr="0056757E">
              <w:rPr>
                <w:b w:val="0"/>
                <w:bCs w:val="0"/>
                <w:cs/>
              </w:rPr>
              <w:br/>
              <w:t>(</w:t>
            </w:r>
            <w:r w:rsidRPr="0056757E">
              <w:rPr>
                <w:b w:val="0"/>
                <w:bCs w:val="0"/>
              </w:rPr>
              <w:t>Code Quality Evaluation)</w:t>
            </w:r>
          </w:p>
        </w:tc>
        <w:tc>
          <w:tcPr>
            <w:tcW w:w="2130" w:type="dxa"/>
            <w:tcBorders>
              <w:bottom w:val="single" w:sz="4" w:space="0" w:color="auto"/>
            </w:tcBorders>
          </w:tcPr>
          <w:p w14:paraId="13D7E167" w14:textId="6B7D9366" w:rsidR="005007D2" w:rsidRPr="0056757E" w:rsidRDefault="005007D2" w:rsidP="00552D51">
            <w:pPr>
              <w:pStyle w:val="Table"/>
              <w:jc w:val="center"/>
              <w:rPr>
                <w:b w:val="0"/>
                <w:bCs w:val="0"/>
              </w:rPr>
            </w:pPr>
            <w:r w:rsidRPr="0056757E">
              <w:rPr>
                <w:b w:val="0"/>
                <w:bCs w:val="0"/>
                <w:cs/>
              </w:rPr>
              <w:t>ไม่ได้ทำการประเมินคุณภาพของโค้ด</w:t>
            </w:r>
          </w:p>
        </w:tc>
        <w:tc>
          <w:tcPr>
            <w:tcW w:w="2131" w:type="dxa"/>
            <w:tcBorders>
              <w:bottom w:val="single" w:sz="4" w:space="0" w:color="auto"/>
            </w:tcBorders>
          </w:tcPr>
          <w:p w14:paraId="5BEEDD0C" w14:textId="2F3D786C" w:rsidR="005007D2" w:rsidRPr="0056757E" w:rsidRDefault="00720AE7" w:rsidP="00552D51">
            <w:pPr>
              <w:pStyle w:val="Table"/>
              <w:jc w:val="center"/>
              <w:rPr>
                <w:b w:val="0"/>
                <w:bCs w:val="0"/>
              </w:rPr>
            </w:pPr>
            <w:r w:rsidRPr="0056757E">
              <w:rPr>
                <w:b w:val="0"/>
                <w:bCs w:val="0"/>
                <w:cs/>
              </w:rPr>
              <w:t>ประเมินคุณภาพ</w:t>
            </w:r>
            <w:r w:rsidR="0056757E">
              <w:rPr>
                <w:b w:val="0"/>
                <w:bCs w:val="0"/>
                <w:cs/>
              </w:rPr>
              <w:br/>
            </w:r>
            <w:r w:rsidRPr="0056757E">
              <w:rPr>
                <w:b w:val="0"/>
                <w:bCs w:val="0"/>
                <w:cs/>
              </w:rPr>
              <w:t xml:space="preserve">ซอร์สโค้ดด้วย </w:t>
            </w:r>
            <w:r w:rsidRPr="0056757E">
              <w:rPr>
                <w:b w:val="0"/>
                <w:bCs w:val="0"/>
              </w:rPr>
              <w:t xml:space="preserve">SonarQube </w:t>
            </w:r>
            <w:r w:rsidRPr="0056757E">
              <w:rPr>
                <w:b w:val="0"/>
                <w:bCs w:val="0"/>
                <w:cs/>
              </w:rPr>
              <w:t xml:space="preserve">โดยพิจารณา </w:t>
            </w:r>
            <w:r w:rsidR="0056757E" w:rsidRPr="0056757E">
              <w:rPr>
                <w:b w:val="0"/>
                <w:bCs w:val="0"/>
              </w:rPr>
              <w:t xml:space="preserve">Reliability, Maintainability, Coverage </w:t>
            </w:r>
            <w:r w:rsidR="0056757E" w:rsidRPr="0056757E">
              <w:rPr>
                <w:b w:val="0"/>
                <w:bCs w:val="0"/>
                <w:cs/>
              </w:rPr>
              <w:t xml:space="preserve">และ </w:t>
            </w:r>
            <w:r w:rsidR="0056757E" w:rsidRPr="0056757E">
              <w:rPr>
                <w:b w:val="0"/>
                <w:bCs w:val="0"/>
              </w:rPr>
              <w:t>Duplications</w:t>
            </w:r>
          </w:p>
        </w:tc>
        <w:tc>
          <w:tcPr>
            <w:tcW w:w="2131" w:type="dxa"/>
            <w:tcBorders>
              <w:bottom w:val="single" w:sz="4" w:space="0" w:color="auto"/>
            </w:tcBorders>
          </w:tcPr>
          <w:p w14:paraId="75A2EAC6" w14:textId="2B10F4E8" w:rsidR="005007D2" w:rsidRPr="0056757E" w:rsidRDefault="00720AE7" w:rsidP="00552D51">
            <w:pPr>
              <w:pStyle w:val="Table"/>
              <w:jc w:val="center"/>
              <w:rPr>
                <w:b w:val="0"/>
                <w:bCs w:val="0"/>
              </w:rPr>
            </w:pPr>
            <w:r w:rsidRPr="0056757E">
              <w:rPr>
                <w:b w:val="0"/>
                <w:bCs w:val="0"/>
              </w:rPr>
              <w:t>SonarQube</w:t>
            </w:r>
          </w:p>
        </w:tc>
      </w:tr>
    </w:tbl>
    <w:p w14:paraId="1BE8EC92" w14:textId="53F7073C" w:rsidR="00E02CDE" w:rsidRDefault="005007D2" w:rsidP="005007D2">
      <w:pPr>
        <w:pStyle w:val="NormalNoIndent"/>
      </w:pPr>
      <w:r w:rsidRPr="005007D2">
        <w:rPr>
          <w:rFonts w:hint="cs"/>
          <w:u w:val="single"/>
          <w:cs/>
        </w:rPr>
        <w:t>หมายเหตุ</w:t>
      </w:r>
      <w:r w:rsidRPr="005007D2">
        <w:rPr>
          <w:rFonts w:hint="cs"/>
          <w:cs/>
        </w:rPr>
        <w:t xml:space="preserve"> </w:t>
      </w:r>
      <w:r w:rsidRPr="005007D2">
        <w:rPr>
          <w:cs/>
        </w:rPr>
        <w:t>ระบบต้นแบบที่พัฒนาขึ้นในงานวิจัยนี้ใช้เพื่อจำลองกระบวนการของระบบสารสนเทศทั่วไป เพื่อประเมินประสิทธิภาพของแนวทางการปรับปรุงคุณภาพระบบ</w:t>
      </w:r>
    </w:p>
    <w:p w14:paraId="484113FD" w14:textId="77777777" w:rsidR="00720AE7" w:rsidRPr="005007D2" w:rsidRDefault="00720AE7" w:rsidP="005007D2">
      <w:pPr>
        <w:pStyle w:val="NormalNoIndent"/>
      </w:pPr>
    </w:p>
    <w:p w14:paraId="01CC4386" w14:textId="65A28827" w:rsidR="005007D2" w:rsidRPr="005007D2" w:rsidRDefault="005007D2" w:rsidP="005007D2">
      <w:pPr>
        <w:rPr>
          <w:cs/>
        </w:rPr>
      </w:pPr>
      <w:r w:rsidRPr="005007D2">
        <w:rPr>
          <w:cs/>
        </w:rPr>
        <w:t xml:space="preserve">จากตารางที่ </w:t>
      </w:r>
      <w:r w:rsidRPr="005007D2">
        <w:t>1</w:t>
      </w:r>
      <w:r>
        <w:rPr>
          <w:rFonts w:hint="cs"/>
          <w:cs/>
        </w:rPr>
        <w:t>.1</w:t>
      </w:r>
      <w:r w:rsidRPr="005007D2">
        <w:t xml:space="preserve"> </w:t>
      </w:r>
      <w:r w:rsidRPr="005007D2">
        <w:rPr>
          <w:cs/>
        </w:rPr>
        <w:t>สามารถสรุปได้ว่า การเพิ่มกระบวนการตรวจสอบข้อมูลนำเข้าและการทดสอบแบบอัตโนมัติภายในระบบต้นแบบจะช่วยเพิ่มคุณภาพของระบบในหลายมิติ โดยเฉพาะด้านความถูกต้องของข้อมูล (</w:t>
      </w:r>
      <w:r w:rsidRPr="005007D2">
        <w:t xml:space="preserve">Data Accuracy) </w:t>
      </w:r>
      <w:r w:rsidRPr="005007D2">
        <w:rPr>
          <w:cs/>
        </w:rPr>
        <w:t>ความเสถียรในการทำงาน (</w:t>
      </w:r>
      <w:r w:rsidRPr="005007D2">
        <w:t xml:space="preserve">System Reliability) </w:t>
      </w:r>
      <w:r w:rsidRPr="005007D2">
        <w:rPr>
          <w:cs/>
        </w:rPr>
        <w:t>และความสามารถในการบำรุงรักษา (</w:t>
      </w:r>
      <w:r w:rsidRPr="005007D2">
        <w:t>Maintainability)</w:t>
      </w:r>
    </w:p>
    <w:p w14:paraId="2310CA78" w14:textId="443F8992" w:rsidR="001E7346" w:rsidRPr="00AF7EB2" w:rsidRDefault="00F31250" w:rsidP="003826A4">
      <w:pPr>
        <w:pStyle w:val="Heading2"/>
        <w:rPr>
          <w:cs/>
        </w:rPr>
      </w:pPr>
      <w:bookmarkStart w:id="14" w:name="_Toc211784872"/>
      <w:r>
        <w:rPr>
          <w:rFonts w:hint="cs"/>
          <w:cs/>
        </w:rPr>
        <w:t>คำสำคัญของการวิจัย</w:t>
      </w:r>
      <w:bookmarkEnd w:id="14"/>
    </w:p>
    <w:p w14:paraId="56343329" w14:textId="18408483" w:rsidR="001E04CC" w:rsidRDefault="00720AE7" w:rsidP="001056F1">
      <w:r>
        <w:rPr>
          <w:rFonts w:hint="cs"/>
          <w:cs/>
        </w:rPr>
        <w:t xml:space="preserve">1. </w:t>
      </w:r>
      <w:r w:rsidR="00BD069C" w:rsidRPr="00BD069C">
        <w:rPr>
          <w:cs/>
        </w:rPr>
        <w:t>การทดสอบแบบอัตโนมัติ (</w:t>
      </w:r>
      <w:r w:rsidR="00BD069C" w:rsidRPr="00BD069C">
        <w:t>Automated Testing)</w:t>
      </w:r>
      <w:r w:rsidR="00BD069C">
        <w:rPr>
          <w:rFonts w:hint="cs"/>
          <w:cs/>
        </w:rPr>
        <w:t xml:space="preserve"> </w:t>
      </w:r>
      <w:r w:rsidR="00BD069C" w:rsidRPr="00BD069C">
        <w:rPr>
          <w:cs/>
        </w:rPr>
        <w:t xml:space="preserve">หมายถึง กระบวนการทดสอบซอฟต์แวร์โดยใช้เครื่องมือหรือสคริปต์ในการดำเนินการแทนการทดสอบด้วยตนเอง ช่วยลดความผิดพลาดจากมนุษย์และเพิ่มความรวดเร็วในการตรวจสอบคุณภาพของระบบ </w:t>
      </w:r>
      <w:r w:rsidR="008E22DD">
        <w:rPr>
          <w:cs/>
        </w:rPr>
        <w:fldChar w:fldCharType="begin"/>
      </w:r>
      <w:r w:rsidR="00AC013F">
        <w:instrText xml:space="preserve"> ADDIN EN.CITE &lt;EndNote&gt;&lt;Cite&gt;&lt;Author&gt;Thoughtworks&lt;/Author&gt;&lt;Year&gt;</w:instrText>
      </w:r>
      <w:r w:rsidR="00AC013F">
        <w:rPr>
          <w:cs/>
        </w:rPr>
        <w:instrText>2012</w:instrText>
      </w:r>
      <w:r w:rsidR="00AC013F">
        <w:instrText>&lt;/Year&gt;&lt;RecNum&gt;</w:instrText>
      </w:r>
      <w:r w:rsidR="00AC013F">
        <w:rPr>
          <w:cs/>
        </w:rPr>
        <w:instrText>10</w:instrText>
      </w:r>
      <w:r w:rsidR="00AC013F">
        <w:instrText xml:space="preserve">&lt;/RecNum&gt;&lt;DisplayText&gt;(Thoughtworks, </w:instrText>
      </w:r>
      <w:r w:rsidR="00AC013F">
        <w:rPr>
          <w:cs/>
        </w:rPr>
        <w:instrText>2012)</w:instrText>
      </w:r>
      <w:r w:rsidR="00AC013F">
        <w:instrText>&lt;/DisplayText&gt;&lt;record&gt;&lt;rec-number&gt;</w:instrText>
      </w:r>
      <w:r w:rsidR="00AC013F">
        <w:rPr>
          <w:cs/>
        </w:rPr>
        <w:instrText>10</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10</w:instrText>
      </w:r>
      <w:r w:rsidR="00AC013F">
        <w:instrText>&lt;/key&gt;&lt;/foreign-keys&gt;&lt;ref-type name="Web Page"&gt;</w:instrText>
      </w:r>
      <w:r w:rsidR="00AC013F">
        <w:rPr>
          <w:cs/>
        </w:rPr>
        <w:instrText>12</w:instrText>
      </w:r>
      <w:r w:rsidR="00AC013F">
        <w:instrText>&lt;/ref-type&gt;&lt;contributors&gt;&lt;authors&gt;&lt;author&gt;Thoughtworks,&lt;/author&gt;&lt;/authors&gt;&lt;/contributors&gt;&lt;titles&gt;&lt;title&gt;The testing pyramid&lt;/title&gt;&lt;/titles&gt;&lt;dates&gt;&lt;year&gt;</w:instrText>
      </w:r>
      <w:r w:rsidR="00AC013F">
        <w:rPr>
          <w:cs/>
        </w:rPr>
        <w:instrText>2012</w:instrText>
      </w:r>
      <w:r w:rsidR="00AC013F">
        <w:instrText>&lt;/year&gt;&lt;pub-dates&gt;&lt;date&gt;</w:instrText>
      </w:r>
      <w:r w:rsidR="00AC013F">
        <w:rPr>
          <w:cs/>
        </w:rPr>
        <w:instrText>2025/10/19</w:instrText>
      </w:r>
      <w:r w:rsidR="00AC013F">
        <w:instrText>&lt;/date&gt;&lt;/pub-dates&gt;&lt;/dates&gt;&lt;urls&gt;&lt;related-urls&gt;&lt;url&gt;https://martinfowler.com/articles/practical-test-pyramid.html&lt;/url&gt;&lt;/related-urls&gt;&lt;/urls&gt;&lt;/record&gt;&lt;/Cite&gt;&lt;/EndNote&gt;</w:instrText>
      </w:r>
      <w:r w:rsidR="008E22DD">
        <w:rPr>
          <w:cs/>
        </w:rPr>
        <w:fldChar w:fldCharType="separate"/>
      </w:r>
      <w:r w:rsidR="00AC013F">
        <w:rPr>
          <w:noProof/>
          <w:cs/>
        </w:rPr>
        <w:t>(</w:t>
      </w:r>
      <w:r w:rsidR="00AC013F">
        <w:rPr>
          <w:noProof/>
        </w:rPr>
        <w:t xml:space="preserve">Thoughtworks, </w:t>
      </w:r>
      <w:r w:rsidR="00AC013F">
        <w:rPr>
          <w:noProof/>
          <w:cs/>
        </w:rPr>
        <w:t>2012)</w:t>
      </w:r>
      <w:r w:rsidR="008E22DD">
        <w:rPr>
          <w:cs/>
        </w:rPr>
        <w:fldChar w:fldCharType="end"/>
      </w:r>
    </w:p>
    <w:p w14:paraId="58CDD97E" w14:textId="4D85AAC4" w:rsidR="00BD069C" w:rsidRDefault="00BD069C" w:rsidP="00BD069C">
      <w:r>
        <w:rPr>
          <w:rFonts w:hint="cs"/>
          <w:cs/>
        </w:rPr>
        <w:t xml:space="preserve">2. </w:t>
      </w:r>
      <w:r>
        <w:rPr>
          <w:cs/>
        </w:rPr>
        <w:t>การตรวจสอบข้อมูลนำเข้า (</w:t>
      </w:r>
      <w:r>
        <w:t>Input Validation)</w:t>
      </w:r>
      <w:r>
        <w:rPr>
          <w:rFonts w:hint="cs"/>
          <w:cs/>
        </w:rPr>
        <w:t xml:space="preserve"> </w:t>
      </w:r>
      <w:r>
        <w:rPr>
          <w:cs/>
        </w:rPr>
        <w:t xml:space="preserve">หมายถึง กระบวนการตรวจสอบความถูกต้องของข้อมูลที่ผู้ใช้ป้อนเข้าสู่ระบบ เพื่อให้แน่ใจว่าข้อมูลมีรูปแบบและค่าที่ถูกต้องตามที่ระบบกำหนด ซึ่งช่วยลดข้อผิดพลาดของข้อมูลและป้องกันการโจมตีทางไซเบอร์ </w:t>
      </w:r>
      <w:r w:rsidR="00EE1EAE">
        <w:rPr>
          <w:cs/>
        </w:rPr>
        <w:fldChar w:fldCharType="begin"/>
      </w:r>
      <w:r w:rsidR="00AC013F">
        <w:instrText xml:space="preserve"> ADDIN EN.CITE &lt;EndNote&gt;&lt;Cite&gt;&lt;Author&gt;Foundation&lt;/Author&gt;&lt;Year&gt;</w:instrText>
      </w:r>
      <w:r w:rsidR="00AC013F">
        <w:rPr>
          <w:cs/>
        </w:rPr>
        <w:instrText>2023</w:instrText>
      </w:r>
      <w:r w:rsidR="00AC013F">
        <w:instrText>&lt;/Year&gt;&lt;RecNum&gt;</w:instrText>
      </w:r>
      <w:r w:rsidR="00AC013F">
        <w:rPr>
          <w:cs/>
        </w:rPr>
        <w:instrText>5</w:instrText>
      </w:r>
      <w:r w:rsidR="00AC013F">
        <w:instrText xml:space="preserve">&lt;/RecNum&gt;&lt;DisplayText&gt;(O. Foundation, </w:instrText>
      </w:r>
      <w:r w:rsidR="00AC013F">
        <w:rPr>
          <w:cs/>
        </w:rPr>
        <w:instrText>2023)</w:instrText>
      </w:r>
      <w:r w:rsidR="00AC013F">
        <w:instrText>&lt;/DisplayText&gt;&lt;record&gt;&lt;rec-number&gt;</w:instrText>
      </w:r>
      <w:r w:rsidR="00AC013F">
        <w:rPr>
          <w:cs/>
        </w:rPr>
        <w:instrText>5</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5</w:instrText>
      </w:r>
      <w:r w:rsidR="00AC013F">
        <w:instrText>&lt;/key&gt;&lt;/foreign-keys&gt;&lt;ref-type name="Web Page"&gt;</w:instrText>
      </w:r>
      <w:r w:rsidR="00AC013F">
        <w:rPr>
          <w:cs/>
        </w:rPr>
        <w:instrText>12</w:instrText>
      </w:r>
      <w:r w:rsidR="00AC013F">
        <w:instrText>&lt;/ref-type&gt;&lt;contributors&gt;&lt;authors&gt;&lt;author&gt;Owasp Foundation&lt;/author&gt;&lt;/authors&gt;&lt;/contributors&gt;&lt;titles&gt;&lt;title&gt;Input validation cheat sheet&lt;/title&gt;&lt;/titles&gt;&lt;dates&gt;&lt;year&gt;</w:instrText>
      </w:r>
      <w:r w:rsidR="00AC013F">
        <w:rPr>
          <w:cs/>
        </w:rPr>
        <w:instrText>2023</w:instrText>
      </w:r>
      <w:r w:rsidR="00AC013F">
        <w:instrText>&lt;/year&gt;&lt;pub-dates&gt;&lt;date&gt;</w:instrText>
      </w:r>
      <w:r w:rsidR="00AC013F">
        <w:rPr>
          <w:cs/>
        </w:rPr>
        <w:instrText>2025/10/19</w:instrText>
      </w:r>
      <w:r w:rsidR="00AC013F">
        <w:instrText>&lt;/date&gt;&lt;/pub-dates&gt;&lt;/dates&gt;&lt;urls&gt;&lt;related-urls&gt;&lt;url&gt;https://cheatsheetseries.owasp.org/cheatsheets/Input_Validation_Cheat_Sheet.html&lt;/url&gt;&lt;/related-urls&gt;&lt;/urls&gt;&lt;/record&gt;&lt;/Cite&gt;&lt;/EndNote&gt;</w:instrText>
      </w:r>
      <w:r w:rsidR="00EE1EAE">
        <w:rPr>
          <w:cs/>
        </w:rPr>
        <w:fldChar w:fldCharType="separate"/>
      </w:r>
      <w:r w:rsidR="00AC013F">
        <w:rPr>
          <w:noProof/>
          <w:cs/>
        </w:rPr>
        <w:t>(</w:t>
      </w:r>
      <w:r w:rsidR="00AC013F">
        <w:rPr>
          <w:noProof/>
        </w:rPr>
        <w:t xml:space="preserve">O. Foundation, </w:t>
      </w:r>
      <w:r w:rsidR="00AC013F">
        <w:rPr>
          <w:noProof/>
          <w:cs/>
        </w:rPr>
        <w:t>2023)</w:t>
      </w:r>
      <w:r w:rsidR="00EE1EAE">
        <w:rPr>
          <w:cs/>
        </w:rPr>
        <w:fldChar w:fldCharType="end"/>
      </w:r>
    </w:p>
    <w:p w14:paraId="40C6E15E" w14:textId="386BA3C6" w:rsidR="00BD069C" w:rsidRDefault="00BD069C" w:rsidP="00BD069C">
      <w:r>
        <w:rPr>
          <w:rFonts w:hint="cs"/>
          <w:cs/>
        </w:rPr>
        <w:lastRenderedPageBreak/>
        <w:t xml:space="preserve">3. </w:t>
      </w:r>
      <w:r>
        <w:t>Django Framework</w:t>
      </w:r>
      <w:r>
        <w:rPr>
          <w:rFonts w:hint="cs"/>
          <w:cs/>
        </w:rPr>
        <w:t xml:space="preserve"> </w:t>
      </w:r>
      <w:r>
        <w:rPr>
          <w:cs/>
        </w:rPr>
        <w:t xml:space="preserve">หมายถึง เฟรมเวิร์กโอเพนซอร์สที่พัฒนาด้วยภาษา </w:t>
      </w:r>
      <w:r>
        <w:t xml:space="preserve">Python </w:t>
      </w:r>
      <w:r>
        <w:rPr>
          <w:cs/>
        </w:rPr>
        <w:br/>
        <w:t xml:space="preserve">ใช้สถาปัตยกรรมแบบ </w:t>
      </w:r>
      <w:r>
        <w:t xml:space="preserve">Model–View–Template (MVT) </w:t>
      </w:r>
      <w:r>
        <w:rPr>
          <w:cs/>
        </w:rPr>
        <w:t xml:space="preserve">ซึ่งช่วยให้พัฒนาระบบเว็บแอปพลิเคชันได้อย่างเป็นระเบียบ ปลอดภัย และรองรับการทดสอบได้อย่างมีประสิทธิภาพ </w:t>
      </w:r>
      <w:r w:rsidR="008E22DD">
        <w:rPr>
          <w:cs/>
        </w:rPr>
        <w:fldChar w:fldCharType="begin"/>
      </w:r>
      <w:r w:rsidR="00AC013F">
        <w:instrText xml:space="preserve"> ADDIN EN.CITE &lt;EndNote&gt;&lt;Cite&gt;&lt;Author&gt;Django Software&lt;/Author&gt;&lt;Year&gt;</w:instrText>
      </w:r>
      <w:r w:rsidR="00AC013F">
        <w:rPr>
          <w:cs/>
        </w:rPr>
        <w:instrText>2024</w:instrText>
      </w:r>
      <w:r w:rsidR="00AC013F">
        <w:instrText>&lt;/Year&gt;&lt;RecNum&gt;</w:instrText>
      </w:r>
      <w:r w:rsidR="00AC013F">
        <w:rPr>
          <w:cs/>
        </w:rPr>
        <w:instrText>1</w:instrText>
      </w:r>
      <w:r w:rsidR="00AC013F">
        <w:instrText xml:space="preserve">&lt;/RecNum&gt;&lt;DisplayText&gt;(Django Software, </w:instrText>
      </w:r>
      <w:r w:rsidR="00AC013F">
        <w:rPr>
          <w:cs/>
        </w:rPr>
        <w:instrText>2024)</w:instrText>
      </w:r>
      <w:r w:rsidR="00AC013F">
        <w:instrText>&lt;/DisplayText&gt;&lt;record&gt;&lt;rec-number&gt;</w:instrText>
      </w:r>
      <w:r w:rsidR="00AC013F">
        <w:rPr>
          <w:cs/>
        </w:rPr>
        <w:instrText>1</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1</w:instrText>
      </w:r>
      <w:r w:rsidR="00AC013F">
        <w:instrText>&lt;/key&gt;&lt;/foreign-keys&gt;&lt;ref-type name="Web Page"&gt;</w:instrText>
      </w:r>
      <w:r w:rsidR="00AC013F">
        <w:rPr>
          <w:cs/>
        </w:rPr>
        <w:instrText>12</w:instrText>
      </w:r>
      <w:r w:rsidR="00AC013F">
        <w:instrText xml:space="preserve">&lt;/ref-type&gt;&lt;contributors&gt;&lt;authors&gt;&lt;author&gt;Django Software, Foundation&lt;/author&gt;&lt;/authors&gt;&lt;/contributors&gt;&lt;titles&gt;&lt;title&gt;Django documentation (version </w:instrText>
      </w:r>
      <w:r w:rsidR="00AC013F">
        <w:rPr>
          <w:cs/>
        </w:rPr>
        <w:instrText>5.</w:instrText>
      </w:r>
      <w:r w:rsidR="00AC013F">
        <w:instrText>x)&lt;/title&gt;&lt;/titles&gt;&lt;dates&gt;&lt;year&gt;</w:instrText>
      </w:r>
      <w:r w:rsidR="00AC013F">
        <w:rPr>
          <w:cs/>
        </w:rPr>
        <w:instrText>2024</w:instrText>
      </w:r>
      <w:r w:rsidR="00AC013F">
        <w:instrText>&lt;/year&gt;&lt;pub-dates&gt;&lt;date&gt;</w:instrText>
      </w:r>
      <w:r w:rsidR="00AC013F">
        <w:rPr>
          <w:cs/>
        </w:rPr>
        <w:instrText>2025/10/19</w:instrText>
      </w:r>
      <w:r w:rsidR="00AC013F">
        <w:instrText>&lt;/date&gt;&lt;/pub-dates&gt;&lt;/dates&gt;&lt;urls&gt;&lt;related-urls&gt;&lt;url&gt;https://docs.djangoproject.com/en/stable/&lt;/url&gt;&lt;/related-urls&gt;&lt;/urls&gt;&lt;/record&gt;&lt;/Cite&gt;&lt;/EndNote&gt;</w:instrText>
      </w:r>
      <w:r w:rsidR="008E22DD">
        <w:rPr>
          <w:cs/>
        </w:rPr>
        <w:fldChar w:fldCharType="separate"/>
      </w:r>
      <w:r w:rsidR="00AC013F">
        <w:rPr>
          <w:noProof/>
          <w:cs/>
        </w:rPr>
        <w:t>(</w:t>
      </w:r>
      <w:r w:rsidR="00AC013F">
        <w:rPr>
          <w:noProof/>
        </w:rPr>
        <w:t xml:space="preserve">Django Software, </w:t>
      </w:r>
      <w:r w:rsidR="00AC013F">
        <w:rPr>
          <w:noProof/>
          <w:cs/>
        </w:rPr>
        <w:t>2024)</w:t>
      </w:r>
      <w:r w:rsidR="008E22DD">
        <w:rPr>
          <w:cs/>
        </w:rPr>
        <w:fldChar w:fldCharType="end"/>
      </w:r>
    </w:p>
    <w:p w14:paraId="54F56261" w14:textId="33115AF8" w:rsidR="00BD069C" w:rsidRDefault="00BD069C" w:rsidP="00516E72">
      <w:r>
        <w:rPr>
          <w:rFonts w:hint="cs"/>
          <w:cs/>
        </w:rPr>
        <w:t xml:space="preserve">4. </w:t>
      </w:r>
      <w:r>
        <w:rPr>
          <w:cs/>
        </w:rPr>
        <w:t>การประเมินคุณภาพซอร์สโค้ด (</w:t>
      </w:r>
      <w:r>
        <w:t>Source Code Quality Evaluation)</w:t>
      </w:r>
      <w:r w:rsidR="00516E72">
        <w:rPr>
          <w:rFonts w:hint="cs"/>
          <w:cs/>
        </w:rPr>
        <w:t xml:space="preserve"> </w:t>
      </w:r>
      <w:r>
        <w:rPr>
          <w:cs/>
        </w:rPr>
        <w:t xml:space="preserve">หมายถึง กระบวนการตรวจสอบและวิเคราะห์ซอร์สโค้ดเพื่อวัดคุณภาพของซอฟต์แวร์ในมิติที่สำคัญ เช่น ความถูกต้อง ความสามารถในการบำรุงรักษา และความครอบคลุมของการทดสอบ โดยใช้เครื่องมือวิเคราะห์เชิงสถิติ เช่น </w:t>
      </w:r>
      <w:r>
        <w:t xml:space="preserve">SonarQube </w:t>
      </w:r>
      <w:r w:rsidR="00CC2CA5">
        <w:fldChar w:fldCharType="begin"/>
      </w:r>
      <w:r w:rsidR="00CC2CA5">
        <w:instrText xml:space="preserve"> ADDIN EN.CITE &lt;EndNote&gt;&lt;Cite&gt;&lt;Author&gt;Humble&lt;/Author&gt;&lt;Year&gt;2010&lt;/Year&gt;&lt;RecNum&gt;15&lt;/RecNum&gt;&lt;DisplayText&gt;(Humble &amp;amp; Farley, 2010)&lt;/DisplayText&gt;&lt;record&gt;&lt;rec-number&gt;15&lt;/rec-number&gt;&lt;foreign-keys&gt;&lt;key app="EN" db-id="xf990d9z5epdayersrpvfae59205rrxw9ws9" timestamp="1761669937"&gt;15&lt;/key&gt;&lt;/foreign-keys&gt;&lt;ref-type name="Book"&gt;6&lt;/ref-type&gt;&lt;contributors&gt;&lt;authors&gt;&lt;author&gt;Humble, Jez&lt;/author&gt;&lt;author&gt;Farley, David&lt;/author&gt;&lt;/authors&gt;&lt;/contributors&gt;&lt;titles&gt;&lt;title&gt;Continuous Delivery: Reliable Software Releases through Build, Test, and Deployment Automation&lt;/title&gt;&lt;/titles&gt;&lt;dates&gt;&lt;year&gt;2010&lt;/year&gt;&lt;/dates&gt;&lt;pub-location&gt;Boston, MA&lt;/pub-location&gt;&lt;publisher&gt;Addison-Wesley&lt;/publisher&gt;&lt;isbn&gt;978-0-321-60191-9&lt;/isbn&gt;&lt;urls&gt;&lt;/urls&gt;&lt;/record&gt;&lt;/Cite&gt;&lt;/EndNote&gt;</w:instrText>
      </w:r>
      <w:r w:rsidR="00CC2CA5">
        <w:fldChar w:fldCharType="separate"/>
      </w:r>
      <w:r w:rsidR="00CC2CA5">
        <w:rPr>
          <w:noProof/>
        </w:rPr>
        <w:t>(Humble &amp; Farley, 2010)</w:t>
      </w:r>
      <w:r w:rsidR="00CC2CA5">
        <w:fldChar w:fldCharType="end"/>
      </w:r>
    </w:p>
    <w:p w14:paraId="0BD78966" w14:textId="12116C66" w:rsidR="00BD069C" w:rsidRPr="00175A44" w:rsidRDefault="00BD069C" w:rsidP="00BD069C">
      <w:pPr>
        <w:rPr>
          <w:cs/>
        </w:rPr>
      </w:pPr>
      <w:r>
        <w:rPr>
          <w:rFonts w:hint="cs"/>
          <w:cs/>
        </w:rPr>
        <w:t xml:space="preserve">5. </w:t>
      </w:r>
      <w:r>
        <w:t>SonarQube</w:t>
      </w:r>
      <w:r>
        <w:rPr>
          <w:rFonts w:hint="cs"/>
          <w:cs/>
        </w:rPr>
        <w:t xml:space="preserve"> </w:t>
      </w:r>
      <w:r>
        <w:rPr>
          <w:cs/>
        </w:rPr>
        <w:t xml:space="preserve">หมายถึง เครื่องมือวิเคราะห์คุณภาพซอร์สโค้ดแบบ </w:t>
      </w:r>
      <w:r>
        <w:t xml:space="preserve">Static Analysis </w:t>
      </w:r>
      <w:r>
        <w:rPr>
          <w:cs/>
        </w:rPr>
        <w:br/>
        <w:t>ที่สามารถตรวจจับ</w:t>
      </w:r>
      <w:r w:rsidR="0056757E">
        <w:rPr>
          <w:rFonts w:hint="cs"/>
          <w:cs/>
        </w:rPr>
        <w:t xml:space="preserve"> </w:t>
      </w:r>
      <w:r w:rsidR="0056757E" w:rsidRPr="0056757E">
        <w:t xml:space="preserve">Reliability, Maintainability, Coverage </w:t>
      </w:r>
      <w:r w:rsidR="0056757E" w:rsidRPr="0056757E">
        <w:rPr>
          <w:cs/>
        </w:rPr>
        <w:t xml:space="preserve">และ </w:t>
      </w:r>
      <w:r w:rsidR="0056757E" w:rsidRPr="0056757E">
        <w:t>Duplications</w:t>
      </w:r>
      <w:r>
        <w:t xml:space="preserve"> </w:t>
      </w:r>
      <w:r>
        <w:rPr>
          <w:cs/>
        </w:rPr>
        <w:t xml:space="preserve">เพื่อใช้ประเมินคุณภาพของระบบซอฟต์แวร์ </w:t>
      </w:r>
      <w:r w:rsidR="00587A7D">
        <w:rPr>
          <w:cs/>
        </w:rPr>
        <w:fldChar w:fldCharType="begin"/>
      </w:r>
      <w:r w:rsidR="00AC013F">
        <w:instrText xml:space="preserve"> ADDIN EN.CITE &lt;EndNote&gt;&lt;Cite&gt;&lt;Author&gt;SonarSource&lt;/Author&gt;&lt;Year&gt;</w:instrText>
      </w:r>
      <w:r w:rsidR="00AC013F">
        <w:rPr>
          <w:cs/>
        </w:rPr>
        <w:instrText>2024</w:instrText>
      </w:r>
      <w:r w:rsidR="00AC013F">
        <w:instrText>&lt;/Year&gt;&lt;RecNum&gt;</w:instrText>
      </w:r>
      <w:r w:rsidR="00AC013F">
        <w:rPr>
          <w:cs/>
        </w:rPr>
        <w:instrText>9</w:instrText>
      </w:r>
      <w:r w:rsidR="00AC013F">
        <w:instrText xml:space="preserve">&lt;/RecNum&gt;&lt;DisplayText&gt;(SonarSource, </w:instrText>
      </w:r>
      <w:r w:rsidR="00AC013F">
        <w:rPr>
          <w:cs/>
        </w:rPr>
        <w:instrText>2024)</w:instrText>
      </w:r>
      <w:r w:rsidR="00AC013F">
        <w:instrText>&lt;/DisplayText&gt;&lt;record&gt;&lt;rec-number&gt;</w:instrText>
      </w:r>
      <w:r w:rsidR="00AC013F">
        <w:rPr>
          <w:cs/>
        </w:rPr>
        <w:instrText>9</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9</w:instrText>
      </w:r>
      <w:r w:rsidR="00AC013F">
        <w:instrText>&lt;/key&gt;&lt;/foreign-keys&gt;&lt;ref-type name="Web Page"&gt;</w:instrText>
      </w:r>
      <w:r w:rsidR="00AC013F">
        <w:rPr>
          <w:cs/>
        </w:rPr>
        <w:instrText>12</w:instrText>
      </w:r>
      <w:r w:rsidR="00AC013F">
        <w:instrText xml:space="preserve">&lt;/ref-type&gt;&lt;contributors&gt;&lt;authors&gt;&lt;author&gt;SonarSource,&lt;/author&gt;&lt;/authors&gt;&lt;/contributors&gt;&lt;titles&gt;&lt;title&gt;SonarQube documentation (version </w:instrText>
      </w:r>
      <w:r w:rsidR="00AC013F">
        <w:rPr>
          <w:cs/>
        </w:rPr>
        <w:instrText>10.</w:instrText>
      </w:r>
      <w:r w:rsidR="00AC013F">
        <w:instrText>x)&lt;/title&gt;&lt;/titles&gt;&lt;dates&gt;&lt;year&gt;</w:instrText>
      </w:r>
      <w:r w:rsidR="00AC013F">
        <w:rPr>
          <w:cs/>
        </w:rPr>
        <w:instrText>2024</w:instrText>
      </w:r>
      <w:r w:rsidR="00AC013F">
        <w:instrText>&lt;/year&gt;&lt;pub-dates&gt;&lt;date&gt;</w:instrText>
      </w:r>
      <w:r w:rsidR="00AC013F">
        <w:rPr>
          <w:cs/>
        </w:rPr>
        <w:instrText>2025/10/19</w:instrText>
      </w:r>
      <w:r w:rsidR="00AC013F">
        <w:instrText>&lt;/date&gt;&lt;/pub-dates&gt;&lt;/dates&gt;&lt;urls&gt;&lt;related-urls&gt;&lt;url&gt;https://docs.sonarsource.com/sonarqube/latest/&lt;/url&gt;&lt;/related-urls&gt;&lt;/urls&gt;&lt;/record&gt;&lt;/Cite&gt;&lt;/EndNote&gt;</w:instrText>
      </w:r>
      <w:r w:rsidR="00587A7D">
        <w:rPr>
          <w:cs/>
        </w:rPr>
        <w:fldChar w:fldCharType="separate"/>
      </w:r>
      <w:r w:rsidR="00AC013F">
        <w:rPr>
          <w:noProof/>
          <w:cs/>
        </w:rPr>
        <w:t>(</w:t>
      </w:r>
      <w:r w:rsidR="00AC013F">
        <w:rPr>
          <w:noProof/>
        </w:rPr>
        <w:t xml:space="preserve">SonarSource, </w:t>
      </w:r>
      <w:r w:rsidR="00AC013F">
        <w:rPr>
          <w:noProof/>
          <w:cs/>
        </w:rPr>
        <w:t>2024)</w:t>
      </w:r>
      <w:r w:rsidR="00587A7D">
        <w:rPr>
          <w:cs/>
        </w:rPr>
        <w:fldChar w:fldCharType="end"/>
      </w:r>
    </w:p>
    <w:p w14:paraId="2B9B965F" w14:textId="77777777" w:rsidR="00F31250" w:rsidRPr="00AF7EB2" w:rsidRDefault="00F31250" w:rsidP="003826A4">
      <w:pPr>
        <w:pStyle w:val="Heading2"/>
        <w:rPr>
          <w:cs/>
        </w:rPr>
      </w:pPr>
      <w:bookmarkStart w:id="15" w:name="_Toc211784873"/>
      <w:r>
        <w:rPr>
          <w:rFonts w:hint="cs"/>
          <w:cs/>
        </w:rPr>
        <w:t>ประโยชน์ที่คาดว่าจะได้รับ</w:t>
      </w:r>
      <w:bookmarkEnd w:id="15"/>
      <w:r>
        <w:rPr>
          <w:rFonts w:hint="cs"/>
          <w:cs/>
        </w:rPr>
        <w:t xml:space="preserve">  </w:t>
      </w:r>
    </w:p>
    <w:p w14:paraId="4EB93389" w14:textId="1684505B" w:rsidR="00796425" w:rsidRDefault="00796425" w:rsidP="00796425">
      <w:pPr>
        <w:rPr>
          <w:cs/>
        </w:rPr>
        <w:sectPr w:rsidR="00796425" w:rsidSect="00950922">
          <w:pgSz w:w="11906" w:h="16838" w:code="9"/>
          <w:pgMar w:top="2160" w:right="1440" w:bottom="1440" w:left="2160" w:header="1411" w:footer="706" w:gutter="0"/>
          <w:pgNumType w:start="1"/>
          <w:cols w:space="708"/>
          <w:titlePg/>
          <w:docGrid w:linePitch="435"/>
        </w:sectPr>
      </w:pPr>
      <w:r>
        <w:rPr>
          <w:cs/>
        </w:rPr>
        <w:t>ได้แนวทางเชิงประยุกต์สำหรับการปรับปรุงคุณภาพของระบบสารสนเทศ</w:t>
      </w:r>
      <w:r>
        <w:rPr>
          <w:rFonts w:hint="cs"/>
          <w:cs/>
        </w:rPr>
        <w:t xml:space="preserve"> </w:t>
      </w:r>
      <w:r>
        <w:rPr>
          <w:cs/>
        </w:rPr>
        <w:t>จากการทดลองเพิ่มกระบวนการตรวจสอบข้อมูลนำเข้าและการทดสอบแบบอัตโนมัติ ซึ่งสามารถนำไปใช้เป็นแนวทางในการพัฒนาหรือบำรุงรักษาระบบสารสนเทศในองค์กรให้มีความถูกต้องและมีประสิทธิภาพ</w:t>
      </w:r>
    </w:p>
    <w:p w14:paraId="7DF48597" w14:textId="5B36EBDE" w:rsidR="00300019" w:rsidRDefault="005226AE" w:rsidP="006A2C5B">
      <w:pPr>
        <w:pStyle w:val="Heading1"/>
      </w:pPr>
      <w:r>
        <w:lastRenderedPageBreak/>
        <w:br/>
      </w:r>
      <w:bookmarkStart w:id="16" w:name="_Toc211784874"/>
      <w:r w:rsidR="00A56F33" w:rsidRPr="005226AE">
        <w:rPr>
          <w:rFonts w:hint="cs"/>
          <w:cs/>
        </w:rPr>
        <w:t>ทฤษฎีและงานวิจัยที่เกี่ยวข้อง</w:t>
      </w:r>
      <w:bookmarkEnd w:id="16"/>
    </w:p>
    <w:p w14:paraId="1F35337D" w14:textId="77777777" w:rsidR="006A2C5B" w:rsidRPr="006A2C5B" w:rsidRDefault="006A2C5B" w:rsidP="006A2C5B"/>
    <w:p w14:paraId="7DF8DC62" w14:textId="6248DD57" w:rsidR="00300019" w:rsidRPr="00300019" w:rsidRDefault="006A2C5B" w:rsidP="00300019">
      <w:r w:rsidRPr="006A2C5B">
        <w:rPr>
          <w:cs/>
        </w:rPr>
        <w:t>ในบทนี้ผู้วิจัยได้รวบรวมแนวคิด ทฤษฎี และงานวิจัยที่เกี่ยวข้องซึ่งเป็นพื้นฐานในการพัฒนาแนวทางการปรับปรุงคุณภาพของระบบสารสนเทศ โดยมุ่งเน้นการศึกษากระบวนการตรวจสอบข้อมูลนำเข้า (</w:t>
      </w:r>
      <w:r w:rsidRPr="006A2C5B">
        <w:t xml:space="preserve">Input Validation) </w:t>
      </w:r>
      <w:r w:rsidRPr="006A2C5B">
        <w:rPr>
          <w:cs/>
        </w:rPr>
        <w:t>และการทดสอบแบบอัตโนมัติ (</w:t>
      </w:r>
      <w:r w:rsidRPr="006A2C5B">
        <w:t xml:space="preserve">Automated Dynamic Testing) </w:t>
      </w:r>
      <w:r w:rsidRPr="006A2C5B">
        <w:rPr>
          <w:cs/>
        </w:rPr>
        <w:t xml:space="preserve">เพื่อสร้างระบบต้นแบบสำหรับการทดลองและประเมินผลแนวทางดังกล่าว ทั้งนี้ได้ศึกษาทฤษฎีที่เกี่ยวข้องกับเครื่องมือและเทคโนโลยีที่ใช้ในงาน ได้แก่ </w:t>
      </w:r>
      <w:r w:rsidRPr="006A2C5B">
        <w:t xml:space="preserve">Django Framework, Pytest, Robot Framework </w:t>
      </w:r>
      <w:r w:rsidRPr="006A2C5B">
        <w:rPr>
          <w:cs/>
        </w:rPr>
        <w:t xml:space="preserve">และ </w:t>
      </w:r>
      <w:r w:rsidRPr="006A2C5B">
        <w:t xml:space="preserve">SonarQube </w:t>
      </w:r>
      <w:r w:rsidRPr="006A2C5B">
        <w:rPr>
          <w:cs/>
        </w:rPr>
        <w:t>เพื่อใช้เป็นแนวทางในการดำเนินการวิจัย</w:t>
      </w:r>
    </w:p>
    <w:p w14:paraId="105C3B41" w14:textId="3F913CEC" w:rsidR="001E04CC" w:rsidRDefault="00DC6CD7" w:rsidP="00C74996">
      <w:pPr>
        <w:pStyle w:val="Heading2"/>
      </w:pPr>
      <w:bookmarkStart w:id="17" w:name="_Toc211784875"/>
      <w:bookmarkStart w:id="18" w:name="Text4"/>
      <w:r>
        <w:rPr>
          <w:rFonts w:hint="cs"/>
          <w:cs/>
        </w:rPr>
        <w:t>ทฤษฎีที่เกี่ยวข้อง</w:t>
      </w:r>
      <w:bookmarkEnd w:id="17"/>
      <w:r>
        <w:rPr>
          <w:cs/>
        </w:rPr>
        <w:t xml:space="preserve"> </w:t>
      </w:r>
      <w:bookmarkEnd w:id="18"/>
    </w:p>
    <w:p w14:paraId="75DDE5AD" w14:textId="219E3A55" w:rsidR="006A2C5B" w:rsidRPr="006A2C5B" w:rsidRDefault="006A2C5B" w:rsidP="006A2C5B">
      <w:pPr>
        <w:rPr>
          <w:cs/>
        </w:rPr>
      </w:pPr>
      <w:r w:rsidRPr="006A2C5B">
        <w:rPr>
          <w:cs/>
        </w:rPr>
        <w:t xml:space="preserve">การศึกษาทฤษฎีในส่วนนี้มุ่งเน้นที่แนวคิดเกี่ยวกับการทดสอบซอฟต์แวร์และการประเมินคุณภาพระบบสารสนเทศ รวมถึงเทคโนโลยีที่เกี่ยวข้องกับ </w:t>
      </w:r>
      <w:r w:rsidRPr="006A2C5B">
        <w:t xml:space="preserve">Django Framework </w:t>
      </w:r>
      <w:r w:rsidRPr="006A2C5B">
        <w:rPr>
          <w:cs/>
        </w:rPr>
        <w:t>และเครื่องมือที่ใช้ในการทดสอบและวิเคราะห์คุณภาพของซอร์สโค้ด</w:t>
      </w:r>
    </w:p>
    <w:p w14:paraId="3D59EBB4" w14:textId="094BC428" w:rsidR="00CC35A9" w:rsidRDefault="00C74996" w:rsidP="00CC35A9">
      <w:pPr>
        <w:pStyle w:val="Heading3"/>
      </w:pPr>
      <w:bookmarkStart w:id="19" w:name="_Toc211783828"/>
      <w:bookmarkStart w:id="20" w:name="_Toc211784876"/>
      <w:r w:rsidRPr="00C74996">
        <w:rPr>
          <w:cs/>
        </w:rPr>
        <w:t>การทดสอบซอฟต์แวร์ (</w:t>
      </w:r>
      <w:r w:rsidRPr="00C74996">
        <w:t>Software Testing)</w:t>
      </w:r>
      <w:bookmarkEnd w:id="19"/>
      <w:bookmarkEnd w:id="20"/>
    </w:p>
    <w:p w14:paraId="2F84D518" w14:textId="4738ADE0" w:rsidR="00C74996" w:rsidRDefault="00C74996" w:rsidP="00C74996">
      <w:pPr>
        <w:pStyle w:val="NormalH3"/>
      </w:pPr>
      <w:r w:rsidRPr="00C74996">
        <w:rPr>
          <w:cs/>
        </w:rPr>
        <w:t>การทดสอบซอฟต์แวร์ (</w:t>
      </w:r>
      <w:r w:rsidRPr="00C74996">
        <w:t xml:space="preserve">Software Testing) </w:t>
      </w:r>
      <w:r w:rsidRPr="00C74996">
        <w:rPr>
          <w:cs/>
        </w:rPr>
        <w:t>เป็นกระบวนการที่สำคัญในวงจรการพัฒนาซอฟต์แวร์ (</w:t>
      </w:r>
      <w:r w:rsidRPr="00C74996">
        <w:t xml:space="preserve">Software Development Life Cycle: SDLC) </w:t>
      </w:r>
      <w:r w:rsidRPr="00C74996">
        <w:rPr>
          <w:cs/>
        </w:rPr>
        <w:t>โดยมีจุดมุ่งหมายเพื่อให้มั่นใจว่าระบบที่พัฒนาขึ้นสามารถทำงานได้ตรงตามความต้องการของผู้ใช้และไม่มีข้อผิดพลาด</w:t>
      </w:r>
      <w:r>
        <w:t xml:space="preserve"> </w:t>
      </w:r>
      <w:r w:rsidRPr="00C74996">
        <w:rPr>
          <w:cs/>
        </w:rPr>
        <w:t xml:space="preserve">ที่ส่งผลต่อประสิทธิภาพของระบบ </w:t>
      </w:r>
      <w:r w:rsidR="008E22DD">
        <w:rPr>
          <w:cs/>
        </w:rPr>
        <w:fldChar w:fldCharType="begin"/>
      </w:r>
      <w:r w:rsidR="00AC013F">
        <w:instrText xml:space="preserve"> ADDIN EN.CITE &lt;EndNote&gt;&lt;Cite&gt;&lt;Author&gt;Foundation&lt;/Author&gt;&lt;Year&gt;</w:instrText>
      </w:r>
      <w:r w:rsidR="00AC013F">
        <w:rPr>
          <w:cs/>
        </w:rPr>
        <w:instrText>2023</w:instrText>
      </w:r>
      <w:r w:rsidR="00AC013F">
        <w:instrText>&lt;/Year&gt;&lt;RecNum&gt;</w:instrText>
      </w:r>
      <w:r w:rsidR="00AC013F">
        <w:rPr>
          <w:cs/>
        </w:rPr>
        <w:instrText>2</w:instrText>
      </w:r>
      <w:r w:rsidR="00AC013F">
        <w:instrText xml:space="preserve">&lt;/RecNum&gt;&lt;DisplayText&gt;(I. Foundation, </w:instrText>
      </w:r>
      <w:r w:rsidR="00AC013F">
        <w:rPr>
          <w:cs/>
        </w:rPr>
        <w:instrText>2023)</w:instrText>
      </w:r>
      <w:r w:rsidR="00AC013F">
        <w:instrText>&lt;/DisplayText&gt;&lt;record&gt;&lt;rec-number&gt;</w:instrText>
      </w:r>
      <w:r w:rsidR="00AC013F">
        <w:rPr>
          <w:cs/>
        </w:rPr>
        <w:instrText>2</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2</w:instrText>
      </w:r>
      <w:r w:rsidR="00AC013F">
        <w:instrText>&lt;/key&gt;&lt;/foreign-keys&gt;&lt;ref-type name="Web Page"&gt;</w:instrText>
      </w:r>
      <w:r w:rsidR="00AC013F">
        <w:rPr>
          <w:cs/>
        </w:rPr>
        <w:instrText>12</w:instrText>
      </w:r>
      <w:r w:rsidR="00AC013F">
        <w:instrText>&lt;/ref-type&gt;&lt;contributors&gt;&lt;authors&gt;&lt;author&gt;Istqb Foundation&lt;/author&gt;&lt;/authors&gt;&lt;/contributors&gt;&lt;titles&gt;&lt;title&gt;Certified tester foundation level syllabus (v</w:instrText>
      </w:r>
      <w:r w:rsidR="00AC013F">
        <w:rPr>
          <w:cs/>
        </w:rPr>
        <w:instrText>4.0)</w:instrText>
      </w:r>
      <w:r w:rsidR="00AC013F">
        <w:instrText>&lt;/title&gt;&lt;/titles&gt;&lt;dates&gt;&lt;year&gt;</w:instrText>
      </w:r>
      <w:r w:rsidR="00AC013F">
        <w:rPr>
          <w:cs/>
        </w:rPr>
        <w:instrText>2023</w:instrText>
      </w:r>
      <w:r w:rsidR="00AC013F">
        <w:instrText>&lt;/year&gt;&lt;pub-dates&gt;&lt;date&gt;</w:instrText>
      </w:r>
      <w:r w:rsidR="00AC013F">
        <w:rPr>
          <w:cs/>
        </w:rPr>
        <w:instrText>2025/10/19</w:instrText>
      </w:r>
      <w:r w:rsidR="00AC013F">
        <w:instrText>&lt;/date&gt;&lt;/pub-dates&gt;&lt;/dates&gt;&lt;urls&gt;&lt;related-urls&gt;&lt;url&gt;https://www.istqb.org/&lt;/url&gt;&lt;/related-urls&gt;&lt;/urls&gt;&lt;/record&gt;&lt;/Cite&gt;&lt;/EndNote&gt;</w:instrText>
      </w:r>
      <w:r w:rsidR="008E22DD">
        <w:rPr>
          <w:cs/>
        </w:rPr>
        <w:fldChar w:fldCharType="separate"/>
      </w:r>
      <w:r w:rsidR="00AC013F">
        <w:rPr>
          <w:noProof/>
          <w:cs/>
        </w:rPr>
        <w:t>(</w:t>
      </w:r>
      <w:r w:rsidR="00AC013F">
        <w:rPr>
          <w:noProof/>
        </w:rPr>
        <w:t xml:space="preserve">I. Foundation, </w:t>
      </w:r>
      <w:r w:rsidR="00AC013F">
        <w:rPr>
          <w:noProof/>
          <w:cs/>
        </w:rPr>
        <w:t>2023)</w:t>
      </w:r>
      <w:r w:rsidR="008E22DD">
        <w:rPr>
          <w:cs/>
        </w:rPr>
        <w:fldChar w:fldCharType="end"/>
      </w:r>
      <w:r w:rsidRPr="00C74996">
        <w:t xml:space="preserve"> </w:t>
      </w:r>
      <w:r w:rsidRPr="00C74996">
        <w:rPr>
          <w:cs/>
        </w:rPr>
        <w:t>กระบวนการทดสอบช่วยยืนยันความถูกต้องของระบบ ตรวจสอบพฤติกรรมของโปรแกรม และประเมินคุณภาพโดยรวมของซอฟต์แวร์ก่อนนำไปใช้งานจริง</w:t>
      </w:r>
      <w:r>
        <w:t xml:space="preserve"> </w:t>
      </w:r>
      <w:r w:rsidRPr="00C74996">
        <w:rPr>
          <w:cs/>
        </w:rPr>
        <w:t xml:space="preserve">ตามหลักของ </w:t>
      </w:r>
      <w:r w:rsidRPr="00C74996">
        <w:t xml:space="preserve">ISTQB (International Software Testing Qualifications Board) </w:t>
      </w:r>
      <w:r w:rsidRPr="00C74996">
        <w:rPr>
          <w:cs/>
        </w:rPr>
        <w:t>การทดสอบซอฟต์แวร์แบ่งออกได้หลายระดับตามลำดับขั้นของการพัฒนา ได้แก่</w:t>
      </w:r>
      <w:r>
        <w:t xml:space="preserve"> </w:t>
      </w:r>
      <w:r w:rsidRPr="00C74996">
        <w:t>Unit Testing</w:t>
      </w:r>
      <w:r>
        <w:t xml:space="preserve"> </w:t>
      </w:r>
      <w:r>
        <w:br/>
      </w:r>
      <w:r w:rsidRPr="00C74996">
        <w:rPr>
          <w:cs/>
        </w:rPr>
        <w:t>การทดสอบระดับหน่วยย่อยที่สุดของโปรแกรม</w:t>
      </w:r>
      <w:r>
        <w:t xml:space="preserve"> </w:t>
      </w:r>
      <w:r w:rsidRPr="00C74996">
        <w:t>Integration Testing</w:t>
      </w:r>
      <w:r>
        <w:t xml:space="preserve"> </w:t>
      </w:r>
      <w:r w:rsidRPr="00C74996">
        <w:rPr>
          <w:cs/>
        </w:rPr>
        <w:t>การทดสอบการทำงานร่วมกันของโมดูลต่าง ๆ เพื่อให้มั่นใจว่าการเชื่อมโยงระหว่างส่วนประกอบทำงานถูกต้อง</w:t>
      </w:r>
      <w:r>
        <w:t xml:space="preserve"> </w:t>
      </w:r>
      <w:r w:rsidRPr="00C74996">
        <w:t>System Testing</w:t>
      </w:r>
      <w:r>
        <w:t xml:space="preserve"> </w:t>
      </w:r>
      <w:r w:rsidRPr="00C74996">
        <w:rPr>
          <w:cs/>
        </w:rPr>
        <w:t>การทดสอบระบบโดยรวม เพื่อยืนยันว่าระบบทำงานได้ตรงตามข้อกำหนดที่กำหนดไว้</w:t>
      </w:r>
      <w:r>
        <w:t xml:space="preserve"> </w:t>
      </w:r>
      <w:r>
        <w:rPr>
          <w:rFonts w:hint="cs"/>
          <w:cs/>
        </w:rPr>
        <w:t>และ</w:t>
      </w:r>
      <w:r w:rsidRPr="00C74996">
        <w:t xml:space="preserve"> User Acceptance Testing</w:t>
      </w:r>
      <w:r>
        <w:rPr>
          <w:rFonts w:hint="cs"/>
          <w:cs/>
        </w:rPr>
        <w:t xml:space="preserve"> </w:t>
      </w:r>
      <w:r w:rsidRPr="00C74996">
        <w:rPr>
          <w:cs/>
        </w:rPr>
        <w:t>การทดสอบโดยผู้ใช้ปลายทาง เพื่อยืนยันว่าระบบสามารถตอบสนองความต้องการของผู้ใช้ได้จริง</w:t>
      </w:r>
    </w:p>
    <w:p w14:paraId="0F24E623" w14:textId="074DEE41" w:rsidR="00C74996" w:rsidRDefault="00C74996" w:rsidP="00C74996">
      <w:pPr>
        <w:pStyle w:val="NormalH3"/>
      </w:pPr>
      <w:r w:rsidRPr="00C74996">
        <w:rPr>
          <w:cs/>
        </w:rPr>
        <w:t xml:space="preserve">นอกจากนี้ การทดสอบซอฟต์แวร์ยังสามารถแบ่งตามลักษณะของการดำเนินการได้เป็นสองรูปแบบหลัก คือ </w:t>
      </w:r>
      <w:r w:rsidRPr="00C74996">
        <w:t xml:space="preserve">Static Testing </w:t>
      </w:r>
      <w:r w:rsidRPr="00C74996">
        <w:rPr>
          <w:cs/>
        </w:rPr>
        <w:t xml:space="preserve">และ </w:t>
      </w:r>
      <w:r w:rsidRPr="00C74996">
        <w:t xml:space="preserve">Dynamic Testing </w:t>
      </w:r>
      <w:r w:rsidRPr="00C74996">
        <w:rPr>
          <w:cs/>
        </w:rPr>
        <w:t xml:space="preserve">ซึ่งทั้งสองแบบมีเป้าหมายต่างกัน โดย </w:t>
      </w:r>
      <w:r w:rsidRPr="00C74996">
        <w:t xml:space="preserve">Static Testing </w:t>
      </w:r>
      <w:r w:rsidRPr="00C74996">
        <w:rPr>
          <w:cs/>
        </w:rPr>
        <w:t xml:space="preserve">มุ่งเน้นการตรวจสอบคุณภาพของโค้ดหรือเอกสารโดยไม่ต้องรันระบบ ส่วน </w:t>
      </w:r>
      <w:r w:rsidRPr="00C74996">
        <w:lastRenderedPageBreak/>
        <w:t xml:space="preserve">Dynamic Testing </w:t>
      </w:r>
      <w:r w:rsidRPr="00C74996">
        <w:rPr>
          <w:cs/>
        </w:rPr>
        <w:t xml:space="preserve">เป็นการรันระบบจริงเพื่อตรวจสอบผลลัพธ์และพฤติกรรมของระบบภายใต้เงื่อนไขต่าง ๆ </w:t>
      </w:r>
      <w:r w:rsidR="008E22DD">
        <w:rPr>
          <w:cs/>
        </w:rPr>
        <w:fldChar w:fldCharType="begin"/>
      </w:r>
      <w:r w:rsidR="00AC013F">
        <w:instrText xml:space="preserve"> ADDIN EN.CITE &lt;EndNote&gt;&lt;Cite&gt;&lt;Author&gt;Foundation&lt;/Author&gt;&lt;Year&gt;</w:instrText>
      </w:r>
      <w:r w:rsidR="00AC013F">
        <w:rPr>
          <w:cs/>
        </w:rPr>
        <w:instrText>2023</w:instrText>
      </w:r>
      <w:r w:rsidR="00AC013F">
        <w:instrText>&lt;/Year&gt;&lt;RecNum&gt;</w:instrText>
      </w:r>
      <w:r w:rsidR="00AC013F">
        <w:rPr>
          <w:cs/>
        </w:rPr>
        <w:instrText>2</w:instrText>
      </w:r>
      <w:r w:rsidR="00AC013F">
        <w:instrText xml:space="preserve">&lt;/RecNum&gt;&lt;DisplayText&gt;(I. Foundation, </w:instrText>
      </w:r>
      <w:r w:rsidR="00AC013F">
        <w:rPr>
          <w:cs/>
        </w:rPr>
        <w:instrText>2023)</w:instrText>
      </w:r>
      <w:r w:rsidR="00AC013F">
        <w:instrText>&lt;/DisplayText&gt;&lt;record&gt;&lt;rec-number&gt;</w:instrText>
      </w:r>
      <w:r w:rsidR="00AC013F">
        <w:rPr>
          <w:cs/>
        </w:rPr>
        <w:instrText>2</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2</w:instrText>
      </w:r>
      <w:r w:rsidR="00AC013F">
        <w:instrText>&lt;/key&gt;&lt;/foreign-keys&gt;&lt;ref-type name="Web Page"&gt;</w:instrText>
      </w:r>
      <w:r w:rsidR="00AC013F">
        <w:rPr>
          <w:cs/>
        </w:rPr>
        <w:instrText>12</w:instrText>
      </w:r>
      <w:r w:rsidR="00AC013F">
        <w:instrText>&lt;/ref-type&gt;&lt;contributors&gt;&lt;authors&gt;&lt;author&gt;Istqb Foundation&lt;/author&gt;&lt;/authors&gt;&lt;/contributors&gt;&lt;titles&gt;&lt;title&gt;Certified tester foundation level syllabus (v</w:instrText>
      </w:r>
      <w:r w:rsidR="00AC013F">
        <w:rPr>
          <w:cs/>
        </w:rPr>
        <w:instrText>4.0)</w:instrText>
      </w:r>
      <w:r w:rsidR="00AC013F">
        <w:instrText>&lt;/title&gt;&lt;/titles&gt;&lt;dates&gt;&lt;year&gt;</w:instrText>
      </w:r>
      <w:r w:rsidR="00AC013F">
        <w:rPr>
          <w:cs/>
        </w:rPr>
        <w:instrText>2023</w:instrText>
      </w:r>
      <w:r w:rsidR="00AC013F">
        <w:instrText>&lt;/year&gt;&lt;pub-dates&gt;&lt;date&gt;</w:instrText>
      </w:r>
      <w:r w:rsidR="00AC013F">
        <w:rPr>
          <w:cs/>
        </w:rPr>
        <w:instrText>2025/10/19</w:instrText>
      </w:r>
      <w:r w:rsidR="00AC013F">
        <w:instrText>&lt;/date&gt;&lt;/pub-dates&gt;&lt;/dates&gt;&lt;urls&gt;&lt;related-urls&gt;&lt;url&gt;https://www.istqb.org/&lt;/url&gt;&lt;/related-urls&gt;&lt;/urls&gt;&lt;/record&gt;&lt;/Cite&gt;&lt;/EndNote&gt;</w:instrText>
      </w:r>
      <w:r w:rsidR="008E22DD">
        <w:rPr>
          <w:cs/>
        </w:rPr>
        <w:fldChar w:fldCharType="separate"/>
      </w:r>
      <w:r w:rsidR="00AC013F">
        <w:rPr>
          <w:noProof/>
          <w:cs/>
        </w:rPr>
        <w:t>(</w:t>
      </w:r>
      <w:r w:rsidR="00AC013F">
        <w:rPr>
          <w:noProof/>
        </w:rPr>
        <w:t xml:space="preserve">I. Foundation, </w:t>
      </w:r>
      <w:r w:rsidR="00AC013F">
        <w:rPr>
          <w:noProof/>
          <w:cs/>
        </w:rPr>
        <w:t>2023)</w:t>
      </w:r>
      <w:r w:rsidR="008E22DD">
        <w:rPr>
          <w:cs/>
        </w:rPr>
        <w:fldChar w:fldCharType="end"/>
      </w:r>
    </w:p>
    <w:p w14:paraId="6EE30627" w14:textId="7526E063" w:rsidR="00C74996" w:rsidRDefault="00C74996" w:rsidP="00C74996">
      <w:pPr>
        <w:pStyle w:val="NormalH3"/>
      </w:pPr>
      <w:r w:rsidRPr="00C74996">
        <w:rPr>
          <w:cs/>
        </w:rPr>
        <w:t xml:space="preserve">ในปัจจุบัน องค์กรซอฟต์แวร์ขนาดใหญ่ได้ให้ความสำคัญกับ </w:t>
      </w:r>
      <w:r w:rsidRPr="00C74996">
        <w:t xml:space="preserve">Automated Testing </w:t>
      </w:r>
      <w:r w:rsidRPr="00C74996">
        <w:rPr>
          <w:cs/>
        </w:rPr>
        <w:t>ซึ่งเป็นกระบวนการที่ใช้เครื่องมืออัตโนมัติในการรันชุดทดสอบ</w:t>
      </w:r>
      <w:r>
        <w:rPr>
          <w:rFonts w:hint="cs"/>
          <w:cs/>
        </w:rPr>
        <w:t xml:space="preserve"> </w:t>
      </w:r>
      <w:r w:rsidRPr="00C74996">
        <w:rPr>
          <w:cs/>
        </w:rPr>
        <w:t xml:space="preserve">เพื่อเพิ่มความเร็วและความแม่นยำของการตรวจสอบ โดยเฉพาะอย่างยิ่งในระบบที่ต้องมีการพัฒนาและทดสอบซ้ำบ่อยครั้ง </w:t>
      </w:r>
      <w:r w:rsidR="008E22DD">
        <w:rPr>
          <w:cs/>
        </w:rPr>
        <w:fldChar w:fldCharType="begin"/>
      </w:r>
      <w:r w:rsidR="00AC013F">
        <w:instrText xml:space="preserve"> ADDIN EN.CITE &lt;EndNote&gt;&lt;Cite&gt;&lt;Author&gt;Thoughtworks&lt;/Author&gt;&lt;Year&gt;</w:instrText>
      </w:r>
      <w:r w:rsidR="00AC013F">
        <w:rPr>
          <w:cs/>
        </w:rPr>
        <w:instrText>2012</w:instrText>
      </w:r>
      <w:r w:rsidR="00AC013F">
        <w:instrText>&lt;/Year&gt;&lt;RecNum&gt;</w:instrText>
      </w:r>
      <w:r w:rsidR="00AC013F">
        <w:rPr>
          <w:cs/>
        </w:rPr>
        <w:instrText>10</w:instrText>
      </w:r>
      <w:r w:rsidR="00AC013F">
        <w:instrText xml:space="preserve">&lt;/RecNum&gt;&lt;DisplayText&gt;(Thoughtworks, </w:instrText>
      </w:r>
      <w:r w:rsidR="00AC013F">
        <w:rPr>
          <w:cs/>
        </w:rPr>
        <w:instrText>2012)</w:instrText>
      </w:r>
      <w:r w:rsidR="00AC013F">
        <w:instrText>&lt;/DisplayText&gt;&lt;record&gt;&lt;rec-number&gt;</w:instrText>
      </w:r>
      <w:r w:rsidR="00AC013F">
        <w:rPr>
          <w:cs/>
        </w:rPr>
        <w:instrText>10</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10</w:instrText>
      </w:r>
      <w:r w:rsidR="00AC013F">
        <w:instrText>&lt;/key&gt;&lt;/foreign-keys&gt;&lt;ref-type name="Web Page"&gt;</w:instrText>
      </w:r>
      <w:r w:rsidR="00AC013F">
        <w:rPr>
          <w:cs/>
        </w:rPr>
        <w:instrText>12</w:instrText>
      </w:r>
      <w:r w:rsidR="00AC013F">
        <w:instrText>&lt;/ref-type&gt;&lt;contributors&gt;&lt;authors&gt;&lt;author&gt;Thoughtworks,&lt;/author&gt;&lt;/authors&gt;&lt;/contributors&gt;&lt;titles&gt;&lt;title&gt;The testing pyramid&lt;/title&gt;&lt;/titles&gt;&lt;dates&gt;&lt;year&gt;</w:instrText>
      </w:r>
      <w:r w:rsidR="00AC013F">
        <w:rPr>
          <w:cs/>
        </w:rPr>
        <w:instrText>2012</w:instrText>
      </w:r>
      <w:r w:rsidR="00AC013F">
        <w:instrText>&lt;/year&gt;&lt;pub-dates&gt;&lt;date&gt;</w:instrText>
      </w:r>
      <w:r w:rsidR="00AC013F">
        <w:rPr>
          <w:cs/>
        </w:rPr>
        <w:instrText>2025/10/19</w:instrText>
      </w:r>
      <w:r w:rsidR="00AC013F">
        <w:instrText>&lt;/date&gt;&lt;/pub-dates&gt;&lt;/dates&gt;&lt;urls&gt;&lt;related-urls&gt;&lt;url&gt;https://martinfowler.com/articles/practical-test-pyramid.html&lt;/url&gt;&lt;/related-urls&gt;&lt;/urls&gt;&lt;/record&gt;&lt;/Cite&gt;&lt;/EndNote&gt;</w:instrText>
      </w:r>
      <w:r w:rsidR="008E22DD">
        <w:rPr>
          <w:cs/>
        </w:rPr>
        <w:fldChar w:fldCharType="separate"/>
      </w:r>
      <w:r w:rsidR="00AC013F">
        <w:rPr>
          <w:noProof/>
          <w:cs/>
        </w:rPr>
        <w:t>(</w:t>
      </w:r>
      <w:r w:rsidR="00AC013F">
        <w:rPr>
          <w:noProof/>
        </w:rPr>
        <w:t xml:space="preserve">Thoughtworks, </w:t>
      </w:r>
      <w:r w:rsidR="00AC013F">
        <w:rPr>
          <w:noProof/>
          <w:cs/>
        </w:rPr>
        <w:t>2012)</w:t>
      </w:r>
      <w:r w:rsidR="008E22DD">
        <w:rPr>
          <w:cs/>
        </w:rPr>
        <w:fldChar w:fldCharType="end"/>
      </w:r>
      <w:r w:rsidRPr="00C74996">
        <w:rPr>
          <w:cs/>
        </w:rPr>
        <w:t xml:space="preserve"> การทดสอบที่มีประสิทธิภาพจะช่วยลดค่าใช้จ่ายในการบำรุงรักษาระบบ ลดข้อผิดพลาดที่อาจเกิดขึ้นหลังการใช้งานจริง และเพิ่มความน่าเชื่อถือของซอฟต์แวร์โดยรวม</w:t>
      </w:r>
    </w:p>
    <w:p w14:paraId="19C469B7" w14:textId="08587C98" w:rsidR="00C74996" w:rsidRDefault="00C74996" w:rsidP="00C74996">
      <w:pPr>
        <w:pStyle w:val="NormalH3"/>
      </w:pPr>
      <w:r w:rsidRPr="00C74996">
        <w:rPr>
          <w:cs/>
        </w:rPr>
        <w:t>กล่าวโดยสรุป การทดสอบซอฟต์แวร์จึงเป็นขั้นตอนสำคัญที่ไม่เพียงช่วยยืนยันความถูกต้องของระบบ แต่ยังเป็นกระบวนการที่สนับสนุนการพัฒนาอย่างต่อเนื่อง</w:t>
      </w:r>
      <w:r w:rsidRPr="00C74996">
        <w:t xml:space="preserve"> </w:t>
      </w:r>
      <w:r w:rsidRPr="00C74996">
        <w:rPr>
          <w:cs/>
        </w:rPr>
        <w:t>เพื่อให้ระบบสารสนเทศที่สร้างขึ้นมีคุณภาพ มีเสถียรภาพ และสามารถใช้งานได้อย่างมั่นใจ</w:t>
      </w:r>
    </w:p>
    <w:p w14:paraId="24715D31" w14:textId="26D7DE44" w:rsidR="00E03BE5" w:rsidRDefault="00E03BE5" w:rsidP="00E03BE5">
      <w:pPr>
        <w:pStyle w:val="Heading3"/>
      </w:pPr>
      <w:r w:rsidRPr="00E03BE5">
        <w:rPr>
          <w:cs/>
        </w:rPr>
        <w:t xml:space="preserve">แนวคิด </w:t>
      </w:r>
      <w:r w:rsidRPr="00E03BE5">
        <w:t>Testing Pyramid</w:t>
      </w:r>
    </w:p>
    <w:p w14:paraId="64C1419F" w14:textId="1EFE5696" w:rsidR="00E03BE5" w:rsidRDefault="00E03BE5" w:rsidP="00E03BE5">
      <w:pPr>
        <w:pStyle w:val="NormalH3"/>
      </w:pPr>
      <w:r w:rsidRPr="00E03BE5">
        <w:rPr>
          <w:cs/>
        </w:rPr>
        <w:t xml:space="preserve">แนวคิด </w:t>
      </w:r>
      <w:r w:rsidRPr="00E03BE5">
        <w:t xml:space="preserve">Testing Pyramid </w:t>
      </w:r>
      <w:r w:rsidRPr="00E03BE5">
        <w:rPr>
          <w:cs/>
        </w:rPr>
        <w:t>เป็นกรอบแนวคิดสำคัญในกระบวนการทดสอบซอฟต์แวร์ (</w:t>
      </w:r>
      <w:r w:rsidRPr="00E03BE5">
        <w:t xml:space="preserve">Software Testing) </w:t>
      </w:r>
      <w:r w:rsidRPr="00E03BE5">
        <w:rPr>
          <w:cs/>
        </w:rPr>
        <w:t xml:space="preserve">ที่เสนอโดย </w:t>
      </w:r>
      <w:r w:rsidR="00CC2CA5">
        <w:rPr>
          <w:cs/>
        </w:rPr>
        <w:fldChar w:fldCharType="begin"/>
      </w:r>
      <w:r w:rsidR="00CC2CA5">
        <w:instrText xml:space="preserve"> ADDIN EN.CITE &lt;EndNote&gt;&lt;Cite&gt;&lt;Author&gt;Cohn&lt;/Author&gt;&lt;Year&gt;</w:instrText>
      </w:r>
      <w:r w:rsidR="00CC2CA5">
        <w:rPr>
          <w:cs/>
        </w:rPr>
        <w:instrText>2010</w:instrText>
      </w:r>
      <w:r w:rsidR="00CC2CA5">
        <w:instrText>&lt;/Year&gt;&lt;RecNum&gt;</w:instrText>
      </w:r>
      <w:r w:rsidR="00CC2CA5">
        <w:rPr>
          <w:cs/>
        </w:rPr>
        <w:instrText>16</w:instrText>
      </w:r>
      <w:r w:rsidR="00CC2CA5">
        <w:instrText xml:space="preserve">&lt;/RecNum&gt;&lt;DisplayText&gt;(Cohn, </w:instrText>
      </w:r>
      <w:r w:rsidR="00CC2CA5">
        <w:rPr>
          <w:cs/>
        </w:rPr>
        <w:instrText>2010)</w:instrText>
      </w:r>
      <w:r w:rsidR="00CC2CA5">
        <w:instrText>&lt;/DisplayText&gt;&lt;record&gt;&lt;rec-number&gt;</w:instrText>
      </w:r>
      <w:r w:rsidR="00CC2CA5">
        <w:rPr>
          <w:cs/>
        </w:rPr>
        <w:instrText>16</w:instrText>
      </w:r>
      <w:r w:rsidR="00CC2CA5">
        <w:instrText>&lt;/rec-number&gt;&lt;foreign-keys&gt;&lt;key app="EN" db-id="xf</w:instrText>
      </w:r>
      <w:r w:rsidR="00CC2CA5">
        <w:rPr>
          <w:cs/>
        </w:rPr>
        <w:instrText>990</w:instrText>
      </w:r>
      <w:r w:rsidR="00CC2CA5">
        <w:instrText>d</w:instrText>
      </w:r>
      <w:r w:rsidR="00CC2CA5">
        <w:rPr>
          <w:cs/>
        </w:rPr>
        <w:instrText>9</w:instrText>
      </w:r>
      <w:r w:rsidR="00CC2CA5">
        <w:instrText>z</w:instrText>
      </w:r>
      <w:r w:rsidR="00CC2CA5">
        <w:rPr>
          <w:cs/>
        </w:rPr>
        <w:instrText>5</w:instrText>
      </w:r>
      <w:r w:rsidR="00CC2CA5">
        <w:instrText>epdayersrpvfae</w:instrText>
      </w:r>
      <w:r w:rsidR="00CC2CA5">
        <w:rPr>
          <w:cs/>
        </w:rPr>
        <w:instrText>59205</w:instrText>
      </w:r>
      <w:r w:rsidR="00CC2CA5">
        <w:instrText>rrxw</w:instrText>
      </w:r>
      <w:r w:rsidR="00CC2CA5">
        <w:rPr>
          <w:cs/>
        </w:rPr>
        <w:instrText>9</w:instrText>
      </w:r>
      <w:r w:rsidR="00CC2CA5">
        <w:instrText>ws</w:instrText>
      </w:r>
      <w:r w:rsidR="00CC2CA5">
        <w:rPr>
          <w:cs/>
        </w:rPr>
        <w:instrText xml:space="preserve">9" </w:instrText>
      </w:r>
      <w:r w:rsidR="00CC2CA5">
        <w:instrText>timestamp="</w:instrText>
      </w:r>
      <w:r w:rsidR="00CC2CA5">
        <w:rPr>
          <w:cs/>
        </w:rPr>
        <w:instrText>1761669937"</w:instrText>
      </w:r>
      <w:r w:rsidR="00CC2CA5">
        <w:instrText>&gt;</w:instrText>
      </w:r>
      <w:r w:rsidR="00CC2CA5">
        <w:rPr>
          <w:cs/>
        </w:rPr>
        <w:instrText>16</w:instrText>
      </w:r>
      <w:r w:rsidR="00CC2CA5">
        <w:instrText>&lt;/key&gt;&lt;/foreign-keys&gt;&lt;ref-type name="Book"&gt;</w:instrText>
      </w:r>
      <w:r w:rsidR="00CC2CA5">
        <w:rPr>
          <w:cs/>
        </w:rPr>
        <w:instrText>6</w:instrText>
      </w:r>
      <w:r w:rsidR="00CC2CA5">
        <w:instrText>&lt;/ref-type&gt;&lt;contributors&gt;&lt;authors&gt;&lt;author&gt;Cohn, Mike&lt;/author&gt;&lt;/authors&gt;&lt;/contributors&gt;&lt;titles&gt;&lt;title&gt;Succeeding with Agile: Software Development Using Scrum&lt;/title&gt;&lt;/titles&gt;&lt;dates&gt;&lt;year&gt;</w:instrText>
      </w:r>
      <w:r w:rsidR="00CC2CA5">
        <w:rPr>
          <w:cs/>
        </w:rPr>
        <w:instrText>2010</w:instrText>
      </w:r>
      <w:r w:rsidR="00CC2CA5">
        <w:instrText>&lt;/year&gt;&lt;/dates&gt;&lt;pub-location&gt;Boston, MA&lt;/pub-location&gt;&lt;publisher&gt;Addison-Wesley&lt;/publisher&gt;&lt;isbn&gt;</w:instrText>
      </w:r>
      <w:r w:rsidR="00CC2CA5">
        <w:rPr>
          <w:cs/>
        </w:rPr>
        <w:instrText>978-0-321-57936-2</w:instrText>
      </w:r>
      <w:r w:rsidR="00CC2CA5">
        <w:instrText>&lt;/isbn&gt;&lt;urls&gt;&lt;/urls&gt;&lt;/record&gt;&lt;/Cite&gt;&lt;/EndNote&gt;</w:instrText>
      </w:r>
      <w:r w:rsidR="00CC2CA5">
        <w:rPr>
          <w:cs/>
        </w:rPr>
        <w:fldChar w:fldCharType="separate"/>
      </w:r>
      <w:r w:rsidR="00CC2CA5">
        <w:rPr>
          <w:noProof/>
          <w:cs/>
        </w:rPr>
        <w:t>(</w:t>
      </w:r>
      <w:r w:rsidR="00CC2CA5">
        <w:rPr>
          <w:noProof/>
        </w:rPr>
        <w:t xml:space="preserve">Cohn, </w:t>
      </w:r>
      <w:r w:rsidR="00CC2CA5">
        <w:rPr>
          <w:noProof/>
          <w:cs/>
        </w:rPr>
        <w:t>2010)</w:t>
      </w:r>
      <w:r w:rsidR="00CC2CA5">
        <w:rPr>
          <w:cs/>
        </w:rPr>
        <w:fldChar w:fldCharType="end"/>
      </w:r>
      <w:r w:rsidRPr="00E03BE5">
        <w:rPr>
          <w:cs/>
        </w:rPr>
        <w:t xml:space="preserve"> ซึ่งอธิบายถึงสัดส่วนและความสัมพันธ์ระหว่างการทดสอบในแต่ละระดับ เพื่อให้การทดสอบมีประสิทธิภาพ ครอบคลุม และคุ้มค่าต่อเวลาและทรัพยากรที่ใช้ โดย </w:t>
      </w:r>
      <w:r w:rsidRPr="00E03BE5">
        <w:t xml:space="preserve">Testing Pyramid </w:t>
      </w:r>
      <w:r w:rsidRPr="00E03BE5">
        <w:rPr>
          <w:cs/>
        </w:rPr>
        <w:t>มีลักษณะเป็นพีระมิดสามชั้น แบ่งตามระดับของการทดสอบดังนี้</w:t>
      </w:r>
    </w:p>
    <w:p w14:paraId="20E9B932" w14:textId="3D6AE6C4" w:rsidR="00E03BE5" w:rsidRDefault="00E03BE5" w:rsidP="00E03BE5">
      <w:pPr>
        <w:pStyle w:val="NormalH3"/>
      </w:pPr>
      <w:r>
        <w:rPr>
          <w:rFonts w:hint="cs"/>
          <w:cs/>
        </w:rPr>
        <w:t xml:space="preserve">1. </w:t>
      </w:r>
      <w:r>
        <w:t>Unit Test (</w:t>
      </w:r>
      <w:r>
        <w:rPr>
          <w:cs/>
        </w:rPr>
        <w:t>ฐานพีระมิด)</w:t>
      </w:r>
      <w:r>
        <w:rPr>
          <w:rFonts w:hint="cs"/>
          <w:cs/>
        </w:rPr>
        <w:t xml:space="preserve"> </w:t>
      </w:r>
      <w:r>
        <w:rPr>
          <w:cs/>
        </w:rPr>
        <w:t>เป็นการทดสอบหน่วยย่อยที่สุดของโปรแกรม เช่น ฟังก์ชันหรือคลาส เพื่อให้มั่นใจว่าการทำงานของแต่ละส่วนเป็นไปตามที่ออกแบบไว้ การทดสอบระดับนี้ควรมีจำนวนมากที่สุด เนื่องจากรันได้รวดเร็ว มีต้นทุนต่ำ และสามารถตรวจจับข้อผิดพลาดได้ตั้งแต่ระยะเริ่มต้นของการพัฒนา</w:t>
      </w:r>
    </w:p>
    <w:p w14:paraId="7AFCB529" w14:textId="73F2D528" w:rsidR="00E03BE5" w:rsidRDefault="00E03BE5" w:rsidP="0023174B">
      <w:pPr>
        <w:pStyle w:val="NormalH3"/>
      </w:pPr>
      <w:r>
        <w:rPr>
          <w:rFonts w:hint="cs"/>
          <w:cs/>
        </w:rPr>
        <w:t xml:space="preserve">2. </w:t>
      </w:r>
      <w:r w:rsidR="0023174B">
        <w:t>Integration Test (</w:t>
      </w:r>
      <w:r w:rsidR="0023174B">
        <w:rPr>
          <w:cs/>
        </w:rPr>
        <w:t>ชั้นกลาง)</w:t>
      </w:r>
      <w:r w:rsidR="0023174B">
        <w:rPr>
          <w:rFonts w:hint="cs"/>
          <w:cs/>
        </w:rPr>
        <w:t xml:space="preserve"> </w:t>
      </w:r>
      <w:r w:rsidR="0023174B">
        <w:rPr>
          <w:cs/>
        </w:rPr>
        <w:t>เป็นการทดสอบการทำงานร่วมกันของหลายโมดูลหรือหลายฟังก์ชัน เพื่อให้แน่ใจว่าการเชื่อมโยงข้อมูลและตรรกะระหว่างส่วนประกอบต่าง ๆ ของระบบถูกต้อง ตัวอย่างเช่น การตรวจสอบว่าฟังก์ชัน “ลงทะเบียนเรียน” สามารถเชื่อมโยงข้อมูลนักศึกษาและรายวิชาได้ถูกต้องระหว่างฐานข้อมูลและหน้าเว็บ</w:t>
      </w:r>
    </w:p>
    <w:p w14:paraId="7F73D80B" w14:textId="7F880E82" w:rsidR="0023174B" w:rsidRDefault="0023174B" w:rsidP="0023174B">
      <w:pPr>
        <w:pStyle w:val="NormalH3"/>
      </w:pPr>
      <w:r>
        <w:rPr>
          <w:rFonts w:hint="cs"/>
          <w:cs/>
        </w:rPr>
        <w:t xml:space="preserve">3. </w:t>
      </w:r>
      <w:r>
        <w:t>End-to-End Test (</w:t>
      </w:r>
      <w:r>
        <w:rPr>
          <w:cs/>
        </w:rPr>
        <w:t>ยอดพีระมิด)</w:t>
      </w:r>
      <w:r>
        <w:rPr>
          <w:rFonts w:hint="cs"/>
          <w:cs/>
        </w:rPr>
        <w:t xml:space="preserve"> </w:t>
      </w:r>
      <w:r>
        <w:rPr>
          <w:cs/>
        </w:rPr>
        <w:t>เป็นการทดสอบกระบวนการทำงานของระบบทั้งหมดตั้งแต่ต้นจนจบ (</w:t>
      </w:r>
      <w:r>
        <w:t xml:space="preserve">System-Level Testing) </w:t>
      </w:r>
      <w:r>
        <w:rPr>
          <w:cs/>
        </w:rPr>
        <w:t>โดยจำลองพฤติกรรมของผู้ใช้จริง เช่น การเข้าสู่ระบบ การเพิ่มหรือลบรายวิชา และการตรวจสอบผลการลงทะเบียน การทดสอบระดับนี้มีจำนวนไม่มากแต่ใช้เวลาและทรัพยากรสูงที่สุด</w:t>
      </w:r>
    </w:p>
    <w:p w14:paraId="35D9E755" w14:textId="41337C05" w:rsidR="0023174B" w:rsidRDefault="0023174B" w:rsidP="0023174B">
      <w:pPr>
        <w:pStyle w:val="NormalH3"/>
      </w:pPr>
      <w:r w:rsidRPr="0023174B">
        <w:rPr>
          <w:cs/>
        </w:rPr>
        <w:t xml:space="preserve">การจัดสัดส่วนการทดสอบตามแนวคิด </w:t>
      </w:r>
      <w:r w:rsidRPr="0023174B">
        <w:t xml:space="preserve">Testing Pyramid </w:t>
      </w:r>
      <w:r w:rsidRPr="0023174B">
        <w:rPr>
          <w:cs/>
        </w:rPr>
        <w:t xml:space="preserve">ช่วยให้ทีมพัฒนาสามารถวางแผนและดำเนินการทดสอบได้อย่างเหมาะสม โดยเน้นการทดสอบระดับล่างให้มาก เพื่อค้นหาข้อผิดพลาดได้เร็วและมีค่าใช้จ่ายในการแก้ไขที่ต่ำ ในขณะที่การทดสอบระดับบนใช้เพื่อยืนยันความถูกต้องของระบบในมุมมองของผู้ใช้จริง </w:t>
      </w:r>
      <w:r w:rsidR="00CC2CA5">
        <w:rPr>
          <w:cs/>
        </w:rPr>
        <w:fldChar w:fldCharType="begin"/>
      </w:r>
      <w:r w:rsidR="00CC2CA5">
        <w:instrText xml:space="preserve"> ADDIN EN.CITE &lt;EndNote&gt;&lt;Cite&gt;&lt;Author&gt;Fowler&lt;/Author&gt;&lt;Year&gt;</w:instrText>
      </w:r>
      <w:r w:rsidR="00CC2CA5">
        <w:rPr>
          <w:cs/>
        </w:rPr>
        <w:instrText>2019</w:instrText>
      </w:r>
      <w:r w:rsidR="00CC2CA5">
        <w:instrText>&lt;/Year&gt;&lt;RecNum&gt;</w:instrText>
      </w:r>
      <w:r w:rsidR="00CC2CA5">
        <w:rPr>
          <w:cs/>
        </w:rPr>
        <w:instrText>17</w:instrText>
      </w:r>
      <w:r w:rsidR="00CC2CA5">
        <w:instrText xml:space="preserve">&lt;/RecNum&gt;&lt;DisplayText&gt;(Fowler, </w:instrText>
      </w:r>
      <w:r w:rsidR="00CC2CA5">
        <w:rPr>
          <w:cs/>
        </w:rPr>
        <w:instrText>2019)</w:instrText>
      </w:r>
      <w:r w:rsidR="00CC2CA5">
        <w:instrText>&lt;/DisplayText&gt;&lt;record&gt;&lt;rec-number&gt;</w:instrText>
      </w:r>
      <w:r w:rsidR="00CC2CA5">
        <w:rPr>
          <w:cs/>
        </w:rPr>
        <w:instrText>17</w:instrText>
      </w:r>
      <w:r w:rsidR="00CC2CA5">
        <w:instrText>&lt;/rec-number&gt;&lt;foreign-keys&gt;&lt;key app="EN" db-id="xf</w:instrText>
      </w:r>
      <w:r w:rsidR="00CC2CA5">
        <w:rPr>
          <w:cs/>
        </w:rPr>
        <w:instrText>990</w:instrText>
      </w:r>
      <w:r w:rsidR="00CC2CA5">
        <w:instrText>d</w:instrText>
      </w:r>
      <w:r w:rsidR="00CC2CA5">
        <w:rPr>
          <w:cs/>
        </w:rPr>
        <w:instrText>9</w:instrText>
      </w:r>
      <w:r w:rsidR="00CC2CA5">
        <w:instrText>z</w:instrText>
      </w:r>
      <w:r w:rsidR="00CC2CA5">
        <w:rPr>
          <w:cs/>
        </w:rPr>
        <w:instrText>5</w:instrText>
      </w:r>
      <w:r w:rsidR="00CC2CA5">
        <w:instrText>epdayersrpvfae</w:instrText>
      </w:r>
      <w:r w:rsidR="00CC2CA5">
        <w:rPr>
          <w:cs/>
        </w:rPr>
        <w:instrText>59205</w:instrText>
      </w:r>
      <w:r w:rsidR="00CC2CA5">
        <w:instrText>rrxw</w:instrText>
      </w:r>
      <w:r w:rsidR="00CC2CA5">
        <w:rPr>
          <w:cs/>
        </w:rPr>
        <w:instrText>9</w:instrText>
      </w:r>
      <w:r w:rsidR="00CC2CA5">
        <w:instrText>ws</w:instrText>
      </w:r>
      <w:r w:rsidR="00CC2CA5">
        <w:rPr>
          <w:cs/>
        </w:rPr>
        <w:instrText xml:space="preserve">9" </w:instrText>
      </w:r>
      <w:r w:rsidR="00CC2CA5">
        <w:instrText>timestamp="</w:instrText>
      </w:r>
      <w:r w:rsidR="00CC2CA5">
        <w:rPr>
          <w:cs/>
        </w:rPr>
        <w:instrText>1761669937"</w:instrText>
      </w:r>
      <w:r w:rsidR="00CC2CA5">
        <w:instrText>&gt;</w:instrText>
      </w:r>
      <w:r w:rsidR="00CC2CA5">
        <w:rPr>
          <w:cs/>
        </w:rPr>
        <w:instrText>17</w:instrText>
      </w:r>
      <w:r w:rsidR="00CC2CA5">
        <w:instrText>&lt;/key&gt;&lt;/foreign-keys&gt;&lt;ref-type name="Journal Article"&gt;</w:instrText>
      </w:r>
      <w:r w:rsidR="00CC2CA5">
        <w:rPr>
          <w:cs/>
        </w:rPr>
        <w:instrText>17</w:instrText>
      </w:r>
      <w:r w:rsidR="00CC2CA5">
        <w:instrText>&lt;/ref-type&gt;&lt;contributors&gt;&lt;authors&gt;&lt;author&gt;Fowler, Martin&lt;/author&gt;&lt;/authors&gt;&lt;/contributors&gt;&lt;titles&gt;&lt;title&gt;The Practical Test Pyramid&lt;/title&gt;&lt;/titles&gt;&lt;dates&gt;&lt;year&gt;</w:instrText>
      </w:r>
      <w:r w:rsidR="00CC2CA5">
        <w:rPr>
          <w:cs/>
        </w:rPr>
        <w:instrText>2019</w:instrText>
      </w:r>
      <w:r w:rsidR="00CC2CA5">
        <w:instrText>&lt;/year&gt;&lt;/dates&gt;&lt;publisher&gt;MartinFowler.com&lt;/publisher&gt;&lt;urls&gt;&lt;related-urls&gt;&lt;url&gt;https://martinfowler.com/articles/practical-test-pyramid.html&lt;/url&gt;&lt;/related-urls&gt;&lt;/urls&gt;&lt;/record&gt;&lt;/Cite&gt;&lt;/EndNote&gt;</w:instrText>
      </w:r>
      <w:r w:rsidR="00CC2CA5">
        <w:rPr>
          <w:cs/>
        </w:rPr>
        <w:fldChar w:fldCharType="separate"/>
      </w:r>
      <w:r w:rsidR="00CC2CA5">
        <w:rPr>
          <w:noProof/>
          <w:cs/>
        </w:rPr>
        <w:t>(</w:t>
      </w:r>
      <w:r w:rsidR="00CC2CA5">
        <w:rPr>
          <w:noProof/>
        </w:rPr>
        <w:t xml:space="preserve">Fowler, </w:t>
      </w:r>
      <w:r w:rsidR="00CC2CA5">
        <w:rPr>
          <w:noProof/>
          <w:cs/>
        </w:rPr>
        <w:t>2019)</w:t>
      </w:r>
      <w:r w:rsidR="00CC2CA5">
        <w:rPr>
          <w:cs/>
        </w:rPr>
        <w:fldChar w:fldCharType="end"/>
      </w:r>
    </w:p>
    <w:p w14:paraId="0FE0F3E9" w14:textId="178A0FCB" w:rsidR="0023174B" w:rsidRDefault="0023174B" w:rsidP="0023174B">
      <w:pPr>
        <w:pStyle w:val="NormalH3"/>
      </w:pPr>
      <w:r w:rsidRPr="0023174B">
        <w:rPr>
          <w:cs/>
        </w:rPr>
        <w:lastRenderedPageBreak/>
        <w:t xml:space="preserve">ในงานวิจัยนี้ แนวคิด </w:t>
      </w:r>
      <w:r w:rsidRPr="0023174B">
        <w:t xml:space="preserve">Testing Pyramid </w:t>
      </w:r>
      <w:r w:rsidRPr="0023174B">
        <w:rPr>
          <w:cs/>
        </w:rPr>
        <w:t xml:space="preserve">ถูกนำมาใช้เป็นกรอบในการออกแบบและวางแผนการทดสอบของระบบลงทะเบียนเรียนต้นแบบ โดยมีการใช้ </w:t>
      </w:r>
      <w:r w:rsidRPr="0023174B">
        <w:t xml:space="preserve">Pytest </w:t>
      </w:r>
      <w:r w:rsidRPr="0023174B">
        <w:rPr>
          <w:cs/>
        </w:rPr>
        <w:t xml:space="preserve">สำหรับการทดสอบระดับ </w:t>
      </w:r>
      <w:r w:rsidRPr="0023174B">
        <w:t xml:space="preserve">Unit </w:t>
      </w:r>
      <w:r w:rsidRPr="0023174B">
        <w:rPr>
          <w:cs/>
        </w:rPr>
        <w:t xml:space="preserve">และ </w:t>
      </w:r>
      <w:r w:rsidRPr="0023174B">
        <w:t xml:space="preserve">Integration </w:t>
      </w:r>
      <w:r w:rsidRPr="0023174B">
        <w:rPr>
          <w:cs/>
        </w:rPr>
        <w:t xml:space="preserve">และใช้ </w:t>
      </w:r>
      <w:r w:rsidRPr="0023174B">
        <w:t xml:space="preserve">Robot Framework </w:t>
      </w:r>
      <w:r w:rsidRPr="0023174B">
        <w:rPr>
          <w:cs/>
        </w:rPr>
        <w:t xml:space="preserve">สำหรับการทดสอบระดับ </w:t>
      </w:r>
      <w:r w:rsidRPr="0023174B">
        <w:t xml:space="preserve">End-to-End </w:t>
      </w:r>
      <w:r w:rsidRPr="0023174B">
        <w:rPr>
          <w:cs/>
        </w:rPr>
        <w:t>การดำเนินการตามแนวคิดดังกล่าวทำให้การประเมินคุณภาพของระบบมีความครอบคลุมทั้งในเชิงโครงสร้างและเชิงการใช้งานจริง ช่วยเพิ่มความน่าเชื่อถือและความถูกต้องของผลการทดสอบได้อย่างมีประสิทธิภาพ</w:t>
      </w:r>
    </w:p>
    <w:p w14:paraId="7E251496" w14:textId="46242E1A" w:rsidR="0023174B" w:rsidRDefault="0023174B" w:rsidP="0023174B">
      <w:pPr>
        <w:pStyle w:val="Figure"/>
      </w:pPr>
      <w:r>
        <w:rPr>
          <w:rFonts w:hint="cs"/>
          <w:noProof/>
          <w:lang w:val="th-TH"/>
        </w:rPr>
        <w:drawing>
          <wp:inline distT="0" distB="0" distL="0" distR="0" wp14:anchorId="75096BC4" wp14:editId="5F812DBA">
            <wp:extent cx="3063151" cy="3325707"/>
            <wp:effectExtent l="0" t="0" r="4445" b="8255"/>
            <wp:docPr id="559872032" name="Picture 8" descr="A diagram of a test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72032" name="Picture 8" descr="A diagram of a test pyrami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068656" cy="3331684"/>
                    </a:xfrm>
                    <a:prstGeom prst="rect">
                      <a:avLst/>
                    </a:prstGeom>
                  </pic:spPr>
                </pic:pic>
              </a:graphicData>
            </a:graphic>
          </wp:inline>
        </w:drawing>
      </w:r>
    </w:p>
    <w:p w14:paraId="7441FDF3" w14:textId="08DE7333" w:rsidR="0023174B" w:rsidRPr="001C5B49" w:rsidRDefault="0023174B" w:rsidP="0023174B">
      <w:pPr>
        <w:pStyle w:val="Caption"/>
        <w:rPr>
          <w:cs/>
        </w:rPr>
      </w:pPr>
      <w:r>
        <w:rPr>
          <w:cs/>
        </w:rPr>
        <w:t xml:space="preserve">รูป </w:t>
      </w:r>
      <w:fldSimple w:instr=" STYLEREF 1 \s ">
        <w:r w:rsidR="00690DDE">
          <w:rPr>
            <w:noProof/>
            <w:cs/>
          </w:rPr>
          <w:t>2</w:t>
        </w:r>
      </w:fldSimple>
      <w:r w:rsidR="000E00BE">
        <w:rPr>
          <w:cs/>
        </w:rPr>
        <w:t>.</w:t>
      </w:r>
      <w:fldSimple w:instr=" SEQ รูป \* ARABIC \s 1 ">
        <w:r w:rsidR="00690DDE">
          <w:rPr>
            <w:noProof/>
            <w:cs/>
          </w:rPr>
          <w:t>1</w:t>
        </w:r>
      </w:fldSimple>
      <w:r>
        <w:rPr>
          <w:rFonts w:hint="cs"/>
          <w:cs/>
        </w:rPr>
        <w:t xml:space="preserve"> </w:t>
      </w:r>
      <w:r w:rsidRPr="0023174B">
        <w:rPr>
          <w:b w:val="0"/>
          <w:bCs w:val="0"/>
        </w:rPr>
        <w:t>Testing Pyramid</w:t>
      </w:r>
    </w:p>
    <w:p w14:paraId="062A237B" w14:textId="0C4D49D7" w:rsidR="001E04CC" w:rsidRDefault="008659CE" w:rsidP="001E04CC">
      <w:pPr>
        <w:pStyle w:val="Heading3"/>
      </w:pPr>
      <w:bookmarkStart w:id="21" w:name="_Toc211783829"/>
      <w:bookmarkStart w:id="22" w:name="_Toc211784877"/>
      <w:r w:rsidRPr="008659CE">
        <w:rPr>
          <w:cs/>
        </w:rPr>
        <w:t>การทดสอบแบบสถิต (</w:t>
      </w:r>
      <w:r w:rsidRPr="008659CE">
        <w:t>Static Testing)</w:t>
      </w:r>
      <w:bookmarkEnd w:id="21"/>
      <w:bookmarkEnd w:id="22"/>
    </w:p>
    <w:p w14:paraId="3152B42B" w14:textId="7DC5BC39" w:rsidR="008659CE" w:rsidRDefault="008659CE" w:rsidP="008659CE">
      <w:pPr>
        <w:pStyle w:val="NormalH3"/>
      </w:pPr>
      <w:r w:rsidRPr="008659CE">
        <w:rPr>
          <w:cs/>
        </w:rPr>
        <w:t>การทดสอบแบบสถิต (</w:t>
      </w:r>
      <w:r w:rsidRPr="008659CE">
        <w:t xml:space="preserve">Static Testing) </w:t>
      </w:r>
      <w:r w:rsidRPr="008659CE">
        <w:rPr>
          <w:cs/>
        </w:rPr>
        <w:t xml:space="preserve">เป็นกระบวนการตรวจสอบคุณภาพของซอฟต์แวร์โดยไม่จำเป็นต้องรันโปรแกรมจริง </w:t>
      </w:r>
      <w:r w:rsidR="008E22DD">
        <w:rPr>
          <w:cs/>
        </w:rPr>
        <w:fldChar w:fldCharType="begin"/>
      </w:r>
      <w:r w:rsidR="00AC013F">
        <w:instrText xml:space="preserve"> ADDIN EN.CITE &lt;EndNote&gt;&lt;Cite&gt;&lt;Author&gt;Foundation&lt;/Author&gt;&lt;Year&gt;</w:instrText>
      </w:r>
      <w:r w:rsidR="00AC013F">
        <w:rPr>
          <w:cs/>
        </w:rPr>
        <w:instrText>2023</w:instrText>
      </w:r>
      <w:r w:rsidR="00AC013F">
        <w:instrText>&lt;/Year&gt;&lt;RecNum&gt;</w:instrText>
      </w:r>
      <w:r w:rsidR="00AC013F">
        <w:rPr>
          <w:cs/>
        </w:rPr>
        <w:instrText>2</w:instrText>
      </w:r>
      <w:r w:rsidR="00AC013F">
        <w:instrText xml:space="preserve">&lt;/RecNum&gt;&lt;DisplayText&gt;(I. Foundation, </w:instrText>
      </w:r>
      <w:r w:rsidR="00AC013F">
        <w:rPr>
          <w:cs/>
        </w:rPr>
        <w:instrText>2023)</w:instrText>
      </w:r>
      <w:r w:rsidR="00AC013F">
        <w:instrText>&lt;/DisplayText&gt;&lt;record&gt;&lt;rec-number&gt;</w:instrText>
      </w:r>
      <w:r w:rsidR="00AC013F">
        <w:rPr>
          <w:cs/>
        </w:rPr>
        <w:instrText>2</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2</w:instrText>
      </w:r>
      <w:r w:rsidR="00AC013F">
        <w:instrText>&lt;/key&gt;&lt;/foreign-keys&gt;&lt;ref-type name="Web Page"&gt;</w:instrText>
      </w:r>
      <w:r w:rsidR="00AC013F">
        <w:rPr>
          <w:cs/>
        </w:rPr>
        <w:instrText>12</w:instrText>
      </w:r>
      <w:r w:rsidR="00AC013F">
        <w:instrText>&lt;/ref-type&gt;&lt;contributors&gt;&lt;authors&gt;&lt;author&gt;Istqb Foundation&lt;/author&gt;&lt;/authors&gt;&lt;/contributors&gt;&lt;titles&gt;&lt;title&gt;Certified tester foundation level syllabus (v</w:instrText>
      </w:r>
      <w:r w:rsidR="00AC013F">
        <w:rPr>
          <w:cs/>
        </w:rPr>
        <w:instrText>4.0)</w:instrText>
      </w:r>
      <w:r w:rsidR="00AC013F">
        <w:instrText>&lt;/title&gt;&lt;/titles&gt;&lt;dates&gt;&lt;year&gt;</w:instrText>
      </w:r>
      <w:r w:rsidR="00AC013F">
        <w:rPr>
          <w:cs/>
        </w:rPr>
        <w:instrText>2023</w:instrText>
      </w:r>
      <w:r w:rsidR="00AC013F">
        <w:instrText>&lt;/year&gt;&lt;pub-dates&gt;&lt;date&gt;</w:instrText>
      </w:r>
      <w:r w:rsidR="00AC013F">
        <w:rPr>
          <w:cs/>
        </w:rPr>
        <w:instrText>2025/10/19</w:instrText>
      </w:r>
      <w:r w:rsidR="00AC013F">
        <w:instrText>&lt;/date&gt;&lt;/pub-dates&gt;&lt;/dates&gt;&lt;urls&gt;&lt;related-urls&gt;&lt;url&gt;https://www.istqb.org/&lt;/url&gt;&lt;/related-urls&gt;&lt;/urls&gt;&lt;/record&gt;&lt;/Cite&gt;&lt;/EndNote&gt;</w:instrText>
      </w:r>
      <w:r w:rsidR="008E22DD">
        <w:rPr>
          <w:cs/>
        </w:rPr>
        <w:fldChar w:fldCharType="separate"/>
      </w:r>
      <w:r w:rsidR="00AC013F">
        <w:rPr>
          <w:noProof/>
          <w:cs/>
        </w:rPr>
        <w:t>(</w:t>
      </w:r>
      <w:r w:rsidR="00AC013F">
        <w:rPr>
          <w:noProof/>
        </w:rPr>
        <w:t xml:space="preserve">I. Foundation, </w:t>
      </w:r>
      <w:r w:rsidR="00AC013F">
        <w:rPr>
          <w:noProof/>
          <w:cs/>
        </w:rPr>
        <w:t>2023)</w:t>
      </w:r>
      <w:r w:rsidR="008E22DD">
        <w:rPr>
          <w:cs/>
        </w:rPr>
        <w:fldChar w:fldCharType="end"/>
      </w:r>
      <w:r w:rsidRPr="008659CE">
        <w:rPr>
          <w:cs/>
        </w:rPr>
        <w:t xml:space="preserve"> จุดประสงค์ของการทดสอบลักษณะนี้คือการค้นหาข้อผิดพลาด ที่อาจเกิดขึ้นในซอร์สโค้ดหรือเอกสารประกอบระบบตั้งแต่ระยะเริ่มต้นของการพัฒนา เพื่อลดโอกาสเกิดปัญหาในระหว่างการรันระบบจริงในภายหลัง การทดสอบแบบสถิตถือเป็นแนวทางที่ช่วยเพิ่มคุณภาพของซอฟต์แวร์และลดต้นทุนของการแก้ไขข้อผิดพลาดในระยะหลังได้อย่างมีประสิทธิภาพ</w:t>
      </w:r>
      <w:r>
        <w:rPr>
          <w:rFonts w:hint="cs"/>
          <w:cs/>
        </w:rPr>
        <w:t xml:space="preserve"> </w:t>
      </w:r>
      <w:r w:rsidRPr="008659CE">
        <w:rPr>
          <w:cs/>
        </w:rPr>
        <w:t xml:space="preserve">รูปแบบของ </w:t>
      </w:r>
      <w:r w:rsidRPr="008659CE">
        <w:t xml:space="preserve">Static Testing </w:t>
      </w:r>
      <w:r w:rsidRPr="008659CE">
        <w:rPr>
          <w:cs/>
        </w:rPr>
        <w:t>สามารถแบ่งออกเป็นสองประเภทหลัก ได้แก่</w:t>
      </w:r>
    </w:p>
    <w:p w14:paraId="4B745B60" w14:textId="732BE5E6" w:rsidR="009142F5" w:rsidRDefault="005541E4" w:rsidP="005541E4">
      <w:pPr>
        <w:pStyle w:val="NormalH3"/>
      </w:pPr>
      <w:r>
        <w:rPr>
          <w:rFonts w:hint="cs"/>
          <w:cs/>
        </w:rPr>
        <w:lastRenderedPageBreak/>
        <w:t xml:space="preserve">1. </w:t>
      </w:r>
      <w:r w:rsidR="008659CE" w:rsidRPr="008659CE">
        <w:rPr>
          <w:cs/>
        </w:rPr>
        <w:t>การตรวจสอบโดยมนุษย์</w:t>
      </w:r>
      <w:r>
        <w:rPr>
          <w:rFonts w:hint="cs"/>
          <w:cs/>
        </w:rPr>
        <w:t xml:space="preserve"> </w:t>
      </w:r>
      <w:r w:rsidR="008659CE" w:rsidRPr="008659CE">
        <w:rPr>
          <w:cs/>
        </w:rPr>
        <w:t>ซึ่งมักทำในลักษณะของการตรวจเอกสาร การตรวจโค้ดร่วมกัน (</w:t>
      </w:r>
      <w:r w:rsidR="008659CE" w:rsidRPr="008659CE">
        <w:t xml:space="preserve">Code Review) </w:t>
      </w:r>
      <w:r w:rsidR="008659CE" w:rsidRPr="008659CE">
        <w:rPr>
          <w:cs/>
        </w:rPr>
        <w:t>หรือ</w:t>
      </w:r>
      <w:r w:rsidR="008659CE">
        <w:rPr>
          <w:rFonts w:hint="cs"/>
          <w:cs/>
        </w:rPr>
        <w:t>การ</w:t>
      </w:r>
      <w:r w:rsidR="008659CE" w:rsidRPr="008659CE">
        <w:rPr>
          <w:cs/>
        </w:rPr>
        <w:t>ตรวจสอบแบบเดินตามขั้นตอน (</w:t>
      </w:r>
      <w:r w:rsidR="008659CE" w:rsidRPr="008659CE">
        <w:t xml:space="preserve">Walkthrough) </w:t>
      </w:r>
      <w:r w:rsidR="008659CE" w:rsidRPr="008659CE">
        <w:rPr>
          <w:cs/>
        </w:rPr>
        <w:t>เพื่อหาความผิดพลาดในตรรกะหรือมาตรฐานของการเขียนโปรแกรม</w:t>
      </w:r>
    </w:p>
    <w:p w14:paraId="4D996F24" w14:textId="28630BC1" w:rsidR="008659CE" w:rsidRDefault="005541E4" w:rsidP="005541E4">
      <w:pPr>
        <w:pStyle w:val="NormalH3"/>
      </w:pPr>
      <w:r>
        <w:rPr>
          <w:rFonts w:hint="cs"/>
          <w:cs/>
        </w:rPr>
        <w:t xml:space="preserve">2. </w:t>
      </w:r>
      <w:r w:rsidR="008659CE" w:rsidRPr="008659CE">
        <w:rPr>
          <w:cs/>
        </w:rPr>
        <w:t>การวิเคราะห์ซอร์สโค้ดแบบอัตโนมัติ</w:t>
      </w:r>
      <w:r>
        <w:rPr>
          <w:rFonts w:hint="cs"/>
          <w:cs/>
        </w:rPr>
        <w:t xml:space="preserve"> </w:t>
      </w:r>
      <w:r w:rsidR="008659CE" w:rsidRPr="008659CE">
        <w:rPr>
          <w:cs/>
        </w:rPr>
        <w:t xml:space="preserve">ใช้เครื่องมือช่วยตรวจสอบโครงสร้างและคุณภาพของโค้ดโดยอัตโนมัติ เช่น การตรวจจับข้อผิดพลาดในรูปแบบของ </w:t>
      </w:r>
      <w:r w:rsidR="008659CE" w:rsidRPr="008659CE">
        <w:t xml:space="preserve">Syntax, </w:t>
      </w:r>
      <w:r w:rsidR="008659CE" w:rsidRPr="008659CE">
        <w:rPr>
          <w:cs/>
        </w:rPr>
        <w:t>การใช้ตัวแปรที่ไม่ได้ประกาศ</w:t>
      </w:r>
      <w:r w:rsidR="008659CE" w:rsidRPr="008659CE">
        <w:t xml:space="preserve">, </w:t>
      </w:r>
      <w:r w:rsidR="008659CE" w:rsidRPr="008659CE">
        <w:rPr>
          <w:cs/>
        </w:rPr>
        <w:t>การซ้ำซ้อนของโค้ด (</w:t>
      </w:r>
      <w:r w:rsidR="008659CE" w:rsidRPr="008659CE">
        <w:t xml:space="preserve">Duplications) </w:t>
      </w:r>
      <w:r w:rsidR="008659CE" w:rsidRPr="008659CE">
        <w:rPr>
          <w:cs/>
        </w:rPr>
        <w:t>หรือการตั้งชื่อที่ไม่เป็นไปตามมาตรฐาน</w:t>
      </w:r>
    </w:p>
    <w:p w14:paraId="5FEDEDE3" w14:textId="23C7C1DB" w:rsidR="00463E84" w:rsidRDefault="00463E84" w:rsidP="00463E84">
      <w:pPr>
        <w:pStyle w:val="NormalH3"/>
      </w:pPr>
      <w:r>
        <w:rPr>
          <w:cs/>
        </w:rPr>
        <w:t xml:space="preserve">เครื่องมือยอดนิยมที่ใช้ในการวิเคราะห์คุณภาพของซอร์สโค้ดคือ </w:t>
      </w:r>
      <w:r>
        <w:t xml:space="preserve">SonarQube </w:t>
      </w:r>
      <w:r>
        <w:rPr>
          <w:cs/>
        </w:rPr>
        <w:t xml:space="preserve">ซึ่งเป็นแพลตฟอร์มวิเคราะห์โค้ดแบบ </w:t>
      </w:r>
      <w:r>
        <w:t xml:space="preserve">Static Analysis </w:t>
      </w:r>
      <w:r>
        <w:rPr>
          <w:cs/>
        </w:rPr>
        <w:t>ที่ช่วยให้ผู้พัฒนาสามารถตรวจสอบคุณภาพของซอฟต์แวร์ในหลายมิติ โดยเฉพาะมิติหลัก ๆ ดังต่อไปนี้</w:t>
      </w:r>
    </w:p>
    <w:p w14:paraId="3FEED993" w14:textId="2879959D" w:rsidR="00463E84" w:rsidRDefault="00463E84" w:rsidP="0023174B">
      <w:pPr>
        <w:pStyle w:val="NormalH3"/>
      </w:pPr>
      <w:r>
        <w:rPr>
          <w:rFonts w:hint="cs"/>
          <w:cs/>
        </w:rPr>
        <w:t xml:space="preserve">1. </w:t>
      </w:r>
      <w:r>
        <w:t xml:space="preserve">Reliability </w:t>
      </w:r>
      <w:r>
        <w:rPr>
          <w:cs/>
        </w:rPr>
        <w:t>ใช้แทนตัวชี้วัดเดิม “</w:t>
      </w:r>
      <w:r>
        <w:t xml:space="preserve">Bugs” </w:t>
      </w:r>
      <w:r>
        <w:rPr>
          <w:cs/>
        </w:rPr>
        <w:t>สำหรับประเมินระดับความน่าเชื่อถือของระบบ (</w:t>
      </w:r>
      <w:r>
        <w:t xml:space="preserve">Reliability Rating) </w:t>
      </w:r>
      <w:r>
        <w:rPr>
          <w:cs/>
        </w:rPr>
        <w:t xml:space="preserve">โดยอิงจากจำนวนข้อผิดพลาดเชิงตรรกะหรือการทำงานที่อาจทำให้ระบบล้มเหลว การมีค่า </w:t>
      </w:r>
      <w:r>
        <w:t xml:space="preserve">Reliability </w:t>
      </w:r>
      <w:r>
        <w:rPr>
          <w:cs/>
        </w:rPr>
        <w:t>ต่ำแสดงว่าระบบมีความเสถียรและมีข้อผิดพลาดน้อย</w:t>
      </w:r>
    </w:p>
    <w:p w14:paraId="1155D7AF" w14:textId="43DE8153" w:rsidR="00463E84" w:rsidRDefault="00463E84" w:rsidP="00463E84">
      <w:pPr>
        <w:pStyle w:val="NormalH3"/>
      </w:pPr>
      <w:r>
        <w:rPr>
          <w:rFonts w:hint="cs"/>
          <w:cs/>
        </w:rPr>
        <w:t xml:space="preserve">2. </w:t>
      </w:r>
      <w:r>
        <w:t xml:space="preserve">Maintainability </w:t>
      </w:r>
      <w:r>
        <w:rPr>
          <w:cs/>
        </w:rPr>
        <w:t>ใช้แทนตัวชี้วัด “</w:t>
      </w:r>
      <w:r>
        <w:t xml:space="preserve">Code Smells” </w:t>
      </w:r>
      <w:r>
        <w:rPr>
          <w:cs/>
        </w:rPr>
        <w:t>เพื่อประเมินความสามารถในการบำรุงรักษา (</w:t>
      </w:r>
      <w:r>
        <w:t xml:space="preserve">Maintainability Rating) </w:t>
      </w:r>
      <w:r>
        <w:rPr>
          <w:cs/>
        </w:rPr>
        <w:t xml:space="preserve">ของซอร์สโค้ด โดยพิจารณาจากโครงสร้าง ความซ้ำซ้อน และการจัดรูปแบบของโค้ด การมีค่า </w:t>
      </w:r>
      <w:r>
        <w:t xml:space="preserve">Maintainability </w:t>
      </w:r>
      <w:r>
        <w:rPr>
          <w:cs/>
        </w:rPr>
        <w:t>ต่ำบ่งชี้ว่าซอร์สโค้ดมีคุณภาพสูงและสามารถดูแลได้ง่าย</w:t>
      </w:r>
    </w:p>
    <w:p w14:paraId="2744CC95" w14:textId="7EDD4F9A" w:rsidR="00463E84" w:rsidRDefault="00463E84" w:rsidP="00463E84">
      <w:pPr>
        <w:pStyle w:val="NormalH3"/>
      </w:pPr>
      <w:r>
        <w:rPr>
          <w:rFonts w:hint="cs"/>
          <w:cs/>
        </w:rPr>
        <w:t xml:space="preserve">3. </w:t>
      </w:r>
      <w:r>
        <w:t xml:space="preserve">Coverage </w:t>
      </w:r>
      <w:r>
        <w:rPr>
          <w:cs/>
        </w:rPr>
        <w:t>การวัดสัดส่วนของโค้ดที่ถูกครอบคลุมโดยกระบวนการทดสอบอัตโนมัติ (</w:t>
      </w:r>
      <w:r>
        <w:t xml:space="preserve">Automated Test Coverage) </w:t>
      </w:r>
      <w:r>
        <w:rPr>
          <w:cs/>
        </w:rPr>
        <w:t xml:space="preserve">ซึ่งสะท้อนถึงความครอบคลุมของการทดสอบระบบ ค่า </w:t>
      </w:r>
      <w:r>
        <w:t xml:space="preserve">Coverage </w:t>
      </w:r>
      <w:r>
        <w:rPr>
          <w:cs/>
        </w:rPr>
        <w:t>ที่สูงบ่งชี้ว่าระบบได้รับการทดสอบในหลายกรณีการทำงานและมีความน่าเชื่อถือมากขึ้น</w:t>
      </w:r>
    </w:p>
    <w:p w14:paraId="0B1AE3CA" w14:textId="77777777" w:rsidR="003857B0" w:rsidRDefault="00463E84" w:rsidP="00463E84">
      <w:pPr>
        <w:pStyle w:val="NormalH3"/>
      </w:pPr>
      <w:r>
        <w:rPr>
          <w:rFonts w:hint="cs"/>
          <w:cs/>
        </w:rPr>
        <w:t xml:space="preserve">4. </w:t>
      </w:r>
      <w:r>
        <w:t xml:space="preserve">Duplications </w:t>
      </w:r>
      <w:r>
        <w:rPr>
          <w:cs/>
        </w:rPr>
        <w:t>การวัดอัตราส่วนของโค้ดที่มีการซ้ำซ้อนภายในระบบ ค่าที่ลดลงแสดงถึงการปรับปรุงประสิทธิภาพและคุณภาพของการออกแบบซอร์สโค้ดให้มีความเป็นมาตรฐานมากขึ้น</w:t>
      </w:r>
    </w:p>
    <w:p w14:paraId="79A5C45E" w14:textId="1E13D1FE" w:rsidR="005541E4" w:rsidRDefault="005541E4" w:rsidP="00463E84">
      <w:pPr>
        <w:pStyle w:val="NormalH3"/>
      </w:pPr>
      <w:r w:rsidRPr="005541E4">
        <w:t xml:space="preserve">SonarQube </w:t>
      </w:r>
      <w:r w:rsidRPr="005541E4">
        <w:rPr>
          <w:cs/>
        </w:rPr>
        <w:t xml:space="preserve">ยังสนับสนุนการประเมินคุณภาพของซอฟต์แวร์ในมุมมองด้าน </w:t>
      </w:r>
      <w:r w:rsidRPr="005541E4">
        <w:t xml:space="preserve">Reliability, Maintainability </w:t>
      </w:r>
      <w:r w:rsidRPr="005541E4">
        <w:rPr>
          <w:cs/>
        </w:rPr>
        <w:t xml:space="preserve">และ </w:t>
      </w:r>
      <w:r w:rsidRPr="005541E4">
        <w:t xml:space="preserve">Security </w:t>
      </w:r>
      <w:r w:rsidRPr="005541E4">
        <w:rPr>
          <w:cs/>
        </w:rPr>
        <w:t xml:space="preserve">โดยแสดงผลการวิเคราะห์ในรูปแบบรายงานภาพรวม เพื่อช่วยให้นักพัฒนาและทีมทดสอบสามารถติดตามคุณภาพของโค้ดได้ต่อเนื่อง </w:t>
      </w:r>
      <w:r w:rsidR="00587A7D">
        <w:rPr>
          <w:cs/>
        </w:rPr>
        <w:fldChar w:fldCharType="begin"/>
      </w:r>
      <w:r w:rsidR="00AC013F">
        <w:instrText xml:space="preserve"> ADDIN EN.CITE &lt;EndNote&gt;&lt;Cite&gt;&lt;Author&gt;SonarSource&lt;/Author&gt;&lt;Year&gt;</w:instrText>
      </w:r>
      <w:r w:rsidR="00AC013F">
        <w:rPr>
          <w:cs/>
        </w:rPr>
        <w:instrText>2024</w:instrText>
      </w:r>
      <w:r w:rsidR="00AC013F">
        <w:instrText>&lt;/Year&gt;&lt;RecNum&gt;</w:instrText>
      </w:r>
      <w:r w:rsidR="00AC013F">
        <w:rPr>
          <w:cs/>
        </w:rPr>
        <w:instrText>9</w:instrText>
      </w:r>
      <w:r w:rsidR="00AC013F">
        <w:instrText xml:space="preserve">&lt;/RecNum&gt;&lt;DisplayText&gt;(SonarSource, </w:instrText>
      </w:r>
      <w:r w:rsidR="00AC013F">
        <w:rPr>
          <w:cs/>
        </w:rPr>
        <w:instrText>2024)</w:instrText>
      </w:r>
      <w:r w:rsidR="00AC013F">
        <w:instrText>&lt;/DisplayText&gt;&lt;record&gt;&lt;rec-number&gt;</w:instrText>
      </w:r>
      <w:r w:rsidR="00AC013F">
        <w:rPr>
          <w:cs/>
        </w:rPr>
        <w:instrText>9</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9</w:instrText>
      </w:r>
      <w:r w:rsidR="00AC013F">
        <w:instrText>&lt;/key&gt;&lt;/foreign-keys&gt;&lt;ref-type name="Web Page"&gt;</w:instrText>
      </w:r>
      <w:r w:rsidR="00AC013F">
        <w:rPr>
          <w:cs/>
        </w:rPr>
        <w:instrText>12</w:instrText>
      </w:r>
      <w:r w:rsidR="00AC013F">
        <w:instrText xml:space="preserve">&lt;/ref-type&gt;&lt;contributors&gt;&lt;authors&gt;&lt;author&gt;SonarSource,&lt;/author&gt;&lt;/authors&gt;&lt;/contributors&gt;&lt;titles&gt;&lt;title&gt;SonarQube documentation (version </w:instrText>
      </w:r>
      <w:r w:rsidR="00AC013F">
        <w:rPr>
          <w:cs/>
        </w:rPr>
        <w:instrText>10.</w:instrText>
      </w:r>
      <w:r w:rsidR="00AC013F">
        <w:instrText>x)&lt;/title&gt;&lt;/titles&gt;&lt;dates&gt;&lt;year&gt;</w:instrText>
      </w:r>
      <w:r w:rsidR="00AC013F">
        <w:rPr>
          <w:cs/>
        </w:rPr>
        <w:instrText>2024</w:instrText>
      </w:r>
      <w:r w:rsidR="00AC013F">
        <w:instrText>&lt;/year&gt;&lt;pub-dates&gt;&lt;date&gt;</w:instrText>
      </w:r>
      <w:r w:rsidR="00AC013F">
        <w:rPr>
          <w:cs/>
        </w:rPr>
        <w:instrText>2025/10/19</w:instrText>
      </w:r>
      <w:r w:rsidR="00AC013F">
        <w:instrText>&lt;/date&gt;&lt;/pub-dates&gt;&lt;/dates&gt;&lt;urls&gt;&lt;related-urls&gt;&lt;url&gt;https://docs.sonarsource.com/sonarqube/latest/&lt;/url&gt;&lt;/related-urls&gt;&lt;/urls&gt;&lt;/record&gt;&lt;/Cite&gt;&lt;/EndNote&gt;</w:instrText>
      </w:r>
      <w:r w:rsidR="00587A7D">
        <w:rPr>
          <w:cs/>
        </w:rPr>
        <w:fldChar w:fldCharType="separate"/>
      </w:r>
      <w:r w:rsidR="00AC013F">
        <w:rPr>
          <w:noProof/>
          <w:cs/>
        </w:rPr>
        <w:t>(</w:t>
      </w:r>
      <w:r w:rsidR="00AC013F">
        <w:rPr>
          <w:noProof/>
        </w:rPr>
        <w:t xml:space="preserve">SonarSource, </w:t>
      </w:r>
      <w:r w:rsidR="00AC013F">
        <w:rPr>
          <w:noProof/>
          <w:cs/>
        </w:rPr>
        <w:t>2024)</w:t>
      </w:r>
      <w:r w:rsidR="00587A7D">
        <w:rPr>
          <w:cs/>
        </w:rPr>
        <w:fldChar w:fldCharType="end"/>
      </w:r>
      <w:r w:rsidRPr="005541E4">
        <w:rPr>
          <w:cs/>
        </w:rPr>
        <w:t xml:space="preserve"> เครื่องมือนี้ถูกนำมาใช้ในงานวิจัยและการพัฒนาเชิงอุตสาหกรรมอย่างแพร่หลาย เนื่องจากสามารถผสานเข้ากับเครื่องมือพัฒนาและระบบควบคุม</w:t>
      </w:r>
      <w:r w:rsidRPr="005541E4">
        <w:rPr>
          <w:rFonts w:hint="cs"/>
          <w:cs/>
        </w:rPr>
        <w:t>เวอร์ชั</w:t>
      </w:r>
      <w:r w:rsidRPr="005541E4">
        <w:rPr>
          <w:cs/>
        </w:rPr>
        <w:t>นได้โดยตรง</w:t>
      </w:r>
      <w:r>
        <w:rPr>
          <w:rFonts w:hint="cs"/>
          <w:cs/>
        </w:rPr>
        <w:t xml:space="preserve"> </w:t>
      </w:r>
    </w:p>
    <w:p w14:paraId="33E9740F" w14:textId="11E78353" w:rsidR="005541E4" w:rsidRDefault="005541E4" w:rsidP="005541E4">
      <w:pPr>
        <w:pStyle w:val="NormalH3"/>
      </w:pPr>
      <w:r w:rsidRPr="005541E4">
        <w:rPr>
          <w:cs/>
        </w:rPr>
        <w:t xml:space="preserve">โดยสรุป การทดสอบแบบสถิตมีบทบาทสำคัญในการตรวจสอบคุณภาพของซอฟต์แวร์ก่อนเข้าสู่กระบวนการรันระบบจริงในขั้นตอนของ </w:t>
      </w:r>
      <w:r w:rsidRPr="005541E4">
        <w:t xml:space="preserve">Dynamic Testing </w:t>
      </w:r>
      <w:r w:rsidRPr="005541E4">
        <w:rPr>
          <w:cs/>
        </w:rPr>
        <w:t>ช่วยให้ทีมพัฒนาสามารถระบุและแก้ไขปัญหาได้ตั้งแต่ระยะต้นของวงจรการพัฒนา ซึ่งนำไปสู่การเพิ่มประสิทธิภาพและลดความเสี่ยงในกระบวนการพัฒนาระบบโดยรวม</w:t>
      </w:r>
    </w:p>
    <w:p w14:paraId="169DB813" w14:textId="4FC7A4B1" w:rsidR="005541E4" w:rsidRDefault="005541E4" w:rsidP="005541E4">
      <w:pPr>
        <w:pStyle w:val="Heading3"/>
      </w:pPr>
      <w:bookmarkStart w:id="23" w:name="_Toc211783830"/>
      <w:bookmarkStart w:id="24" w:name="_Toc211784878"/>
      <w:r w:rsidRPr="005541E4">
        <w:rPr>
          <w:cs/>
        </w:rPr>
        <w:lastRenderedPageBreak/>
        <w:t>การทดสอบแบบพลวัต (</w:t>
      </w:r>
      <w:r w:rsidRPr="005541E4">
        <w:t>Dynamic Testing)</w:t>
      </w:r>
      <w:bookmarkEnd w:id="23"/>
      <w:bookmarkEnd w:id="24"/>
    </w:p>
    <w:p w14:paraId="44C06834" w14:textId="5766684A" w:rsidR="005541E4" w:rsidRDefault="005541E4" w:rsidP="005541E4">
      <w:pPr>
        <w:pStyle w:val="NormalH3"/>
      </w:pPr>
      <w:r w:rsidRPr="005541E4">
        <w:rPr>
          <w:cs/>
        </w:rPr>
        <w:t>การทดสอบแบบพลวัต (</w:t>
      </w:r>
      <w:r w:rsidRPr="005541E4">
        <w:t xml:space="preserve">Dynamic Testing) </w:t>
      </w:r>
      <w:r w:rsidRPr="005541E4">
        <w:rPr>
          <w:cs/>
        </w:rPr>
        <w:t xml:space="preserve">เป็นกระบวนการทดสอบซอฟต์แวร์โดยการรันโปรแกรมจริง เพื่อสังเกตผลลัพธ์ที่เกิดขึ้นจากการทำงานของระบบภายใต้เงื่อนไขที่กำหนด </w:t>
      </w:r>
      <w:r w:rsidR="00872B47">
        <w:br/>
      </w:r>
      <w:r w:rsidR="00872B47">
        <w:rPr>
          <w:cs/>
        </w:rPr>
        <w:fldChar w:fldCharType="begin"/>
      </w:r>
      <w:r w:rsidR="00872B47">
        <w:instrText xml:space="preserve"> ADDIN EN.CITE &lt;EndNote&gt;&lt;Cite&gt;&lt;Author&gt;Foundation&lt;/Author&gt;&lt;Year&gt;</w:instrText>
      </w:r>
      <w:r w:rsidR="00872B47">
        <w:rPr>
          <w:cs/>
        </w:rPr>
        <w:instrText>2023</w:instrText>
      </w:r>
      <w:r w:rsidR="00872B47">
        <w:instrText>&lt;/Year&gt;&lt;RecNum&gt;</w:instrText>
      </w:r>
      <w:r w:rsidR="00872B47">
        <w:rPr>
          <w:cs/>
        </w:rPr>
        <w:instrText>2</w:instrText>
      </w:r>
      <w:r w:rsidR="00872B47">
        <w:instrText xml:space="preserve">&lt;/RecNum&gt;&lt;DisplayText&gt;(I. Foundation, </w:instrText>
      </w:r>
      <w:r w:rsidR="00872B47">
        <w:rPr>
          <w:cs/>
        </w:rPr>
        <w:instrText>2023)</w:instrText>
      </w:r>
      <w:r w:rsidR="00872B47">
        <w:instrText>&lt;/DisplayText&gt;&lt;record&gt;&lt;rec-number&gt;</w:instrText>
      </w:r>
      <w:r w:rsidR="00872B47">
        <w:rPr>
          <w:cs/>
        </w:rPr>
        <w:instrText>2</w:instrText>
      </w:r>
      <w:r w:rsidR="00872B47">
        <w:instrText>&lt;/rec-number&gt;&lt;foreign-keys&gt;&lt;key app="EN" db-id="xf</w:instrText>
      </w:r>
      <w:r w:rsidR="00872B47">
        <w:rPr>
          <w:cs/>
        </w:rPr>
        <w:instrText>990</w:instrText>
      </w:r>
      <w:r w:rsidR="00872B47">
        <w:instrText>d</w:instrText>
      </w:r>
      <w:r w:rsidR="00872B47">
        <w:rPr>
          <w:cs/>
        </w:rPr>
        <w:instrText>9</w:instrText>
      </w:r>
      <w:r w:rsidR="00872B47">
        <w:instrText>z</w:instrText>
      </w:r>
      <w:r w:rsidR="00872B47">
        <w:rPr>
          <w:cs/>
        </w:rPr>
        <w:instrText>5</w:instrText>
      </w:r>
      <w:r w:rsidR="00872B47">
        <w:instrText>epdayersrpvfae</w:instrText>
      </w:r>
      <w:r w:rsidR="00872B47">
        <w:rPr>
          <w:cs/>
        </w:rPr>
        <w:instrText>59205</w:instrText>
      </w:r>
      <w:r w:rsidR="00872B47">
        <w:instrText>rrxw</w:instrText>
      </w:r>
      <w:r w:rsidR="00872B47">
        <w:rPr>
          <w:cs/>
        </w:rPr>
        <w:instrText>9</w:instrText>
      </w:r>
      <w:r w:rsidR="00872B47">
        <w:instrText>ws</w:instrText>
      </w:r>
      <w:r w:rsidR="00872B47">
        <w:rPr>
          <w:cs/>
        </w:rPr>
        <w:instrText xml:space="preserve">9" </w:instrText>
      </w:r>
      <w:r w:rsidR="00872B47">
        <w:instrText>timestamp="</w:instrText>
      </w:r>
      <w:r w:rsidR="00872B47">
        <w:rPr>
          <w:cs/>
        </w:rPr>
        <w:instrText>1760860960"</w:instrText>
      </w:r>
      <w:r w:rsidR="00872B47">
        <w:instrText>&gt;</w:instrText>
      </w:r>
      <w:r w:rsidR="00872B47">
        <w:rPr>
          <w:cs/>
        </w:rPr>
        <w:instrText>2</w:instrText>
      </w:r>
      <w:r w:rsidR="00872B47">
        <w:instrText>&lt;/key&gt;&lt;/foreign-keys&gt;&lt;ref-type name="Web Page"&gt;</w:instrText>
      </w:r>
      <w:r w:rsidR="00872B47">
        <w:rPr>
          <w:cs/>
        </w:rPr>
        <w:instrText>12</w:instrText>
      </w:r>
      <w:r w:rsidR="00872B47">
        <w:instrText>&lt;/ref-type&gt;&lt;contributors&gt;&lt;authors&gt;&lt;author&gt;Istqb Foundation&lt;/author&gt;&lt;/authors&gt;&lt;/contributors&gt;&lt;titles&gt;&lt;title&gt;Certified tester foundation level syllabus (v</w:instrText>
      </w:r>
      <w:r w:rsidR="00872B47">
        <w:rPr>
          <w:cs/>
        </w:rPr>
        <w:instrText>4.0)</w:instrText>
      </w:r>
      <w:r w:rsidR="00872B47">
        <w:instrText>&lt;/title&gt;&lt;/titles&gt;&lt;dates&gt;&lt;year&gt;</w:instrText>
      </w:r>
      <w:r w:rsidR="00872B47">
        <w:rPr>
          <w:cs/>
        </w:rPr>
        <w:instrText>2023</w:instrText>
      </w:r>
      <w:r w:rsidR="00872B47">
        <w:instrText>&lt;/year&gt;&lt;pub-dates&gt;&lt;date&gt;</w:instrText>
      </w:r>
      <w:r w:rsidR="00872B47">
        <w:rPr>
          <w:cs/>
        </w:rPr>
        <w:instrText>2025/10/19</w:instrText>
      </w:r>
      <w:r w:rsidR="00872B47">
        <w:instrText>&lt;/date&gt;&lt;/pub-dates&gt;&lt;/dates&gt;&lt;urls&gt;&lt;related-urls&gt;&lt;url&gt;https://www.istqb.org/&lt;/url&gt;&lt;/related-urls&gt;&lt;/urls&gt;&lt;/record&gt;&lt;/Cite&gt;&lt;/EndNote&gt;</w:instrText>
      </w:r>
      <w:r w:rsidR="00872B47">
        <w:rPr>
          <w:cs/>
        </w:rPr>
        <w:fldChar w:fldCharType="separate"/>
      </w:r>
      <w:r w:rsidR="00872B47">
        <w:rPr>
          <w:noProof/>
          <w:cs/>
        </w:rPr>
        <w:t>(</w:t>
      </w:r>
      <w:r w:rsidR="00872B47">
        <w:rPr>
          <w:noProof/>
        </w:rPr>
        <w:t xml:space="preserve">I. Foundation, </w:t>
      </w:r>
      <w:r w:rsidR="00872B47">
        <w:rPr>
          <w:noProof/>
          <w:cs/>
        </w:rPr>
        <w:t>2023)</w:t>
      </w:r>
      <w:r w:rsidR="00872B47">
        <w:rPr>
          <w:cs/>
        </w:rPr>
        <w:fldChar w:fldCharType="end"/>
      </w:r>
      <w:r w:rsidR="00872B47">
        <w:t xml:space="preserve"> </w:t>
      </w:r>
      <w:r w:rsidRPr="005541E4">
        <w:rPr>
          <w:cs/>
        </w:rPr>
        <w:t xml:space="preserve">จุดประสงค์หลักคือการตรวจสอบว่าซอฟต์แวร์สามารถทำงานได้อย่างถูกต้องตามที่ออกแบบไว้ และตอบสนองความต้องการของผู้ใช้ การทดสอบแบบพลวัตจึงเป็นการประเมินคุณภาพของซอฟต์แวร์ในสถานการณ์จริง โดยอาศัยข้อมูลนำเข้า และผลลัพธ์ที่ได้ </w:t>
      </w:r>
      <w:r>
        <w:rPr>
          <w:cs/>
        </w:rPr>
        <w:br/>
      </w:r>
      <w:r w:rsidRPr="005541E4">
        <w:rPr>
          <w:cs/>
        </w:rPr>
        <w:t>เพื่อประเมินความถูกต้องของระบบ</w:t>
      </w:r>
      <w:r>
        <w:rPr>
          <w:rFonts w:hint="cs"/>
          <w:cs/>
        </w:rPr>
        <w:t xml:space="preserve"> </w:t>
      </w:r>
      <w:r w:rsidRPr="005541E4">
        <w:rPr>
          <w:cs/>
        </w:rPr>
        <w:t>การทดสอบแบบพลวัตสามารถแบ่งออกได้เป็นหลายระดับ ได้แก่</w:t>
      </w:r>
    </w:p>
    <w:p w14:paraId="22239B63" w14:textId="0E8A7CEB" w:rsidR="005541E4" w:rsidRDefault="005541E4" w:rsidP="005541E4">
      <w:pPr>
        <w:pStyle w:val="NormalH3"/>
      </w:pPr>
      <w:r>
        <w:rPr>
          <w:rFonts w:hint="cs"/>
          <w:cs/>
        </w:rPr>
        <w:t xml:space="preserve">1. </w:t>
      </w:r>
      <w:r>
        <w:rPr>
          <w:cs/>
        </w:rPr>
        <w:t>การทดสอบระดับหน่วย (</w:t>
      </w:r>
      <w:r>
        <w:t>Unit Testing)</w:t>
      </w:r>
      <w:r>
        <w:rPr>
          <w:rFonts w:hint="cs"/>
          <w:cs/>
        </w:rPr>
        <w:t xml:space="preserve"> </w:t>
      </w:r>
      <w:r>
        <w:rPr>
          <w:cs/>
        </w:rPr>
        <w:t xml:space="preserve">เป็นการทดสอบในระดับย่อยที่สุดของโปรแกรม เช่น ฟังก์ชัน หรือคลาส เพื่อให้แน่ใจว่าทำงานได้ถูกต้องตามที่ออกแบบไว้ โดยมักใช้เครื่องมือหรือ </w:t>
      </w:r>
      <w:r>
        <w:t xml:space="preserve">Framework </w:t>
      </w:r>
      <w:r>
        <w:rPr>
          <w:cs/>
        </w:rPr>
        <w:t xml:space="preserve">เฉพาะ เช่น </w:t>
      </w:r>
      <w:r>
        <w:t xml:space="preserve">Pytest </w:t>
      </w:r>
      <w:r>
        <w:rPr>
          <w:cs/>
        </w:rPr>
        <w:t xml:space="preserve">สำหรับภาษา </w:t>
      </w:r>
      <w:r>
        <w:t xml:space="preserve">Python </w:t>
      </w:r>
      <w:r>
        <w:rPr>
          <w:cs/>
        </w:rPr>
        <w:t>ซึ่งสามารถสร้างและรันชุดทดสอบ (</w:t>
      </w:r>
      <w:r>
        <w:t xml:space="preserve">Test Cases) </w:t>
      </w:r>
      <w:r>
        <w:rPr>
          <w:cs/>
        </w:rPr>
        <w:t xml:space="preserve">ได้อย่างอัตโนมัติและมีการรายงานผลการทดสอบอย่างละเอียด </w:t>
      </w:r>
      <w:r w:rsidR="00EE1EAE">
        <w:rPr>
          <w:cs/>
        </w:rPr>
        <w:fldChar w:fldCharType="begin"/>
      </w:r>
      <w:r w:rsidR="00AC013F">
        <w:instrText xml:space="preserve"> ADDIN EN.CITE &lt;EndNote&gt;&lt;Cite&gt;&lt;Author&gt;Krekel&lt;/Author&gt;&lt;Year&gt;</w:instrText>
      </w:r>
      <w:r w:rsidR="00AC013F">
        <w:rPr>
          <w:cs/>
        </w:rPr>
        <w:instrText>2024</w:instrText>
      </w:r>
      <w:r w:rsidR="00AC013F">
        <w:instrText>&lt;/Year&gt;&lt;RecNum&gt;</w:instrText>
      </w:r>
      <w:r w:rsidR="00AC013F">
        <w:rPr>
          <w:cs/>
        </w:rPr>
        <w:instrText>3</w:instrText>
      </w:r>
      <w:r w:rsidR="00AC013F">
        <w:instrText xml:space="preserve">&lt;/RecNum&gt;&lt;DisplayText&gt;(Krekel, </w:instrText>
      </w:r>
      <w:r w:rsidR="00AC013F">
        <w:rPr>
          <w:cs/>
        </w:rPr>
        <w:instrText>2024)</w:instrText>
      </w:r>
      <w:r w:rsidR="00AC013F">
        <w:instrText>&lt;/DisplayText&gt;&lt;record&gt;&lt;rec-number&gt;</w:instrText>
      </w:r>
      <w:r w:rsidR="00AC013F">
        <w:rPr>
          <w:cs/>
        </w:rPr>
        <w:instrText>3</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3</w:instrText>
      </w:r>
      <w:r w:rsidR="00AC013F">
        <w:instrText>&lt;/key&gt;&lt;/foreign-keys&gt;&lt;ref-type name="Web Page"&gt;</w:instrText>
      </w:r>
      <w:r w:rsidR="00AC013F">
        <w:rPr>
          <w:cs/>
        </w:rPr>
        <w:instrText>12</w:instrText>
      </w:r>
      <w:r w:rsidR="00AC013F">
        <w:instrText xml:space="preserve">&lt;/ref-type&gt;&lt;contributors&gt;&lt;authors&gt;&lt;author&gt;Krekel, H.&lt;/author&gt;&lt;/authors&gt;&lt;/contributors&gt;&lt;titles&gt;&lt;title&gt;Pytest documentation (version </w:instrText>
      </w:r>
      <w:r w:rsidR="00AC013F">
        <w:rPr>
          <w:cs/>
        </w:rPr>
        <w:instrText>8.</w:instrText>
      </w:r>
      <w:r w:rsidR="00AC013F">
        <w:instrText>x)&lt;/title&gt;&lt;/titles&gt;&lt;dates&gt;&lt;year&gt;</w:instrText>
      </w:r>
      <w:r w:rsidR="00AC013F">
        <w:rPr>
          <w:cs/>
        </w:rPr>
        <w:instrText>2024</w:instrText>
      </w:r>
      <w:r w:rsidR="00AC013F">
        <w:instrText>&lt;/year&gt;&lt;pub-dates&gt;&lt;date&gt;</w:instrText>
      </w:r>
      <w:r w:rsidR="00AC013F">
        <w:rPr>
          <w:cs/>
        </w:rPr>
        <w:instrText>2025/10/19</w:instrText>
      </w:r>
      <w:r w:rsidR="00AC013F">
        <w:instrText>&lt;/date&gt;&lt;/pub-dates&gt;&lt;/dates&gt;&lt;urls&gt;&lt;related-urls&gt;&lt;url&gt;https://docs.pytest.org/en/stable/&lt;/url&gt;&lt;/related-urls&gt;&lt;/urls&gt;&lt;/record&gt;&lt;/Cite&gt;&lt;/EndNote&gt;</w:instrText>
      </w:r>
      <w:r w:rsidR="00EE1EAE">
        <w:rPr>
          <w:cs/>
        </w:rPr>
        <w:fldChar w:fldCharType="separate"/>
      </w:r>
      <w:r w:rsidR="00AC013F">
        <w:rPr>
          <w:noProof/>
          <w:cs/>
        </w:rPr>
        <w:t>(</w:t>
      </w:r>
      <w:r w:rsidR="00AC013F">
        <w:rPr>
          <w:noProof/>
        </w:rPr>
        <w:t xml:space="preserve">Krekel, </w:t>
      </w:r>
      <w:r w:rsidR="00AC013F">
        <w:rPr>
          <w:noProof/>
          <w:cs/>
        </w:rPr>
        <w:t>2024)</w:t>
      </w:r>
      <w:r w:rsidR="00EE1EAE">
        <w:rPr>
          <w:cs/>
        </w:rPr>
        <w:fldChar w:fldCharType="end"/>
      </w:r>
    </w:p>
    <w:p w14:paraId="06BC2014" w14:textId="681CEC70" w:rsidR="005541E4" w:rsidRDefault="005541E4" w:rsidP="005541E4">
      <w:pPr>
        <w:pStyle w:val="NormalH3"/>
      </w:pPr>
      <w:r>
        <w:rPr>
          <w:rFonts w:hint="cs"/>
          <w:cs/>
        </w:rPr>
        <w:t xml:space="preserve">2. </w:t>
      </w:r>
      <w:r>
        <w:rPr>
          <w:cs/>
        </w:rPr>
        <w:t>การทดสอบแบบบูรณาการ (</w:t>
      </w:r>
      <w:r>
        <w:t>Integration Testing)</w:t>
      </w:r>
      <w:r>
        <w:rPr>
          <w:rFonts w:hint="cs"/>
          <w:cs/>
        </w:rPr>
        <w:t xml:space="preserve"> </w:t>
      </w:r>
      <w:r>
        <w:rPr>
          <w:cs/>
        </w:rPr>
        <w:t xml:space="preserve">เป็นการทดสอบการทำงานร่วมกันของโมดูลหรือฟังก์ชันต่าง ๆ ภายในระบบ เพื่อให้แน่ใจว่าการเชื่อมโยงข้อมูลระหว่างส่วนประกอบของระบบเป็นไปตามที่กำหนด เช่น การส่งข้อมูลจากหน้าแบบฟอร์ม ไปยังฐานข้อมูลผ่าน </w:t>
      </w:r>
      <w:r>
        <w:t xml:space="preserve">View </w:t>
      </w:r>
      <w:r>
        <w:rPr>
          <w:cs/>
        </w:rPr>
        <w:t xml:space="preserve">และ </w:t>
      </w:r>
      <w:r>
        <w:t xml:space="preserve">Model </w:t>
      </w:r>
      <w:r>
        <w:rPr>
          <w:cs/>
        </w:rPr>
        <w:t xml:space="preserve">ใน </w:t>
      </w:r>
      <w:r>
        <w:t>Django Framework</w:t>
      </w:r>
    </w:p>
    <w:p w14:paraId="0BED0429" w14:textId="37B37813" w:rsidR="005541E4" w:rsidRDefault="005541E4" w:rsidP="005541E4">
      <w:pPr>
        <w:pStyle w:val="NormalH3"/>
      </w:pPr>
      <w:r>
        <w:t xml:space="preserve">3. </w:t>
      </w:r>
      <w:r w:rsidRPr="005541E4">
        <w:rPr>
          <w:cs/>
        </w:rPr>
        <w:t>การทดสอบแบบ</w:t>
      </w:r>
      <w:r w:rsidRPr="005541E4">
        <w:t xml:space="preserve"> End-to-End Test (E2E Test)</w:t>
      </w:r>
      <w:r>
        <w:t xml:space="preserve"> </w:t>
      </w:r>
      <w:r w:rsidRPr="005541E4">
        <w:rPr>
          <w:cs/>
        </w:rPr>
        <w:t xml:space="preserve">เป็นการทดสอบระบบโดยจำลองพฤติกรรมของผู้ใช้จริงตั้งแต่ต้นจนจบ เช่น การเข้าสู่ระบบ การลงทะเบียนเรียน และการบันทึกข้อมูล เพื่อให้แน่ใจว่าระบบทั้งหมดทำงานได้อย่างถูกต้องภายใต้สภาพแวดล้อมจริง โดยในโครงงานนี้ใช้ </w:t>
      </w:r>
      <w:r w:rsidRPr="005541E4">
        <w:t xml:space="preserve">Robot Framework (Selenium) </w:t>
      </w:r>
      <w:r w:rsidRPr="005541E4">
        <w:rPr>
          <w:cs/>
        </w:rPr>
        <w:t xml:space="preserve">เป็นเครื่องมือหลักสำหรับดำเนินการทดสอบในลักษณะดังกล่าว </w:t>
      </w:r>
      <w:r w:rsidR="00EE1EAE">
        <w:rPr>
          <w:cs/>
        </w:rPr>
        <w:fldChar w:fldCharType="begin"/>
      </w:r>
      <w:r w:rsidR="00AC013F">
        <w:instrText xml:space="preserve"> ADDIN EN.CITE &lt;EndNote&gt;&lt;Cite&gt;&lt;Author&gt;Robot Framework&lt;/Author&gt;&lt;Year&gt;</w:instrText>
      </w:r>
      <w:r w:rsidR="00AC013F">
        <w:rPr>
          <w:cs/>
        </w:rPr>
        <w:instrText>2024</w:instrText>
      </w:r>
      <w:r w:rsidR="00AC013F">
        <w:instrText>&lt;/Year&gt;&lt;RecNum&gt;</w:instrText>
      </w:r>
      <w:r w:rsidR="00AC013F">
        <w:rPr>
          <w:cs/>
        </w:rPr>
        <w:instrText>8</w:instrText>
      </w:r>
      <w:r w:rsidR="00AC013F">
        <w:instrText xml:space="preserve">&lt;/RecNum&gt;&lt;DisplayText&gt;(Robot Framework, </w:instrText>
      </w:r>
      <w:r w:rsidR="00AC013F">
        <w:rPr>
          <w:cs/>
        </w:rPr>
        <w:instrText>2024)</w:instrText>
      </w:r>
      <w:r w:rsidR="00AC013F">
        <w:instrText>&lt;/DisplayText&gt;&lt;record&gt;&lt;rec-number&gt;</w:instrText>
      </w:r>
      <w:r w:rsidR="00AC013F">
        <w:rPr>
          <w:cs/>
        </w:rPr>
        <w:instrText>8</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8</w:instrText>
      </w:r>
      <w:r w:rsidR="00AC013F">
        <w:instrText>&lt;/key&gt;&lt;/foreign-keys&gt;&lt;ref-type name="Web Page"&gt;</w:instrText>
      </w:r>
      <w:r w:rsidR="00AC013F">
        <w:rPr>
          <w:cs/>
        </w:rPr>
        <w:instrText>12</w:instrText>
      </w:r>
      <w:r w:rsidR="00AC013F">
        <w:instrText xml:space="preserve">&lt;/ref-type&gt;&lt;contributors&gt;&lt;authors&gt;&lt;author&gt;Robot Framework, Foundation&lt;/author&gt;&lt;/authors&gt;&lt;/contributors&gt;&lt;titles&gt;&lt;title&gt;Robot Framework user guide (version </w:instrText>
      </w:r>
      <w:r w:rsidR="00AC013F">
        <w:rPr>
          <w:cs/>
        </w:rPr>
        <w:instrText>7.0)</w:instrText>
      </w:r>
      <w:r w:rsidR="00AC013F">
        <w:instrText>&lt;/title&gt;&lt;/titles&gt;&lt;dates&gt;&lt;year&gt;</w:instrText>
      </w:r>
      <w:r w:rsidR="00AC013F">
        <w:rPr>
          <w:cs/>
        </w:rPr>
        <w:instrText>2024</w:instrText>
      </w:r>
      <w:r w:rsidR="00AC013F">
        <w:instrText>&lt;/year&gt;&lt;pub-dates&gt;&lt;date&gt;</w:instrText>
      </w:r>
      <w:r w:rsidR="00AC013F">
        <w:rPr>
          <w:cs/>
        </w:rPr>
        <w:instrText>2025/10/19</w:instrText>
      </w:r>
      <w:r w:rsidR="00AC013F">
        <w:instrText>&lt;/date&gt;&lt;/pub-dates&gt;&lt;/dates&gt;&lt;urls&gt;&lt;related-urls&gt;&lt;url&gt;https://robotframework.org/robotframework/latest/RobotFrameworkUserGuide.html&lt;/url&gt;&lt;/related-urls&gt;&lt;/urls&gt;&lt;/record&gt;&lt;/Cite&gt;&lt;/EndNote&gt;</w:instrText>
      </w:r>
      <w:r w:rsidR="00EE1EAE">
        <w:rPr>
          <w:cs/>
        </w:rPr>
        <w:fldChar w:fldCharType="separate"/>
      </w:r>
      <w:r w:rsidR="00AC013F">
        <w:rPr>
          <w:noProof/>
          <w:cs/>
        </w:rPr>
        <w:t>(</w:t>
      </w:r>
      <w:r w:rsidR="00AC013F">
        <w:rPr>
          <w:noProof/>
        </w:rPr>
        <w:t xml:space="preserve">Robot Framework, </w:t>
      </w:r>
      <w:r w:rsidR="00AC013F">
        <w:rPr>
          <w:noProof/>
          <w:cs/>
        </w:rPr>
        <w:t>2024)</w:t>
      </w:r>
      <w:r w:rsidR="00EE1EAE">
        <w:rPr>
          <w:cs/>
        </w:rPr>
        <w:fldChar w:fldCharType="end"/>
      </w:r>
    </w:p>
    <w:p w14:paraId="2698AEB1" w14:textId="3811031C" w:rsidR="00C113E1" w:rsidRDefault="00C113E1" w:rsidP="005541E4">
      <w:pPr>
        <w:pStyle w:val="NormalH3"/>
      </w:pPr>
      <w:r w:rsidRPr="00C113E1">
        <w:rPr>
          <w:cs/>
        </w:rPr>
        <w:t xml:space="preserve">โดยสรุป การทดสอบแบบพลวัตจึงเป็นกระบวนการที่ช่วยให้สามารถประเมินคุณภาพของซอฟต์แวร์ได้อย่างแท้จริงจากการทำงานจริงของระบบ ช่วยเพิ่มความน่าเชื่อถือของระบบ </w:t>
      </w:r>
      <w:r>
        <w:br/>
      </w:r>
      <w:r w:rsidRPr="00C113E1">
        <w:rPr>
          <w:cs/>
        </w:rPr>
        <w:t>ลดโอกาสการเกิดข้อผิดพลาด และทำให้ทีมพัฒนาสามารถปรับปรุงคุณภาพของซอฟต์แวร์ได้อย่างต่อเนื่องและมีประสิทธิภาพมากขึ้น</w:t>
      </w:r>
    </w:p>
    <w:p w14:paraId="48D5848E" w14:textId="07574967" w:rsidR="00C113E1" w:rsidRDefault="004E07CE" w:rsidP="004E07CE">
      <w:pPr>
        <w:pStyle w:val="Heading3"/>
      </w:pPr>
      <w:bookmarkStart w:id="25" w:name="_Toc211783831"/>
      <w:bookmarkStart w:id="26" w:name="_Toc211784879"/>
      <w:r w:rsidRPr="004E07CE">
        <w:rPr>
          <w:cs/>
        </w:rPr>
        <w:t>การทดสอบแบบอัตโนมัติ (</w:t>
      </w:r>
      <w:r w:rsidRPr="004E07CE">
        <w:t>Automated Testing)</w:t>
      </w:r>
      <w:bookmarkEnd w:id="25"/>
      <w:bookmarkEnd w:id="26"/>
    </w:p>
    <w:p w14:paraId="4E5F1CAA" w14:textId="7E1D38FD" w:rsidR="004E07CE" w:rsidRDefault="004E07CE" w:rsidP="004E07CE">
      <w:pPr>
        <w:pStyle w:val="NormalH3"/>
      </w:pPr>
      <w:r w:rsidRPr="004E07CE">
        <w:rPr>
          <w:cs/>
        </w:rPr>
        <w:t>การทดสอบแบบอัตโนมัติ (</w:t>
      </w:r>
      <w:r w:rsidRPr="004E07CE">
        <w:t xml:space="preserve">Automated Testing) </w:t>
      </w:r>
      <w:r w:rsidRPr="004E07CE">
        <w:rPr>
          <w:cs/>
        </w:rPr>
        <w:t xml:space="preserve">คือกระบวนการทดสอบซอฟต์แวร์ที่ดำเนินการโดยใช้เครื่องมือหรือสคริปต์เพื่อรันการทดสอบแทนการทดสอบด้วยตนเอง โดยมีวัตถุประสงค์เพื่อเพิ่มความรวดเร็ว ความถูกต้อง และความสม่ำเสมอในการตรวจสอบคุณภาพของซอฟต์แวร์ </w:t>
      </w:r>
      <w:r w:rsidR="008E22DD">
        <w:rPr>
          <w:cs/>
        </w:rPr>
        <w:fldChar w:fldCharType="begin"/>
      </w:r>
      <w:r w:rsidR="00AC013F">
        <w:instrText xml:space="preserve"> ADDIN EN.CITE &lt;EndNote&gt;&lt;Cite&gt;&lt;Author&gt;Thoughtworks&lt;/Author&gt;&lt;Year&gt;</w:instrText>
      </w:r>
      <w:r w:rsidR="00AC013F">
        <w:rPr>
          <w:cs/>
        </w:rPr>
        <w:instrText>2012</w:instrText>
      </w:r>
      <w:r w:rsidR="00AC013F">
        <w:instrText>&lt;/Year&gt;&lt;RecNum&gt;</w:instrText>
      </w:r>
      <w:r w:rsidR="00AC013F">
        <w:rPr>
          <w:cs/>
        </w:rPr>
        <w:instrText>10</w:instrText>
      </w:r>
      <w:r w:rsidR="00AC013F">
        <w:instrText xml:space="preserve">&lt;/RecNum&gt;&lt;DisplayText&gt;(Thoughtworks, </w:instrText>
      </w:r>
      <w:r w:rsidR="00AC013F">
        <w:rPr>
          <w:cs/>
        </w:rPr>
        <w:instrText>2012)</w:instrText>
      </w:r>
      <w:r w:rsidR="00AC013F">
        <w:instrText>&lt;/DisplayText&gt;&lt;record&gt;&lt;rec-number&gt;</w:instrText>
      </w:r>
      <w:r w:rsidR="00AC013F">
        <w:rPr>
          <w:cs/>
        </w:rPr>
        <w:instrText>10</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10</w:instrText>
      </w:r>
      <w:r w:rsidR="00AC013F">
        <w:instrText>&lt;/key&gt;&lt;/foreign-keys&gt;&lt;ref-type name="Web Page"&gt;</w:instrText>
      </w:r>
      <w:r w:rsidR="00AC013F">
        <w:rPr>
          <w:cs/>
        </w:rPr>
        <w:instrText>12</w:instrText>
      </w:r>
      <w:r w:rsidR="00AC013F">
        <w:instrText>&lt;/ref-type&gt;&lt;contributors&gt;&lt;authors&gt;&lt;author&gt;Thoughtworks,&lt;/author&gt;&lt;/authors&gt;&lt;/contributors&gt;&lt;titles&gt;&lt;title&gt;The testing pyramid&lt;/title&gt;&lt;/titles&gt;&lt;dates&gt;&lt;year&gt;</w:instrText>
      </w:r>
      <w:r w:rsidR="00AC013F">
        <w:rPr>
          <w:cs/>
        </w:rPr>
        <w:instrText>2012</w:instrText>
      </w:r>
      <w:r w:rsidR="00AC013F">
        <w:instrText>&lt;/year&gt;&lt;pub-dates&gt;&lt;date&gt;</w:instrText>
      </w:r>
      <w:r w:rsidR="00AC013F">
        <w:rPr>
          <w:cs/>
        </w:rPr>
        <w:instrText>2025/10/19</w:instrText>
      </w:r>
      <w:r w:rsidR="00AC013F">
        <w:instrText>&lt;/date&gt;&lt;/pub-dates&gt;&lt;/dates&gt;&lt;urls&gt;&lt;related-urls&gt;&lt;url&gt;https://martinfowler.com/articles/practical-test-pyramid.html&lt;/url&gt;&lt;/related-urls&gt;&lt;/urls&gt;&lt;/record&gt;&lt;/Cite&gt;&lt;/EndNote&gt;</w:instrText>
      </w:r>
      <w:r w:rsidR="008E22DD">
        <w:rPr>
          <w:cs/>
        </w:rPr>
        <w:fldChar w:fldCharType="separate"/>
      </w:r>
      <w:r w:rsidR="00AC013F">
        <w:rPr>
          <w:noProof/>
          <w:cs/>
        </w:rPr>
        <w:t>(</w:t>
      </w:r>
      <w:r w:rsidR="00AC013F">
        <w:rPr>
          <w:noProof/>
        </w:rPr>
        <w:t xml:space="preserve">Thoughtworks, </w:t>
      </w:r>
      <w:r w:rsidR="00AC013F">
        <w:rPr>
          <w:noProof/>
          <w:cs/>
        </w:rPr>
        <w:t>2012)</w:t>
      </w:r>
      <w:r w:rsidR="008E22DD">
        <w:rPr>
          <w:cs/>
        </w:rPr>
        <w:fldChar w:fldCharType="end"/>
      </w:r>
    </w:p>
    <w:p w14:paraId="59C4008D" w14:textId="2EA344DE" w:rsidR="004E07CE" w:rsidRDefault="004E07CE" w:rsidP="004E07CE">
      <w:pPr>
        <w:pStyle w:val="NormalH3"/>
      </w:pPr>
      <w:r w:rsidRPr="004E07CE">
        <w:rPr>
          <w:cs/>
        </w:rPr>
        <w:lastRenderedPageBreak/>
        <w:t>แนวคิดของการทดสอบแบบอัตโนมัติเน้นที่การสร้างชุดการทดสอบ เพื่อใช้ตรวจสอบการทำงานของระบบในแต่ละส่วน โดยสามารถรันซ้ำได้ทุกครั้งที่มีการปรับปรุงโค้ด เพื่อให้แน่ใจว่าการแก้ไขหรือเพิ่มฟังก์ชันใหม่ไม่ได้ส่งผลกระทบต่อส่วนอื่นของระบบ (</w:t>
      </w:r>
      <w:r w:rsidRPr="004E07CE">
        <w:t>Minick, 2019)</w:t>
      </w:r>
      <w:r>
        <w:t xml:space="preserve"> </w:t>
      </w:r>
      <w:r w:rsidRPr="004E07CE">
        <w:rPr>
          <w:cs/>
        </w:rPr>
        <w:t>การนำเครื่องมืออัตโนมัติมาใช้ในการทดสอบจึงช่วยลดระยะเวลาในการตรวจสอบ เพิ่มความแม่นยำ และ</w:t>
      </w:r>
      <w:r>
        <w:br/>
      </w:r>
      <w:r w:rsidRPr="004E07CE">
        <w:rPr>
          <w:cs/>
        </w:rPr>
        <w:t>ลดความผิดพลาดจากการทดสอบด้วยมนุษย์</w:t>
      </w:r>
      <w:r>
        <w:t xml:space="preserve"> </w:t>
      </w:r>
      <w:r w:rsidRPr="004E07CE">
        <w:rPr>
          <w:cs/>
        </w:rPr>
        <w:t>เครื่องมือที่นิยมใช้ในกระบวนการทดสอบแบบอัตโนมัติแบ่งได้เป็นหลายประเภทตามระดับการทดสอบ ได้แก่</w:t>
      </w:r>
    </w:p>
    <w:p w14:paraId="3789D2E9" w14:textId="12E307D1" w:rsidR="004E07CE" w:rsidRDefault="004E07CE" w:rsidP="004E07CE">
      <w:pPr>
        <w:pStyle w:val="NormalH3"/>
      </w:pPr>
      <w:r>
        <w:t xml:space="preserve">1. </w:t>
      </w:r>
      <w:r w:rsidRPr="004E07CE">
        <w:t xml:space="preserve">Pytest </w:t>
      </w:r>
      <w:r w:rsidRPr="004E07CE">
        <w:rPr>
          <w:cs/>
        </w:rPr>
        <w:t>เป็นเครื่องมือสำหรับการทดสอบระดับหน่วย (</w:t>
      </w:r>
      <w:r w:rsidRPr="004E07CE">
        <w:t xml:space="preserve">Unit Test) </w:t>
      </w:r>
      <w:r w:rsidRPr="004E07CE">
        <w:rPr>
          <w:cs/>
        </w:rPr>
        <w:t>และระดับบูรณาการ (</w:t>
      </w:r>
      <w:r w:rsidRPr="004E07CE">
        <w:t xml:space="preserve">Integration Test) </w:t>
      </w:r>
      <w:r w:rsidRPr="004E07CE">
        <w:rPr>
          <w:cs/>
        </w:rPr>
        <w:t xml:space="preserve">ที่ได้รับความนิยมในภาษา </w:t>
      </w:r>
      <w:r w:rsidRPr="004E07CE">
        <w:t xml:space="preserve">Python </w:t>
      </w:r>
      <w:r w:rsidRPr="004E07CE">
        <w:rPr>
          <w:cs/>
        </w:rPr>
        <w:t xml:space="preserve">เนื่องจากมีความยืดหยุ่นสูง สามารถเขียน </w:t>
      </w:r>
      <w:r w:rsidRPr="004E07CE">
        <w:t xml:space="preserve">Test Cases </w:t>
      </w:r>
      <w:r w:rsidRPr="004E07CE">
        <w:rPr>
          <w:cs/>
        </w:rPr>
        <w:t>ได้ด้วยรูปแบบโค้ดที่เข้าใจง่าย รองรับการสร้างรายงานผลการทดสอบอัตโนมัติ</w:t>
      </w:r>
    </w:p>
    <w:p w14:paraId="2D958D74" w14:textId="62E2D0C9" w:rsidR="004E07CE" w:rsidRDefault="004E07CE" w:rsidP="004E07CE">
      <w:pPr>
        <w:pStyle w:val="NormalH3"/>
      </w:pPr>
      <w:r>
        <w:t xml:space="preserve">2. </w:t>
      </w:r>
      <w:r w:rsidRPr="004E07CE">
        <w:t xml:space="preserve">Robot Framework </w:t>
      </w:r>
      <w:r w:rsidRPr="004E07CE">
        <w:rPr>
          <w:cs/>
        </w:rPr>
        <w:t>เป็นเครื่องมือสำหรับการทดสอบระดับ</w:t>
      </w:r>
      <w:r w:rsidR="00FC2837">
        <w:t xml:space="preserve"> </w:t>
      </w:r>
      <w:r w:rsidRPr="004E07CE">
        <w:t xml:space="preserve">End-to-End Test (E2E Test) </w:t>
      </w:r>
      <w:r w:rsidRPr="004E07CE">
        <w:rPr>
          <w:cs/>
        </w:rPr>
        <w:t xml:space="preserve">ที่ใช้แนวคิดแบบ </w:t>
      </w:r>
      <w:r w:rsidRPr="004E07CE">
        <w:t xml:space="preserve">Keyword-driven Testing Framework </w:t>
      </w:r>
      <w:r w:rsidRPr="004E07CE">
        <w:rPr>
          <w:cs/>
        </w:rPr>
        <w:t xml:space="preserve">ซึ่งผู้ทดสอบสามารถเขียนคำสั่งการทดสอบในรูปแบบที่อ่านเข้าใจง่าย โดยมักใช้งานร่วมกับ </w:t>
      </w:r>
      <w:r w:rsidRPr="004E07CE">
        <w:t xml:space="preserve">Selenium </w:t>
      </w:r>
      <w:r w:rsidRPr="004E07CE">
        <w:rPr>
          <w:cs/>
        </w:rPr>
        <w:t xml:space="preserve">เพื่อจำลองพฤติกรรมของผู้ใช้จริง เช่น การคลิก การกรอกข้อมูล และการตรวจสอบผลลัพธ์บนหน้าเว็บ </w:t>
      </w:r>
      <w:r w:rsidR="00EE1EAE">
        <w:rPr>
          <w:cs/>
        </w:rPr>
        <w:fldChar w:fldCharType="begin"/>
      </w:r>
      <w:r w:rsidR="00AC013F">
        <w:instrText xml:space="preserve"> ADDIN EN.CITE &lt;EndNote&gt;&lt;Cite&gt;&lt;Author&gt;Robot Framework&lt;/Author&gt;&lt;Year&gt;</w:instrText>
      </w:r>
      <w:r w:rsidR="00AC013F">
        <w:rPr>
          <w:cs/>
        </w:rPr>
        <w:instrText>2024</w:instrText>
      </w:r>
      <w:r w:rsidR="00AC013F">
        <w:instrText>&lt;/Year&gt;&lt;RecNum&gt;</w:instrText>
      </w:r>
      <w:r w:rsidR="00AC013F">
        <w:rPr>
          <w:cs/>
        </w:rPr>
        <w:instrText>8</w:instrText>
      </w:r>
      <w:r w:rsidR="00AC013F">
        <w:instrText xml:space="preserve">&lt;/RecNum&gt;&lt;DisplayText&gt;(Robot Framework, </w:instrText>
      </w:r>
      <w:r w:rsidR="00AC013F">
        <w:rPr>
          <w:cs/>
        </w:rPr>
        <w:instrText>2024)</w:instrText>
      </w:r>
      <w:r w:rsidR="00AC013F">
        <w:instrText>&lt;/DisplayText&gt;&lt;record&gt;&lt;rec-number&gt;</w:instrText>
      </w:r>
      <w:r w:rsidR="00AC013F">
        <w:rPr>
          <w:cs/>
        </w:rPr>
        <w:instrText>8</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8</w:instrText>
      </w:r>
      <w:r w:rsidR="00AC013F">
        <w:instrText>&lt;/key&gt;&lt;/foreign-keys&gt;&lt;ref-type name="Web Page"&gt;</w:instrText>
      </w:r>
      <w:r w:rsidR="00AC013F">
        <w:rPr>
          <w:cs/>
        </w:rPr>
        <w:instrText>12</w:instrText>
      </w:r>
      <w:r w:rsidR="00AC013F">
        <w:instrText xml:space="preserve">&lt;/ref-type&gt;&lt;contributors&gt;&lt;authors&gt;&lt;author&gt;Robot Framework, Foundation&lt;/author&gt;&lt;/authors&gt;&lt;/contributors&gt;&lt;titles&gt;&lt;title&gt;Robot Framework user guide (version </w:instrText>
      </w:r>
      <w:r w:rsidR="00AC013F">
        <w:rPr>
          <w:cs/>
        </w:rPr>
        <w:instrText>7.0)</w:instrText>
      </w:r>
      <w:r w:rsidR="00AC013F">
        <w:instrText>&lt;/title&gt;&lt;/titles&gt;&lt;dates&gt;&lt;year&gt;</w:instrText>
      </w:r>
      <w:r w:rsidR="00AC013F">
        <w:rPr>
          <w:cs/>
        </w:rPr>
        <w:instrText>2024</w:instrText>
      </w:r>
      <w:r w:rsidR="00AC013F">
        <w:instrText>&lt;/year&gt;&lt;pub-dates&gt;&lt;date&gt;</w:instrText>
      </w:r>
      <w:r w:rsidR="00AC013F">
        <w:rPr>
          <w:cs/>
        </w:rPr>
        <w:instrText>2025/10/19</w:instrText>
      </w:r>
      <w:r w:rsidR="00AC013F">
        <w:instrText>&lt;/date&gt;&lt;/pub-dates&gt;&lt;/dates&gt;&lt;urls&gt;&lt;related-urls&gt;&lt;url&gt;https://robotframework.org/robotframework/latest/RobotFrameworkUserGuide.html&lt;/url&gt;&lt;/related-urls&gt;&lt;/urls&gt;&lt;/record&gt;&lt;/Cite&gt;&lt;/EndNote&gt;</w:instrText>
      </w:r>
      <w:r w:rsidR="00EE1EAE">
        <w:rPr>
          <w:cs/>
        </w:rPr>
        <w:fldChar w:fldCharType="separate"/>
      </w:r>
      <w:r w:rsidR="00AC013F">
        <w:rPr>
          <w:noProof/>
          <w:cs/>
        </w:rPr>
        <w:t>(</w:t>
      </w:r>
      <w:r w:rsidR="00AC013F">
        <w:rPr>
          <w:noProof/>
        </w:rPr>
        <w:t xml:space="preserve">Robot Framework, </w:t>
      </w:r>
      <w:r w:rsidR="00AC013F">
        <w:rPr>
          <w:noProof/>
          <w:cs/>
        </w:rPr>
        <w:t>2024)</w:t>
      </w:r>
      <w:r w:rsidR="00EE1EAE">
        <w:rPr>
          <w:cs/>
        </w:rPr>
        <w:fldChar w:fldCharType="end"/>
      </w:r>
    </w:p>
    <w:p w14:paraId="2B6BFACA" w14:textId="0727B8A3" w:rsidR="00FC2837" w:rsidRDefault="00FC2837" w:rsidP="004E07CE">
      <w:pPr>
        <w:pStyle w:val="NormalH3"/>
      </w:pPr>
      <w:r>
        <w:t xml:space="preserve">3. </w:t>
      </w:r>
      <w:r w:rsidRPr="00FC2837">
        <w:t xml:space="preserve">SonarQube </w:t>
      </w:r>
      <w:r w:rsidRPr="00FC2837">
        <w:rPr>
          <w:cs/>
        </w:rPr>
        <w:t>แม้จะไม่ใช่เครื่องมือสำหรับรันการทดสอบโดยตรง แต่สามารถผสานเข้ากับระบบทดสอบอัตโนมัติได้ เพื่อใช้วิเคราะห์คุณภาพของซอร์สโค้ด (</w:t>
      </w:r>
      <w:r w:rsidRPr="00FC2837">
        <w:t xml:space="preserve">Static Analysis) </w:t>
      </w:r>
      <w:r w:rsidRPr="00FC2837">
        <w:rPr>
          <w:cs/>
        </w:rPr>
        <w:t>และตรวจสอบความครอบคลุมของการทดสอบ (</w:t>
      </w:r>
      <w:r w:rsidRPr="00FC2837">
        <w:t xml:space="preserve">Coverage) </w:t>
      </w:r>
      <w:r w:rsidRPr="00FC2837">
        <w:rPr>
          <w:cs/>
        </w:rPr>
        <w:t>ซึ่งช่วยให้การทดสอบอัตโนมัติ</w:t>
      </w:r>
      <w:r w:rsidR="00DD07FA">
        <w:br/>
      </w:r>
      <w:r w:rsidRPr="00FC2837">
        <w:rPr>
          <w:cs/>
        </w:rPr>
        <w:t xml:space="preserve">มีประสิทธิภาพและได้ข้อมูลเชิงลึกมากยิ่งขึ้น </w:t>
      </w:r>
      <w:r w:rsidR="00587A7D">
        <w:rPr>
          <w:cs/>
        </w:rPr>
        <w:fldChar w:fldCharType="begin"/>
      </w:r>
      <w:r w:rsidR="00AC013F">
        <w:instrText xml:space="preserve"> ADDIN EN.CITE &lt;EndNote&gt;&lt;Cite&gt;&lt;Author&gt;SonarSource&lt;/Author&gt;&lt;Year&gt;</w:instrText>
      </w:r>
      <w:r w:rsidR="00AC013F">
        <w:rPr>
          <w:cs/>
        </w:rPr>
        <w:instrText>2024</w:instrText>
      </w:r>
      <w:r w:rsidR="00AC013F">
        <w:instrText>&lt;/Year&gt;&lt;RecNum&gt;</w:instrText>
      </w:r>
      <w:r w:rsidR="00AC013F">
        <w:rPr>
          <w:cs/>
        </w:rPr>
        <w:instrText>9</w:instrText>
      </w:r>
      <w:r w:rsidR="00AC013F">
        <w:instrText xml:space="preserve">&lt;/RecNum&gt;&lt;DisplayText&gt;(SonarSource, </w:instrText>
      </w:r>
      <w:r w:rsidR="00AC013F">
        <w:rPr>
          <w:cs/>
        </w:rPr>
        <w:instrText>2024)</w:instrText>
      </w:r>
      <w:r w:rsidR="00AC013F">
        <w:instrText>&lt;/DisplayText&gt;&lt;record&gt;&lt;rec-number&gt;</w:instrText>
      </w:r>
      <w:r w:rsidR="00AC013F">
        <w:rPr>
          <w:cs/>
        </w:rPr>
        <w:instrText>9</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9</w:instrText>
      </w:r>
      <w:r w:rsidR="00AC013F">
        <w:instrText>&lt;/key&gt;&lt;/foreign-keys&gt;&lt;ref-type name="Web Page"&gt;</w:instrText>
      </w:r>
      <w:r w:rsidR="00AC013F">
        <w:rPr>
          <w:cs/>
        </w:rPr>
        <w:instrText>12</w:instrText>
      </w:r>
      <w:r w:rsidR="00AC013F">
        <w:instrText xml:space="preserve">&lt;/ref-type&gt;&lt;contributors&gt;&lt;authors&gt;&lt;author&gt;SonarSource,&lt;/author&gt;&lt;/authors&gt;&lt;/contributors&gt;&lt;titles&gt;&lt;title&gt;SonarQube documentation (version </w:instrText>
      </w:r>
      <w:r w:rsidR="00AC013F">
        <w:rPr>
          <w:cs/>
        </w:rPr>
        <w:instrText>10.</w:instrText>
      </w:r>
      <w:r w:rsidR="00AC013F">
        <w:instrText>x)&lt;/title&gt;&lt;/titles&gt;&lt;dates&gt;&lt;year&gt;</w:instrText>
      </w:r>
      <w:r w:rsidR="00AC013F">
        <w:rPr>
          <w:cs/>
        </w:rPr>
        <w:instrText>2024</w:instrText>
      </w:r>
      <w:r w:rsidR="00AC013F">
        <w:instrText>&lt;/year&gt;&lt;pub-dates&gt;&lt;date&gt;</w:instrText>
      </w:r>
      <w:r w:rsidR="00AC013F">
        <w:rPr>
          <w:cs/>
        </w:rPr>
        <w:instrText>2025/10/19</w:instrText>
      </w:r>
      <w:r w:rsidR="00AC013F">
        <w:instrText>&lt;/date&gt;&lt;/pub-dates&gt;&lt;/dates&gt;&lt;urls&gt;&lt;related-urls&gt;&lt;url&gt;https://docs.sonarsource.com/sonarqube/latest/&lt;/url&gt;&lt;/related-urls&gt;&lt;/urls&gt;&lt;/record&gt;&lt;/Cite&gt;&lt;/EndNote&gt;</w:instrText>
      </w:r>
      <w:r w:rsidR="00587A7D">
        <w:rPr>
          <w:cs/>
        </w:rPr>
        <w:fldChar w:fldCharType="separate"/>
      </w:r>
      <w:r w:rsidR="00AC013F">
        <w:rPr>
          <w:noProof/>
          <w:cs/>
        </w:rPr>
        <w:t>(</w:t>
      </w:r>
      <w:r w:rsidR="00AC013F">
        <w:rPr>
          <w:noProof/>
        </w:rPr>
        <w:t xml:space="preserve">SonarSource, </w:t>
      </w:r>
      <w:r w:rsidR="00AC013F">
        <w:rPr>
          <w:noProof/>
          <w:cs/>
        </w:rPr>
        <w:t>2024)</w:t>
      </w:r>
      <w:r w:rsidR="00587A7D">
        <w:rPr>
          <w:cs/>
        </w:rPr>
        <w:fldChar w:fldCharType="end"/>
      </w:r>
    </w:p>
    <w:p w14:paraId="674612D1" w14:textId="22A3F210" w:rsidR="004E07CE" w:rsidRDefault="00FC2837" w:rsidP="004E07CE">
      <w:pPr>
        <w:pStyle w:val="NormalH3"/>
      </w:pPr>
      <w:r w:rsidRPr="00FC2837">
        <w:rPr>
          <w:cs/>
        </w:rPr>
        <w:t>โดยสรุป การทดสอบแบบอัตโนมัติเป็นแนวทางสำคัญที่ช่วยยกระดับคุณภาพของซอฟต์แวร์ ทำให้กระบวนการพัฒนาเป็นระบบมากขึ้น ลดข้อผิดพลาดจากมนุษย์</w:t>
      </w:r>
      <w:r>
        <w:t xml:space="preserve"> </w:t>
      </w:r>
      <w:r w:rsidRPr="00FC2837">
        <w:rPr>
          <w:cs/>
        </w:rPr>
        <w:t>ที่มุ่งเน้นการส่งมอบระบบที่มีคุณภาพสูงอย่างต่อเนื่อง</w:t>
      </w:r>
    </w:p>
    <w:p w14:paraId="77EF1C94" w14:textId="182ACA58" w:rsidR="00FC2837" w:rsidRDefault="006E4A8A" w:rsidP="00FC2837">
      <w:pPr>
        <w:pStyle w:val="Heading3"/>
      </w:pPr>
      <w:bookmarkStart w:id="27" w:name="_Toc211783832"/>
      <w:bookmarkStart w:id="28" w:name="_Toc211784880"/>
      <w:r w:rsidRPr="006E4A8A">
        <w:t>Django Fram</w:t>
      </w:r>
      <w:r>
        <w:t>e</w:t>
      </w:r>
      <w:r w:rsidRPr="006E4A8A">
        <w:t>work</w:t>
      </w:r>
      <w:bookmarkEnd w:id="27"/>
      <w:bookmarkEnd w:id="28"/>
    </w:p>
    <w:p w14:paraId="0AC3D51A" w14:textId="5D7AE943" w:rsidR="002C63D0" w:rsidRDefault="002C63D0" w:rsidP="002C63D0">
      <w:pPr>
        <w:pStyle w:val="NormalH3"/>
      </w:pPr>
      <w:r w:rsidRPr="002C63D0">
        <w:t xml:space="preserve">Django Framework </w:t>
      </w:r>
      <w:r w:rsidRPr="002C63D0">
        <w:rPr>
          <w:cs/>
        </w:rPr>
        <w:t>เฟรมเวิร์กแบบโอเพนซอร์ส (</w:t>
      </w:r>
      <w:r w:rsidRPr="002C63D0">
        <w:t>Open-source</w:t>
      </w:r>
      <w:r>
        <w:rPr>
          <w:rFonts w:hint="cs"/>
          <w:cs/>
        </w:rPr>
        <w:t xml:space="preserve"> </w:t>
      </w:r>
      <w:r w:rsidRPr="002C63D0">
        <w:t xml:space="preserve">Framework) </w:t>
      </w:r>
      <w:r w:rsidRPr="002C63D0">
        <w:rPr>
          <w:cs/>
        </w:rPr>
        <w:t xml:space="preserve">ที่พัฒนาด้วยภาษา </w:t>
      </w:r>
      <w:r w:rsidRPr="002C63D0">
        <w:t xml:space="preserve">Python </w:t>
      </w:r>
      <w:r w:rsidRPr="002C63D0">
        <w:rPr>
          <w:cs/>
        </w:rPr>
        <w:t xml:space="preserve">ถูกออกแบบมาเพื่อช่วยให้นักพัฒนาสามารถสร้างเว็บแอปพลิเคชันได้อย่างรวดเร็ว มีโครงสร้างชัดเจน และมีระบบจัดการข้อมูลที่ปลอดภัย </w:t>
      </w:r>
      <w:r w:rsidR="008E22DD">
        <w:rPr>
          <w:cs/>
        </w:rPr>
        <w:fldChar w:fldCharType="begin"/>
      </w:r>
      <w:r w:rsidR="00AC013F">
        <w:instrText xml:space="preserve"> ADDIN EN.CITE &lt;EndNote&gt;&lt;Cite&gt;&lt;Author&gt;Django Software&lt;/Author&gt;&lt;Year&gt;</w:instrText>
      </w:r>
      <w:r w:rsidR="00AC013F">
        <w:rPr>
          <w:cs/>
        </w:rPr>
        <w:instrText>2024</w:instrText>
      </w:r>
      <w:r w:rsidR="00AC013F">
        <w:instrText>&lt;/Year&gt;&lt;RecNum&gt;</w:instrText>
      </w:r>
      <w:r w:rsidR="00AC013F">
        <w:rPr>
          <w:cs/>
        </w:rPr>
        <w:instrText>1</w:instrText>
      </w:r>
      <w:r w:rsidR="00AC013F">
        <w:instrText xml:space="preserve">&lt;/RecNum&gt;&lt;DisplayText&gt;(Django Software, </w:instrText>
      </w:r>
      <w:r w:rsidR="00AC013F">
        <w:rPr>
          <w:cs/>
        </w:rPr>
        <w:instrText>2024)</w:instrText>
      </w:r>
      <w:r w:rsidR="00AC013F">
        <w:instrText>&lt;/DisplayText&gt;&lt;record&gt;&lt;rec-number&gt;</w:instrText>
      </w:r>
      <w:r w:rsidR="00AC013F">
        <w:rPr>
          <w:cs/>
        </w:rPr>
        <w:instrText>1</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1</w:instrText>
      </w:r>
      <w:r w:rsidR="00AC013F">
        <w:instrText>&lt;/key&gt;&lt;/foreign-keys&gt;&lt;ref-type name="Web Page"&gt;</w:instrText>
      </w:r>
      <w:r w:rsidR="00AC013F">
        <w:rPr>
          <w:cs/>
        </w:rPr>
        <w:instrText>12</w:instrText>
      </w:r>
      <w:r w:rsidR="00AC013F">
        <w:instrText xml:space="preserve">&lt;/ref-type&gt;&lt;contributors&gt;&lt;authors&gt;&lt;author&gt;Django Software, Foundation&lt;/author&gt;&lt;/authors&gt;&lt;/contributors&gt;&lt;titles&gt;&lt;title&gt;Django documentation (version </w:instrText>
      </w:r>
      <w:r w:rsidR="00AC013F">
        <w:rPr>
          <w:cs/>
        </w:rPr>
        <w:instrText>5.</w:instrText>
      </w:r>
      <w:r w:rsidR="00AC013F">
        <w:instrText>x)&lt;/title&gt;&lt;/titles&gt;&lt;dates&gt;&lt;year&gt;</w:instrText>
      </w:r>
      <w:r w:rsidR="00AC013F">
        <w:rPr>
          <w:cs/>
        </w:rPr>
        <w:instrText>2024</w:instrText>
      </w:r>
      <w:r w:rsidR="00AC013F">
        <w:instrText>&lt;/year&gt;&lt;pub-dates&gt;&lt;date&gt;</w:instrText>
      </w:r>
      <w:r w:rsidR="00AC013F">
        <w:rPr>
          <w:cs/>
        </w:rPr>
        <w:instrText>2025/10/19</w:instrText>
      </w:r>
      <w:r w:rsidR="00AC013F">
        <w:instrText>&lt;/date&gt;&lt;/pub-dates&gt;&lt;/dates&gt;&lt;urls&gt;&lt;related-urls&gt;&lt;url&gt;https://docs.djangoproject.com/en/stable/&lt;/url&gt;&lt;/related-urls&gt;&lt;/urls&gt;&lt;/record&gt;&lt;/Cite&gt;&lt;/EndNote&gt;</w:instrText>
      </w:r>
      <w:r w:rsidR="008E22DD">
        <w:rPr>
          <w:cs/>
        </w:rPr>
        <w:fldChar w:fldCharType="separate"/>
      </w:r>
      <w:r w:rsidR="00AC013F">
        <w:rPr>
          <w:noProof/>
          <w:cs/>
        </w:rPr>
        <w:t>(</w:t>
      </w:r>
      <w:r w:rsidR="00AC013F">
        <w:rPr>
          <w:noProof/>
        </w:rPr>
        <w:t xml:space="preserve">Django Software, </w:t>
      </w:r>
      <w:r w:rsidR="00AC013F">
        <w:rPr>
          <w:noProof/>
          <w:cs/>
        </w:rPr>
        <w:t>2024)</w:t>
      </w:r>
      <w:r w:rsidR="008E22DD">
        <w:rPr>
          <w:cs/>
        </w:rPr>
        <w:fldChar w:fldCharType="end"/>
      </w:r>
      <w:r w:rsidRPr="002C63D0">
        <w:rPr>
          <w:cs/>
        </w:rPr>
        <w:t xml:space="preserve"> </w:t>
      </w:r>
      <w:r w:rsidRPr="002C63D0">
        <w:t xml:space="preserve">Django </w:t>
      </w:r>
      <w:r w:rsidRPr="002C63D0">
        <w:rPr>
          <w:cs/>
        </w:rPr>
        <w:t xml:space="preserve">ใช้สถาปัตยกรรมแบบ </w:t>
      </w:r>
      <w:r w:rsidRPr="002C63D0">
        <w:t xml:space="preserve">Model–View–Template (MVT) </w:t>
      </w:r>
      <w:r w:rsidRPr="002C63D0">
        <w:rPr>
          <w:cs/>
        </w:rPr>
        <w:t>ซึ่งช่วยแยกหน้าที่การทำงานของระบบออกจากกันอย่างชัดเจน ทำให้สามารถพัฒนา ทดสอบ และบำรุงรักษาได้อย่างมีประสิทธิภาพ</w:t>
      </w:r>
    </w:p>
    <w:p w14:paraId="5BFE6966" w14:textId="6389D6AB" w:rsidR="002C63D0" w:rsidRDefault="002C63D0" w:rsidP="002C63D0">
      <w:pPr>
        <w:pStyle w:val="NormalH3"/>
      </w:pPr>
      <w:r w:rsidRPr="002C63D0">
        <w:rPr>
          <w:cs/>
        </w:rPr>
        <w:t xml:space="preserve">ในงานวิจัยนี้ </w:t>
      </w:r>
      <w:r w:rsidRPr="002C63D0">
        <w:t xml:space="preserve">Django Framework </w:t>
      </w:r>
      <w:r w:rsidRPr="002C63D0">
        <w:rPr>
          <w:cs/>
        </w:rPr>
        <w:t>ถูกเลือกใช้เพื่อสร้าง ระบบต้นแบบจำลอง (</w:t>
      </w:r>
      <w:r w:rsidRPr="002C63D0">
        <w:t xml:space="preserve">Prototype System) </w:t>
      </w:r>
      <w:r w:rsidRPr="002C63D0">
        <w:rPr>
          <w:cs/>
        </w:rPr>
        <w:t xml:space="preserve">สำหรับการทดลองแนวทางการปรับปรุงคุณภาพของระบบสารสนเทศ </w:t>
      </w:r>
      <w:r w:rsidRPr="002C63D0">
        <w:rPr>
          <w:cs/>
        </w:rPr>
        <w:lastRenderedPageBreak/>
        <w:t xml:space="preserve">เนื่องจากมีสถาปัตยกรรมที่รองรับการเพิ่ม </w:t>
      </w:r>
      <w:r w:rsidRPr="002C63D0">
        <w:t xml:space="preserve">Input Validation </w:t>
      </w:r>
      <w:r w:rsidRPr="002C63D0">
        <w:rPr>
          <w:cs/>
        </w:rPr>
        <w:t xml:space="preserve">และสามารถเชื่อมต่อกับเครื่องมือทดสอบอัตโนมัติ เช่น </w:t>
      </w:r>
      <w:r w:rsidRPr="002C63D0">
        <w:t xml:space="preserve">Pytest </w:t>
      </w:r>
      <w:r w:rsidRPr="002C63D0">
        <w:rPr>
          <w:cs/>
        </w:rPr>
        <w:t xml:space="preserve">และ </w:t>
      </w:r>
      <w:r w:rsidRPr="002C63D0">
        <w:t xml:space="preserve">Robot Framework </w:t>
      </w:r>
      <w:r w:rsidRPr="002C63D0">
        <w:rPr>
          <w:cs/>
        </w:rPr>
        <w:t>ได้อย่างมีประสิทธิภาพ</w:t>
      </w:r>
    </w:p>
    <w:p w14:paraId="1AFD5A9C" w14:textId="226D7AD2" w:rsidR="00DD07FA" w:rsidRDefault="00DD07FA" w:rsidP="00DD07FA">
      <w:pPr>
        <w:pStyle w:val="Heading3"/>
      </w:pPr>
      <w:bookmarkStart w:id="29" w:name="_Toc211783833"/>
      <w:bookmarkStart w:id="30" w:name="_Toc211784881"/>
      <w:r w:rsidRPr="00DD07FA">
        <w:rPr>
          <w:cs/>
        </w:rPr>
        <w:t>การตรวจสอบข้อมูลนำเข้า (</w:t>
      </w:r>
      <w:r w:rsidRPr="00DD07FA">
        <w:t>Input Validation)</w:t>
      </w:r>
      <w:bookmarkEnd w:id="29"/>
      <w:bookmarkEnd w:id="30"/>
    </w:p>
    <w:p w14:paraId="4E4A5B85" w14:textId="3EE52260" w:rsidR="00DD07FA" w:rsidRDefault="00315ED5" w:rsidP="00DD07FA">
      <w:pPr>
        <w:pStyle w:val="NormalH3"/>
      </w:pPr>
      <w:r w:rsidRPr="00315ED5">
        <w:rPr>
          <w:cs/>
        </w:rPr>
        <w:t>การตรวจสอบข้อมูลนำเข้า (</w:t>
      </w:r>
      <w:r w:rsidRPr="00315ED5">
        <w:t xml:space="preserve">Input Validation) </w:t>
      </w:r>
      <w:r w:rsidRPr="00315ED5">
        <w:rPr>
          <w:cs/>
        </w:rPr>
        <w:t xml:space="preserve">เป็นหนึ่งในกระบวนการของ </w:t>
      </w:r>
      <w:r w:rsidRPr="00315ED5">
        <w:t xml:space="preserve">Secure Software Development Lifecycle (SSDLC) </w:t>
      </w:r>
      <w:r w:rsidRPr="00315ED5">
        <w:rPr>
          <w:cs/>
        </w:rPr>
        <w:t xml:space="preserve">ที่มุ่งลดความเสี่ยงจากข้อมูลที่ไม่ถูกต้องหรือมีเจตนาร้าย การออกแบบขั้นตอนนี้อย่างเหมาะสมเป็นการป้องกันช่องโหว่ระดับต้นน้ำ เช่น </w:t>
      </w:r>
      <w:r w:rsidRPr="00315ED5">
        <w:t xml:space="preserve">SQL </w:t>
      </w:r>
      <w:r w:rsidR="00FF32F6">
        <w:br/>
      </w:r>
      <w:r w:rsidRPr="00315ED5">
        <w:t xml:space="preserve">Injection </w:t>
      </w:r>
      <w:r w:rsidRPr="00315ED5">
        <w:rPr>
          <w:cs/>
        </w:rPr>
        <w:t xml:space="preserve">หรือ </w:t>
      </w:r>
      <w:r w:rsidRPr="00315ED5">
        <w:t xml:space="preserve">Cross-site Scripting (XSS) </w:t>
      </w:r>
      <w:r w:rsidRPr="00315ED5">
        <w:rPr>
          <w:cs/>
        </w:rPr>
        <w:t xml:space="preserve">ซึ่งเป็นปัญหาที่พบบ่อยในระบบเว็บแอปพลิเคชัน </w:t>
      </w:r>
      <w:r w:rsidR="00FF32F6">
        <w:br/>
      </w:r>
      <w:r w:rsidR="00FF32F6">
        <w:rPr>
          <w:cs/>
        </w:rPr>
        <w:fldChar w:fldCharType="begin"/>
      </w:r>
      <w:r w:rsidR="00AC013F">
        <w:instrText xml:space="preserve"> ADDIN EN.CITE &lt;EndNote&gt;&lt;Cite&gt;&lt;Author&gt;Foundation&lt;/Author&gt;&lt;Year&gt;</w:instrText>
      </w:r>
      <w:r w:rsidR="00AC013F">
        <w:rPr>
          <w:cs/>
        </w:rPr>
        <w:instrText>2023</w:instrText>
      </w:r>
      <w:r w:rsidR="00AC013F">
        <w:instrText>&lt;/Year&gt;&lt;RecNum&gt;</w:instrText>
      </w:r>
      <w:r w:rsidR="00AC013F">
        <w:rPr>
          <w:cs/>
        </w:rPr>
        <w:instrText>5</w:instrText>
      </w:r>
      <w:r w:rsidR="00AC013F">
        <w:instrText xml:space="preserve">&lt;/RecNum&gt;&lt;DisplayText&gt;(O. Foundation, </w:instrText>
      </w:r>
      <w:r w:rsidR="00AC013F">
        <w:rPr>
          <w:cs/>
        </w:rPr>
        <w:instrText>2023)</w:instrText>
      </w:r>
      <w:r w:rsidR="00AC013F">
        <w:instrText>&lt;/DisplayText&gt;&lt;record&gt;&lt;rec-number&gt;</w:instrText>
      </w:r>
      <w:r w:rsidR="00AC013F">
        <w:rPr>
          <w:cs/>
        </w:rPr>
        <w:instrText>5</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5</w:instrText>
      </w:r>
      <w:r w:rsidR="00AC013F">
        <w:instrText>&lt;/key&gt;&lt;/foreign-keys&gt;&lt;ref-type name="Web Page"&gt;</w:instrText>
      </w:r>
      <w:r w:rsidR="00AC013F">
        <w:rPr>
          <w:cs/>
        </w:rPr>
        <w:instrText>12</w:instrText>
      </w:r>
      <w:r w:rsidR="00AC013F">
        <w:instrText>&lt;/ref-type&gt;&lt;contributors&gt;&lt;authors&gt;&lt;author&gt;Owasp Foundation&lt;/author&gt;&lt;/authors&gt;&lt;/contributors&gt;&lt;titles&gt;&lt;title&gt;Input validation cheat sheet&lt;/title&gt;&lt;/titles&gt;&lt;dates&gt;&lt;year&gt;</w:instrText>
      </w:r>
      <w:r w:rsidR="00AC013F">
        <w:rPr>
          <w:cs/>
        </w:rPr>
        <w:instrText>2023</w:instrText>
      </w:r>
      <w:r w:rsidR="00AC013F">
        <w:instrText>&lt;/year&gt;&lt;pub-dates&gt;&lt;date&gt;</w:instrText>
      </w:r>
      <w:r w:rsidR="00AC013F">
        <w:rPr>
          <w:cs/>
        </w:rPr>
        <w:instrText>2025/10/19</w:instrText>
      </w:r>
      <w:r w:rsidR="00AC013F">
        <w:instrText>&lt;/date&gt;&lt;/pub-dates&gt;&lt;/dates&gt;&lt;urls&gt;&lt;related-urls&gt;&lt;url&gt;https://cheatsheetseries.owasp.org/cheatsheets/Input_Validation_Cheat_Sheet.html&lt;/url&gt;&lt;/related-urls&gt;&lt;/urls&gt;&lt;/record&gt;&lt;/Cite&gt;&lt;/EndNote&gt;</w:instrText>
      </w:r>
      <w:r w:rsidR="00FF32F6">
        <w:rPr>
          <w:cs/>
        </w:rPr>
        <w:fldChar w:fldCharType="separate"/>
      </w:r>
      <w:r w:rsidR="00AC013F">
        <w:rPr>
          <w:noProof/>
          <w:cs/>
        </w:rPr>
        <w:t>(</w:t>
      </w:r>
      <w:r w:rsidR="00AC013F">
        <w:rPr>
          <w:noProof/>
        </w:rPr>
        <w:t xml:space="preserve">O. Foundation, </w:t>
      </w:r>
      <w:r w:rsidR="00AC013F">
        <w:rPr>
          <w:noProof/>
          <w:cs/>
        </w:rPr>
        <w:t>2023)</w:t>
      </w:r>
      <w:r w:rsidR="00FF32F6">
        <w:rPr>
          <w:cs/>
        </w:rPr>
        <w:fldChar w:fldCharType="end"/>
      </w:r>
      <w:r w:rsidR="00FF32F6">
        <w:t xml:space="preserve"> </w:t>
      </w:r>
      <w:r w:rsidR="00FF32F6" w:rsidRPr="00FF32F6">
        <w:rPr>
          <w:cs/>
        </w:rPr>
        <w:t>การตรวจสอบข้อมูลนำเข้าเป็นกระบวนการสำคัญในระบบสารสนเทศที่รับข้อมูลจากผู้ใช้ เพื่อให้มั่นใจว่าข้อมูลที่ได้รับนั้นอยู่ในรูปแบบที่ถูกต้อง เหมาะสม และไม่ก่อให้เกิดข้อผิดพลาดในระบบ กระบวนการนี้ช่วยป้องกันไม่ให้ข้อมูลที่ไม่เป็นไปตามมาตรฐาน เช่น ตัวอักษรพิเศษหรือคำสั่งที่เป็นอันตราย ถูกส่งเข้าสู่ระบบ ซึ่งอาจนำไปสู่การโจมตีทางไซเบอร์</w:t>
      </w:r>
      <w:r w:rsidR="00FF32F6">
        <w:t xml:space="preserve"> </w:t>
      </w:r>
      <w:r w:rsidR="00DD07FA" w:rsidRPr="00DD07FA">
        <w:rPr>
          <w:cs/>
        </w:rPr>
        <w:t xml:space="preserve">หลักการของ </w:t>
      </w:r>
      <w:r w:rsidR="00DD07FA" w:rsidRPr="00DD07FA">
        <w:t xml:space="preserve">Input Validation </w:t>
      </w:r>
      <w:r w:rsidR="00DD07FA" w:rsidRPr="00DD07FA">
        <w:rPr>
          <w:cs/>
        </w:rPr>
        <w:t xml:space="preserve">สามารถแบ่งออกได้เป็น </w:t>
      </w:r>
      <w:r w:rsidR="00DD07FA" w:rsidRPr="00DD07FA">
        <w:t xml:space="preserve">2 </w:t>
      </w:r>
      <w:r w:rsidR="00DD07FA" w:rsidRPr="00DD07FA">
        <w:rPr>
          <w:cs/>
        </w:rPr>
        <w:t>ลักษณะหลัก คือ</w:t>
      </w:r>
    </w:p>
    <w:p w14:paraId="1B79CECB" w14:textId="530692EB" w:rsidR="00DD07FA" w:rsidRDefault="00DD07FA" w:rsidP="00DD07FA">
      <w:pPr>
        <w:pStyle w:val="NormalH3"/>
      </w:pPr>
      <w:r>
        <w:t xml:space="preserve">1. </w:t>
      </w:r>
      <w:r w:rsidRPr="00DD07FA">
        <w:t xml:space="preserve">Client-side Validation </w:t>
      </w:r>
      <w:r w:rsidRPr="00DD07FA">
        <w:rPr>
          <w:cs/>
        </w:rPr>
        <w:t xml:space="preserve">การตรวจสอบข้อมูลที่ฝั่งผู้ใช้ก่อนส่งข้อมูลเข้าสู่เซิร์ฟเวอร์ วิธีนี้ช่วยลดภาระของเซิร์ฟเวอร์และให้ประสบการณ์ที่ดีแก่ผู้ใช้ แต่ยังไม่สามารถป้องกันการโจมตีได้อย่างสมบูรณ์ เพราะผู้ไม่หวังดีสามารถข้ามการตรวจสอบฝั่ง </w:t>
      </w:r>
      <w:r w:rsidRPr="00DD07FA">
        <w:t xml:space="preserve">Client </w:t>
      </w:r>
      <w:r w:rsidRPr="00DD07FA">
        <w:rPr>
          <w:cs/>
        </w:rPr>
        <w:t>ได้</w:t>
      </w:r>
    </w:p>
    <w:p w14:paraId="18B59941" w14:textId="6D43ACEC" w:rsidR="00DD07FA" w:rsidRDefault="00DD07FA" w:rsidP="00DD07FA">
      <w:pPr>
        <w:pStyle w:val="NormalH3"/>
      </w:pPr>
      <w:r>
        <w:t xml:space="preserve">2. </w:t>
      </w:r>
      <w:r w:rsidRPr="00DD07FA">
        <w:t xml:space="preserve">Server-side Validation </w:t>
      </w:r>
      <w:r w:rsidRPr="00DD07FA">
        <w:rPr>
          <w:cs/>
        </w:rPr>
        <w:t>การตรวจสอบข้อมูลที่ฝั่งเซิร์ฟเวอร์ก่อนจัดเก็บลงฐานข้อมูล ถือเป็นกระบวนการสำคัญที่ต้องมีในทุกระบบ เนื่องจากเป็นการป้องกันขั้นสุดท้ายก่อนข้อมูลจะเข้าสู่ระบบหลัก</w:t>
      </w:r>
    </w:p>
    <w:p w14:paraId="3A2AE67D" w14:textId="06F390E8" w:rsidR="00DD07FA" w:rsidRDefault="00DD07FA" w:rsidP="00DD07FA">
      <w:pPr>
        <w:pStyle w:val="NormalH3"/>
      </w:pPr>
      <w:r w:rsidRPr="00DD07FA">
        <w:rPr>
          <w:cs/>
        </w:rPr>
        <w:t xml:space="preserve">ใน </w:t>
      </w:r>
      <w:r w:rsidRPr="00DD07FA">
        <w:t xml:space="preserve">Django Framework </w:t>
      </w:r>
      <w:r w:rsidRPr="00DD07FA">
        <w:rPr>
          <w:cs/>
        </w:rPr>
        <w:t xml:space="preserve">มีเครื่องมือสำหรับการตรวจสอบข้อมูลนำเข้าในหลายระดับ ทั้งในส่วนของ </w:t>
      </w:r>
      <w:r w:rsidRPr="00DD07FA">
        <w:t xml:space="preserve">Form </w:t>
      </w:r>
      <w:r w:rsidRPr="00DD07FA">
        <w:rPr>
          <w:cs/>
        </w:rPr>
        <w:t xml:space="preserve">และ </w:t>
      </w:r>
      <w:r w:rsidRPr="00DD07FA">
        <w:t xml:space="preserve">Model </w:t>
      </w:r>
      <w:r w:rsidRPr="00DD07FA">
        <w:rPr>
          <w:cs/>
        </w:rPr>
        <w:t>ซึ่งช่วยให้นักพัฒนาสามารถควบคุมรูปแบบของข้อมูลได้อย่างเป็นระบบ ตัวอย่างกลไกที่ใช้บ่อย ได้แก่</w:t>
      </w:r>
    </w:p>
    <w:p w14:paraId="3F10FE77" w14:textId="39C06293" w:rsidR="00DD07FA" w:rsidRDefault="00DD07FA" w:rsidP="00DD07FA">
      <w:pPr>
        <w:pStyle w:val="NormalH3"/>
      </w:pPr>
      <w:r>
        <w:t xml:space="preserve">1. </w:t>
      </w:r>
      <w:r w:rsidRPr="00DD07FA">
        <w:rPr>
          <w:cs/>
        </w:rPr>
        <w:t xml:space="preserve">เมธอด </w:t>
      </w:r>
      <w:r w:rsidRPr="00DD07FA">
        <w:t xml:space="preserve">clean() </w:t>
      </w:r>
      <w:r w:rsidRPr="00DD07FA">
        <w:rPr>
          <w:cs/>
        </w:rPr>
        <w:t xml:space="preserve">ใน </w:t>
      </w:r>
      <w:r w:rsidRPr="00DD07FA">
        <w:t xml:space="preserve">Django Form </w:t>
      </w:r>
      <w:r w:rsidRPr="00DD07FA">
        <w:rPr>
          <w:cs/>
        </w:rPr>
        <w:t>ซึ่งสามารถใช้กำหนดเงื่อนไขการตรวจสอบข้อมูลเฉพาะฟิลด์ เช่น การตรวจสอบความยาวของข้อความ หรือรูปแบบของอีเมล</w:t>
      </w:r>
    </w:p>
    <w:p w14:paraId="22BFA900" w14:textId="65BD726A" w:rsidR="00DD07FA" w:rsidRDefault="00DD07FA" w:rsidP="00DD07FA">
      <w:pPr>
        <w:pStyle w:val="NormalH3"/>
      </w:pPr>
      <w:r>
        <w:t xml:space="preserve">2. </w:t>
      </w:r>
      <w:r w:rsidRPr="00DD07FA">
        <w:rPr>
          <w:cs/>
        </w:rPr>
        <w:t xml:space="preserve">คลาส </w:t>
      </w:r>
      <w:r w:rsidRPr="00DD07FA">
        <w:t xml:space="preserve">validators </w:t>
      </w:r>
      <w:r w:rsidRPr="00DD07FA">
        <w:rPr>
          <w:cs/>
        </w:rPr>
        <w:t xml:space="preserve">ที่ </w:t>
      </w:r>
      <w:r w:rsidRPr="00DD07FA">
        <w:t xml:space="preserve">Django </w:t>
      </w:r>
      <w:r w:rsidRPr="00DD07FA">
        <w:rPr>
          <w:cs/>
        </w:rPr>
        <w:t>มีให้ใช้งาน เพื่อช่วยตรวจสอบค่าข้อมูลในรูปแบบต่าง ๆ เช่น ตัวเลข อีเมล หรือรหัสผ่านตามเงื่อนไขที่กำหนด</w:t>
      </w:r>
    </w:p>
    <w:p w14:paraId="07EEA85D" w14:textId="0CC26C0B" w:rsidR="00DD07FA" w:rsidRDefault="00DD07FA" w:rsidP="00DD07FA">
      <w:pPr>
        <w:pStyle w:val="NormalH3"/>
      </w:pPr>
      <w:r>
        <w:t xml:space="preserve">3. </w:t>
      </w:r>
      <w:r w:rsidRPr="00DD07FA">
        <w:rPr>
          <w:cs/>
        </w:rPr>
        <w:t xml:space="preserve">การใช้ </w:t>
      </w:r>
      <w:r w:rsidRPr="00DD07FA">
        <w:t xml:space="preserve">Attribute </w:t>
      </w:r>
      <w:r w:rsidRPr="00DD07FA">
        <w:rPr>
          <w:cs/>
        </w:rPr>
        <w:t xml:space="preserve">เช่น </w:t>
      </w:r>
      <w:r w:rsidRPr="00DD07FA">
        <w:t xml:space="preserve">max_length, required, </w:t>
      </w:r>
      <w:r w:rsidRPr="00DD07FA">
        <w:rPr>
          <w:cs/>
        </w:rPr>
        <w:t xml:space="preserve">และ </w:t>
      </w:r>
      <w:r w:rsidRPr="00DD07FA">
        <w:t xml:space="preserve">unique </w:t>
      </w:r>
      <w:r w:rsidRPr="00DD07FA">
        <w:rPr>
          <w:cs/>
        </w:rPr>
        <w:t xml:space="preserve">ใน </w:t>
      </w:r>
      <w:r w:rsidRPr="00DD07FA">
        <w:t xml:space="preserve">Model </w:t>
      </w:r>
      <w:r w:rsidRPr="00DD07FA">
        <w:rPr>
          <w:cs/>
        </w:rPr>
        <w:t>เพื่อควบคุมความถูกต้องของข้อมูลในระดับฐานข้อมูล</w:t>
      </w:r>
    </w:p>
    <w:p w14:paraId="31BA8278" w14:textId="61B1E253" w:rsidR="00DD07FA" w:rsidRDefault="00DD07FA" w:rsidP="00DD07FA">
      <w:pPr>
        <w:pStyle w:val="NormalH3"/>
      </w:pPr>
      <w:r w:rsidRPr="00DD07FA">
        <w:rPr>
          <w:cs/>
        </w:rPr>
        <w:t xml:space="preserve">การใช้ </w:t>
      </w:r>
      <w:r w:rsidRPr="00DD07FA">
        <w:t xml:space="preserve">Input Validation </w:t>
      </w:r>
      <w:r w:rsidRPr="00DD07FA">
        <w:rPr>
          <w:cs/>
        </w:rPr>
        <w:t xml:space="preserve">ไม่เพียงช่วยป้องกันข้อผิดพลาดจากผู้ใช้เท่านั้น แต่ยังเป็นแนวทางปฏิบัติที่สำคัญในการรักษาความปลอดภัยของระบบ โดย </w:t>
      </w:r>
      <w:r w:rsidRPr="00DD07FA">
        <w:t xml:space="preserve">OWASP (Open Worldwide Application Security Project) </w:t>
      </w:r>
      <w:r w:rsidRPr="00DD07FA">
        <w:rPr>
          <w:cs/>
        </w:rPr>
        <w:t xml:space="preserve">ได้จัดให้ “การตรวจสอบข้อมูลนำเข้า” เป็นหนึ่งในแนวทางหลักในการพัฒนาเว็บแอปพลิเคชันที่ปลอดภัย </w:t>
      </w:r>
      <w:r w:rsidR="00EE1EAE">
        <w:rPr>
          <w:cs/>
        </w:rPr>
        <w:fldChar w:fldCharType="begin"/>
      </w:r>
      <w:r w:rsidR="00AC013F">
        <w:instrText xml:space="preserve"> ADDIN EN.CITE &lt;EndNote&gt;&lt;Cite&gt;&lt;Author&gt;Foundation&lt;/Author&gt;&lt;Year&gt;</w:instrText>
      </w:r>
      <w:r w:rsidR="00AC013F">
        <w:rPr>
          <w:cs/>
        </w:rPr>
        <w:instrText>2023</w:instrText>
      </w:r>
      <w:r w:rsidR="00AC013F">
        <w:instrText>&lt;/Year&gt;&lt;RecNum&gt;</w:instrText>
      </w:r>
      <w:r w:rsidR="00AC013F">
        <w:rPr>
          <w:cs/>
        </w:rPr>
        <w:instrText>5</w:instrText>
      </w:r>
      <w:r w:rsidR="00AC013F">
        <w:instrText xml:space="preserve">&lt;/RecNum&gt;&lt;DisplayText&gt;(O. Foundation, </w:instrText>
      </w:r>
      <w:r w:rsidR="00AC013F">
        <w:rPr>
          <w:cs/>
        </w:rPr>
        <w:instrText>2023)</w:instrText>
      </w:r>
      <w:r w:rsidR="00AC013F">
        <w:instrText>&lt;/DisplayText&gt;&lt;record&gt;&lt;rec-number&gt;</w:instrText>
      </w:r>
      <w:r w:rsidR="00AC013F">
        <w:rPr>
          <w:cs/>
        </w:rPr>
        <w:instrText>5</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5</w:instrText>
      </w:r>
      <w:r w:rsidR="00AC013F">
        <w:instrText>&lt;/key&gt;&lt;/foreign-keys&gt;&lt;ref-type name="Web Page"&gt;</w:instrText>
      </w:r>
      <w:r w:rsidR="00AC013F">
        <w:rPr>
          <w:cs/>
        </w:rPr>
        <w:instrText>12</w:instrText>
      </w:r>
      <w:r w:rsidR="00AC013F">
        <w:instrText>&lt;/ref-type&gt;&lt;contributors&gt;&lt;authors&gt;&lt;author&gt;Owasp Foundation&lt;/author&gt;&lt;/authors&gt;&lt;/contributors&gt;&lt;titles&gt;&lt;title&gt;Input validation cheat sheet&lt;/title&gt;&lt;/titles&gt;&lt;dates&gt;&lt;year&gt;</w:instrText>
      </w:r>
      <w:r w:rsidR="00AC013F">
        <w:rPr>
          <w:cs/>
        </w:rPr>
        <w:instrText>2023</w:instrText>
      </w:r>
      <w:r w:rsidR="00AC013F">
        <w:instrText>&lt;/year&gt;&lt;pub-dates&gt;&lt;date&gt;</w:instrText>
      </w:r>
      <w:r w:rsidR="00AC013F">
        <w:rPr>
          <w:cs/>
        </w:rPr>
        <w:instrText>2025/10/19</w:instrText>
      </w:r>
      <w:r w:rsidR="00AC013F">
        <w:instrText>&lt;/date&gt;&lt;/pub-dates&gt;&lt;/dates&gt;&lt;urls&gt;&lt;related-urls&gt;&lt;url&gt;https://cheatsheetseries.owasp.org/cheatsheets/Input_Validation_Cheat_Sheet.html&lt;/url&gt;&lt;/related-urls&gt;&lt;/urls&gt;&lt;/record&gt;&lt;/Cite&gt;&lt;/EndNote&gt;</w:instrText>
      </w:r>
      <w:r w:rsidR="00EE1EAE">
        <w:rPr>
          <w:cs/>
        </w:rPr>
        <w:fldChar w:fldCharType="separate"/>
      </w:r>
      <w:r w:rsidR="00AC013F">
        <w:rPr>
          <w:noProof/>
          <w:cs/>
        </w:rPr>
        <w:t>(</w:t>
      </w:r>
      <w:r w:rsidR="00AC013F">
        <w:rPr>
          <w:noProof/>
        </w:rPr>
        <w:t xml:space="preserve">O. Foundation, </w:t>
      </w:r>
      <w:r w:rsidR="00AC013F">
        <w:rPr>
          <w:noProof/>
          <w:cs/>
        </w:rPr>
        <w:t>2023)</w:t>
      </w:r>
      <w:r w:rsidR="00EE1EAE">
        <w:rPr>
          <w:cs/>
        </w:rPr>
        <w:fldChar w:fldCharType="end"/>
      </w:r>
    </w:p>
    <w:p w14:paraId="33ECF4BC" w14:textId="20A45210" w:rsidR="00DD07FA" w:rsidRDefault="00DD07FA" w:rsidP="00DD07FA">
      <w:pPr>
        <w:pStyle w:val="NormalH3"/>
      </w:pPr>
      <w:r w:rsidRPr="00DD07FA">
        <w:rPr>
          <w:cs/>
        </w:rPr>
        <w:lastRenderedPageBreak/>
        <w:t xml:space="preserve">ในบริบทของงานวิจัยนี้ การเพิ่มกระบวนการ </w:t>
      </w:r>
      <w:r w:rsidRPr="00DD07FA">
        <w:t xml:space="preserve">Input Validation </w:t>
      </w:r>
      <w:r w:rsidRPr="00DD07FA">
        <w:rPr>
          <w:cs/>
        </w:rPr>
        <w:t xml:space="preserve">ภายในระบบลงทะเบียนเรียนที่พัฒนาด้วย </w:t>
      </w:r>
      <w:r w:rsidRPr="00DD07FA">
        <w:t xml:space="preserve">Django Framework </w:t>
      </w:r>
      <w:r w:rsidRPr="00DD07FA">
        <w:rPr>
          <w:cs/>
        </w:rPr>
        <w:t xml:space="preserve">มีเป้าหมายเพื่อเพิ่มความถูกต้องของข้อมูล </w:t>
      </w:r>
      <w:r>
        <w:br/>
      </w:r>
      <w:r w:rsidRPr="00DD07FA">
        <w:rPr>
          <w:cs/>
        </w:rPr>
        <w:t>ลดความผิดพลาดจากการกรอกข้อมูลของผู้ใช้ และลดความเสี่ยงจากช่องโหว่ด้านความปลอดภัย การดำเนินการดังกล่าวยังช่วยให้ระบบมีความเสถียรมากขึ้น และมีประสิทธิภาพในด้านความปลอดภัยของข้อมูล</w:t>
      </w:r>
    </w:p>
    <w:p w14:paraId="386434B6" w14:textId="1EC1D926" w:rsidR="00AC013F" w:rsidRDefault="00AC013F" w:rsidP="00AC013F">
      <w:pPr>
        <w:pStyle w:val="Heading3"/>
      </w:pPr>
      <w:r w:rsidRPr="00AC013F">
        <w:t>Pytest</w:t>
      </w:r>
    </w:p>
    <w:p w14:paraId="5B1A950D" w14:textId="42976D9B" w:rsidR="00AC013F" w:rsidRDefault="00AC013F" w:rsidP="00AC013F">
      <w:pPr>
        <w:pStyle w:val="NormalH3"/>
      </w:pPr>
      <w:r w:rsidRPr="00AC013F">
        <w:t xml:space="preserve">Pytest </w:t>
      </w:r>
      <w:r w:rsidRPr="00AC013F">
        <w:rPr>
          <w:cs/>
        </w:rPr>
        <w:t xml:space="preserve">เป็นเฟรมเวิร์กสำหรับการทดสอบซอฟต์แวร์ในภาษา </w:t>
      </w:r>
      <w:r w:rsidRPr="00AC013F">
        <w:t xml:space="preserve">Python </w:t>
      </w:r>
      <w:r w:rsidRPr="00AC013F">
        <w:rPr>
          <w:cs/>
        </w:rPr>
        <w:t xml:space="preserve">ที่ได้รับความนิยมอย่างแพร่หลาย เนื่องจากมีความยืดหยุ่น ใช้งานง่าย และสามารถขยายฟังก์ชันการทำงานได้หลากหลาย โดยเฉพาะในการพัฒนาระบบด้วย </w:t>
      </w:r>
      <w:r w:rsidRPr="00AC013F">
        <w:t xml:space="preserve">Django Framework </w:t>
      </w:r>
      <w:r w:rsidRPr="00AC013F">
        <w:rPr>
          <w:cs/>
        </w:rPr>
        <w:t>ที่ต้องการการทดสอบทั้งในระดับหน่วยย่อย (</w:t>
      </w:r>
      <w:r w:rsidRPr="00AC013F">
        <w:t xml:space="preserve">Unit Test) </w:t>
      </w:r>
      <w:r w:rsidRPr="00AC013F">
        <w:rPr>
          <w:cs/>
        </w:rPr>
        <w:t>และระดับรวม (</w:t>
      </w:r>
      <w:r w:rsidRPr="00AC013F">
        <w:t>Integration Test)</w:t>
      </w:r>
      <w:r w:rsidR="00736C9F">
        <w:t xml:space="preserve"> </w:t>
      </w:r>
      <w:r w:rsidR="00736C9F">
        <w:fldChar w:fldCharType="begin"/>
      </w:r>
      <w:r w:rsidR="00736C9F">
        <w:instrText xml:space="preserve"> ADDIN EN.CITE &lt;EndNote&gt;&lt;Cite&gt;&lt;Author&gt;Krekel&lt;/Author&gt;&lt;Year&gt;2023&lt;/Year&gt;&lt;RecNum&gt;18&lt;/RecNum&gt;&lt;DisplayText&gt;(Krekel et al., 2023)&lt;/DisplayText&gt;&lt;record&gt;&lt;rec-number&gt;18&lt;/rec-number&gt;&lt;foreign-keys&gt;&lt;key app="EN" db-id="xf990d9z5epdayersrpvfae59205rrxw9ws9" timestamp="1761669937"&gt;18&lt;/key&gt;&lt;/foreign-keys&gt;&lt;ref-type name="Journal Article"&gt;17&lt;/ref-type&gt;&lt;contributors&gt;&lt;authors&gt;&lt;author&gt;Krekel, Holger&lt;/author&gt;&lt;author&gt;Oliveira, Bruno&lt;/author&gt;&lt;author&gt;Pfannschmidt, Ronny&lt;/author&gt;&lt;author&gt;Bruynooghe, Floris&lt;/author&gt;&lt;author&gt;pytest-dev, team&lt;/author&gt;&lt;/authors&gt;&lt;/contributors&gt;&lt;titles&gt;&lt;title&gt;pytest Documentation (Version 7.4)&lt;/title&gt;&lt;/titles&gt;&lt;dates&gt;&lt;year&gt;2023&lt;/year&gt;&lt;/dates&gt;&lt;publisher&gt;pytest.org&lt;/publisher&gt;&lt;urls&gt;&lt;related-urls&gt;&lt;url&gt;https://docs.pytest.org/&lt;/url&gt;&lt;/related-urls&gt;&lt;/urls&gt;&lt;/record&gt;&lt;/Cite&gt;&lt;/EndNote&gt;</w:instrText>
      </w:r>
      <w:r w:rsidR="00736C9F">
        <w:fldChar w:fldCharType="separate"/>
      </w:r>
      <w:r w:rsidR="00736C9F">
        <w:rPr>
          <w:noProof/>
        </w:rPr>
        <w:t>(Krekel et al., 2023)</w:t>
      </w:r>
      <w:r w:rsidR="00736C9F">
        <w:fldChar w:fldCharType="end"/>
      </w:r>
    </w:p>
    <w:p w14:paraId="2A8FF8CF" w14:textId="72A3A8A6" w:rsidR="00AC013F" w:rsidRDefault="00AC013F" w:rsidP="00AC013F">
      <w:pPr>
        <w:pStyle w:val="NormalH3"/>
      </w:pPr>
      <w:r w:rsidRPr="00AC013F">
        <w:rPr>
          <w:cs/>
        </w:rPr>
        <w:t xml:space="preserve">จุดเด่นของ </w:t>
      </w:r>
      <w:r w:rsidRPr="00AC013F">
        <w:t xml:space="preserve">Pytest </w:t>
      </w:r>
      <w:r w:rsidRPr="00AC013F">
        <w:rPr>
          <w:cs/>
        </w:rPr>
        <w:t>คือการรองรับโครงสร้างการทดสอบแบบ ฟังก์ชัน (</w:t>
      </w:r>
      <w:r w:rsidRPr="00AC013F">
        <w:t xml:space="preserve">Function-Based Testing) </w:t>
      </w:r>
      <w:r w:rsidRPr="00AC013F">
        <w:rPr>
          <w:cs/>
        </w:rPr>
        <w:t xml:space="preserve">และการใช้ </w:t>
      </w:r>
      <w:r w:rsidRPr="00AC013F">
        <w:t xml:space="preserve">Fixture </w:t>
      </w:r>
      <w:r w:rsidRPr="00AC013F">
        <w:rPr>
          <w:cs/>
        </w:rPr>
        <w:t>เพื่อจำลองข้อมูลหรือสภาพแวดล้อมที่ต้องใช้ซ้ำในหลายกรณี ทำให้โค้ดทดสอบกระชับ อ่านง่าย และสามารถบำรุงรักษาได้ง่าย นอกจากนี้ยังรองรับการประยุกต์ใช้ร่วมกับปลั๊กอินต่าง ๆ เช่น</w:t>
      </w:r>
      <w:r>
        <w:rPr>
          <w:rFonts w:hint="cs"/>
          <w:cs/>
        </w:rPr>
        <w:t xml:space="preserve"> </w:t>
      </w:r>
      <w:r w:rsidRPr="00AC013F">
        <w:t xml:space="preserve">pytest-django </w:t>
      </w:r>
      <w:r w:rsidRPr="00AC013F">
        <w:rPr>
          <w:cs/>
        </w:rPr>
        <w:t xml:space="preserve">สำหรับการทดสอบแอปพลิเคชัน </w:t>
      </w:r>
      <w:r w:rsidRPr="00AC013F">
        <w:t xml:space="preserve">Django </w:t>
      </w:r>
      <w:r w:rsidRPr="00AC013F">
        <w:rPr>
          <w:cs/>
        </w:rPr>
        <w:t>โดยเชื่อมต่อกับฐานข้อมูลจำลอง</w:t>
      </w:r>
      <w:r>
        <w:rPr>
          <w:rFonts w:hint="cs"/>
          <w:cs/>
        </w:rPr>
        <w:t xml:space="preserve"> </w:t>
      </w:r>
      <w:r w:rsidRPr="00AC013F">
        <w:t xml:space="preserve">pytest-cov </w:t>
      </w:r>
      <w:r w:rsidRPr="00AC013F">
        <w:rPr>
          <w:cs/>
        </w:rPr>
        <w:t xml:space="preserve">สำหรับการสร้างรายงาน </w:t>
      </w:r>
      <w:r w:rsidRPr="00AC013F">
        <w:t xml:space="preserve">Test Coverage </w:t>
      </w:r>
      <w:r w:rsidRPr="00AC013F">
        <w:rPr>
          <w:cs/>
        </w:rPr>
        <w:t>เพื่อวัดสัดส่วนของโค้ดที่ถูกทดสอบ</w:t>
      </w:r>
      <w:r>
        <w:rPr>
          <w:rFonts w:hint="cs"/>
          <w:cs/>
        </w:rPr>
        <w:t xml:space="preserve"> </w:t>
      </w:r>
      <w:r w:rsidRPr="00AC013F">
        <w:t xml:space="preserve">pytest-xdist </w:t>
      </w:r>
      <w:r w:rsidRPr="00AC013F">
        <w:rPr>
          <w:cs/>
        </w:rPr>
        <w:t>สำหรับการรันทดสอบแบบขนาน (</w:t>
      </w:r>
      <w:r w:rsidRPr="00AC013F">
        <w:t xml:space="preserve">parallel testing) </w:t>
      </w:r>
      <w:r w:rsidRPr="00AC013F">
        <w:rPr>
          <w:cs/>
        </w:rPr>
        <w:t>เพื่อประหยัดเวลา</w:t>
      </w:r>
    </w:p>
    <w:p w14:paraId="6823BE8F" w14:textId="2324B44F" w:rsidR="00AC013F" w:rsidRDefault="00AC013F" w:rsidP="00AC013F">
      <w:pPr>
        <w:pStyle w:val="NormalH3"/>
      </w:pPr>
      <w:r w:rsidRPr="00AC013F">
        <w:rPr>
          <w:cs/>
        </w:rPr>
        <w:t xml:space="preserve">การทำงานของ </w:t>
      </w:r>
      <w:r w:rsidRPr="00AC013F">
        <w:t xml:space="preserve">Pytest </w:t>
      </w:r>
      <w:r w:rsidRPr="00AC013F">
        <w:rPr>
          <w:cs/>
        </w:rPr>
        <w:t xml:space="preserve">ประกอบด้วยขั้นตอนสำคัญ </w:t>
      </w:r>
      <w:r w:rsidRPr="00AC013F">
        <w:t xml:space="preserve">3 </w:t>
      </w:r>
      <w:r w:rsidRPr="00AC013F">
        <w:rPr>
          <w:cs/>
        </w:rPr>
        <w:t>ขั้นตอน คือ</w:t>
      </w:r>
    </w:p>
    <w:p w14:paraId="183F9735" w14:textId="31163BF8" w:rsidR="00AC013F" w:rsidRDefault="00AC013F" w:rsidP="00AC013F">
      <w:pPr>
        <w:pStyle w:val="NormalH3"/>
      </w:pPr>
      <w:r>
        <w:t xml:space="preserve">1. </w:t>
      </w:r>
      <w:r w:rsidRPr="00AC013F">
        <w:rPr>
          <w:cs/>
        </w:rPr>
        <w:t>การจัดเตรียมสภาพแวดล้อม (</w:t>
      </w:r>
      <w:r w:rsidRPr="00AC013F">
        <w:t>Arrange)</w:t>
      </w:r>
      <w:r>
        <w:t xml:space="preserve"> </w:t>
      </w:r>
      <w:r w:rsidRPr="00AC013F">
        <w:rPr>
          <w:cs/>
        </w:rPr>
        <w:t>สร้างวัตถุหรือข้อมูลจำลองที่จำเป็นสำหรับการทดสอบ</w:t>
      </w:r>
    </w:p>
    <w:p w14:paraId="3DCEBC4A" w14:textId="00BA5B84" w:rsidR="00AC013F" w:rsidRDefault="00AC013F" w:rsidP="00AC013F">
      <w:pPr>
        <w:pStyle w:val="NormalH3"/>
      </w:pPr>
      <w:r>
        <w:t xml:space="preserve">2. </w:t>
      </w:r>
      <w:r w:rsidRPr="00AC013F">
        <w:rPr>
          <w:cs/>
        </w:rPr>
        <w:t>การกระทำ (</w:t>
      </w:r>
      <w:r w:rsidRPr="00AC013F">
        <w:t>Act)</w:t>
      </w:r>
      <w:r>
        <w:t xml:space="preserve"> </w:t>
      </w:r>
      <w:r w:rsidRPr="00AC013F">
        <w:rPr>
          <w:cs/>
        </w:rPr>
        <w:t>เรียกใช้ฟังก์ชันหรือเมธอดที่ต้องการทดสอบ</w:t>
      </w:r>
    </w:p>
    <w:p w14:paraId="58A8934B" w14:textId="7A48F75B" w:rsidR="00AC013F" w:rsidRDefault="00AC013F" w:rsidP="00AC013F">
      <w:pPr>
        <w:pStyle w:val="NormalH3"/>
      </w:pPr>
      <w:r>
        <w:t xml:space="preserve">3. </w:t>
      </w:r>
      <w:r w:rsidRPr="00AC013F">
        <w:rPr>
          <w:cs/>
        </w:rPr>
        <w:t>การตรวจสอบผลลัพธ์ (</w:t>
      </w:r>
      <w:r w:rsidRPr="00AC013F">
        <w:t>Assert)</w:t>
      </w:r>
      <w:r>
        <w:t xml:space="preserve"> </w:t>
      </w:r>
      <w:r w:rsidRPr="00AC013F">
        <w:rPr>
          <w:cs/>
        </w:rPr>
        <w:t>ตรวจสอบว่าผลลัพธ์ที่ได้ตรงตามที่คาดหมายหรือไม่</w:t>
      </w:r>
    </w:p>
    <w:p w14:paraId="36D4FCB3" w14:textId="064B46A3" w:rsidR="00AC013F" w:rsidRDefault="00AC013F" w:rsidP="00AC013F">
      <w:pPr>
        <w:pStyle w:val="NormalH3"/>
      </w:pPr>
      <w:r w:rsidRPr="00AC013F">
        <w:rPr>
          <w:cs/>
        </w:rPr>
        <w:t xml:space="preserve">ในการดำเนินการวิจัยครั้งนี้ </w:t>
      </w:r>
      <w:r w:rsidRPr="00AC013F">
        <w:t xml:space="preserve">Pytest </w:t>
      </w:r>
      <w:r w:rsidRPr="00AC013F">
        <w:rPr>
          <w:cs/>
        </w:rPr>
        <w:t xml:space="preserve">ถูกนำมาใช้สำหรับการทดสอบระดับ </w:t>
      </w:r>
      <w:r w:rsidRPr="00AC013F">
        <w:t xml:space="preserve">Unit Test </w:t>
      </w:r>
      <w:r w:rsidRPr="00AC013F">
        <w:rPr>
          <w:cs/>
        </w:rPr>
        <w:t xml:space="preserve">และ </w:t>
      </w:r>
      <w:r w:rsidRPr="00AC013F">
        <w:t xml:space="preserve">Integration Test </w:t>
      </w:r>
      <w:r w:rsidRPr="00AC013F">
        <w:rPr>
          <w:cs/>
        </w:rPr>
        <w:t xml:space="preserve">ของระบบลงทะเบียนเรียนต้นแบบ เพื่อให้มั่นใจว่าฟังก์ชันแต่ละส่วน เช่น การเพิ่มรายวิชา การตรวจสอบเวลาลงทะเบียน และการคำนวณหน่วยกิต ทำงานถูกต้องตามที่ออกแบบไว้ ผลการทดสอบจาก </w:t>
      </w:r>
      <w:r w:rsidRPr="00AC013F">
        <w:t xml:space="preserve">Pytest </w:t>
      </w:r>
      <w:r w:rsidRPr="00AC013F">
        <w:rPr>
          <w:cs/>
        </w:rPr>
        <w:t xml:space="preserve">ยังถูกนำไปวิเคราะห์ต่อใน </w:t>
      </w:r>
      <w:r w:rsidRPr="00AC013F">
        <w:t xml:space="preserve">SonarQube </w:t>
      </w:r>
      <w:r w:rsidRPr="00AC013F">
        <w:rPr>
          <w:cs/>
        </w:rPr>
        <w:t xml:space="preserve">เพื่อประเมิน </w:t>
      </w:r>
      <w:r w:rsidRPr="00AC013F">
        <w:t xml:space="preserve">Test Coverage </w:t>
      </w:r>
      <w:r w:rsidRPr="00AC013F">
        <w:rPr>
          <w:cs/>
        </w:rPr>
        <w:t>และความน่าเชื่อถือ (</w:t>
      </w:r>
      <w:r w:rsidRPr="00AC013F">
        <w:t xml:space="preserve">Reliability) </w:t>
      </w:r>
      <w:r w:rsidRPr="00AC013F">
        <w:rPr>
          <w:cs/>
        </w:rPr>
        <w:t>ของระบบซอฟต์แวร์โดยรวม</w:t>
      </w:r>
    </w:p>
    <w:p w14:paraId="363AA459" w14:textId="3F578920" w:rsidR="00AC013F" w:rsidRDefault="00AC013F" w:rsidP="00AC013F">
      <w:pPr>
        <w:pStyle w:val="NormalH3"/>
      </w:pPr>
      <w:r w:rsidRPr="00AC013F">
        <w:rPr>
          <w:cs/>
        </w:rPr>
        <w:t xml:space="preserve">ดังนั้น </w:t>
      </w:r>
      <w:r w:rsidRPr="00AC013F">
        <w:t xml:space="preserve">Pytest </w:t>
      </w:r>
      <w:r w:rsidRPr="00AC013F">
        <w:rPr>
          <w:cs/>
        </w:rPr>
        <w:t>จึงมีบทบาทสำคัญในการยืนยันคุณภาพของซอฟต์แวร์ และเป็นพื้นฐานของการพัฒนา</w:t>
      </w:r>
      <w:r>
        <w:t xml:space="preserve"> </w:t>
      </w:r>
      <w:r w:rsidRPr="00AC013F">
        <w:rPr>
          <w:cs/>
        </w:rPr>
        <w:t>ซึ่งช่วยให้การพัฒนาระบบเป็นไปอย่างมีประสิทธิภาพและลดข้อผิดพลาดในระยะยาว</w:t>
      </w:r>
    </w:p>
    <w:p w14:paraId="762108CC" w14:textId="6824E2D4" w:rsidR="00AC013F" w:rsidRDefault="00AC013F" w:rsidP="00AC013F">
      <w:pPr>
        <w:pStyle w:val="Heading3"/>
      </w:pPr>
      <w:r w:rsidRPr="00AC013F">
        <w:lastRenderedPageBreak/>
        <w:t>Robot Framework</w:t>
      </w:r>
    </w:p>
    <w:p w14:paraId="1E267D0A" w14:textId="47F858CC" w:rsidR="00AC013F" w:rsidRDefault="00AC013F" w:rsidP="00AC013F">
      <w:pPr>
        <w:pStyle w:val="NormalH3"/>
      </w:pPr>
      <w:r w:rsidRPr="00AC013F">
        <w:t xml:space="preserve">Robot Framework </w:t>
      </w:r>
      <w:r w:rsidRPr="00AC013F">
        <w:rPr>
          <w:cs/>
        </w:rPr>
        <w:t>เป็นเฟรมเวิร์กสำหรับการทดสอบแบบอัตโนมัติ (</w:t>
      </w:r>
      <w:r w:rsidRPr="00AC013F">
        <w:t xml:space="preserve">Automated Testing Framework) </w:t>
      </w:r>
      <w:r w:rsidRPr="00AC013F">
        <w:rPr>
          <w:cs/>
        </w:rPr>
        <w:t xml:space="preserve">ที่พัฒนาด้วยภาษา </w:t>
      </w:r>
      <w:r w:rsidRPr="00AC013F">
        <w:t xml:space="preserve">Python </w:t>
      </w:r>
      <w:r w:rsidRPr="00AC013F">
        <w:rPr>
          <w:cs/>
        </w:rPr>
        <w:t>และได้รับความนิยมอย่างแพร่หลายในงานทดสอบเชิงระบบ (</w:t>
      </w:r>
      <w:r w:rsidRPr="00AC013F">
        <w:t xml:space="preserve">System Testing) </w:t>
      </w:r>
      <w:r w:rsidRPr="00AC013F">
        <w:rPr>
          <w:cs/>
        </w:rPr>
        <w:t xml:space="preserve">และงานทดสอบแบบ </w:t>
      </w:r>
      <w:r w:rsidRPr="00AC013F">
        <w:t xml:space="preserve">End-to-End (E2E Testing) </w:t>
      </w:r>
      <w:r w:rsidRPr="00AC013F">
        <w:rPr>
          <w:cs/>
        </w:rPr>
        <w:t>เนื่องจากมีโครงสร้างที่อ่านเข้าใจง่าย ใช้คำสั่งในลักษณะ “</w:t>
      </w:r>
      <w:r w:rsidRPr="00AC013F">
        <w:t xml:space="preserve">Keyword-Driven” </w:t>
      </w:r>
      <w:r w:rsidRPr="00AC013F">
        <w:rPr>
          <w:cs/>
        </w:rPr>
        <w:t>ทำให้ทั้งนักพัฒนาและผู้ที่ไม่ใช่นักโปรแกรมสามารถเข้าใจสคริปต์ทดสอบได้ (</w:t>
      </w:r>
      <w:r w:rsidRPr="00AC013F">
        <w:t>Robot Framework, 2024)</w:t>
      </w:r>
    </w:p>
    <w:p w14:paraId="55FC04D7" w14:textId="7E9E7D69" w:rsidR="00EB72AA" w:rsidRDefault="00EB72AA" w:rsidP="00AC013F">
      <w:pPr>
        <w:pStyle w:val="NormalH3"/>
      </w:pPr>
      <w:r w:rsidRPr="00EB72AA">
        <w:t xml:space="preserve">Robot Framework </w:t>
      </w:r>
      <w:r w:rsidRPr="00EB72AA">
        <w:rPr>
          <w:cs/>
        </w:rPr>
        <w:t>ถูกออกแบบมาให้รองรับการทดสอบซอฟต์แวร์ในหลายมิติ ไม่ว่าจะเป็นการทดสอบเว็บแอปพลิเคชัน อินเทอร์เฟซของโปรแกรม (</w:t>
      </w:r>
      <w:r w:rsidRPr="00EB72AA">
        <w:t xml:space="preserve">API) </w:t>
      </w:r>
      <w:r w:rsidRPr="00EB72AA">
        <w:rPr>
          <w:cs/>
        </w:rPr>
        <w:t>หรือแม้แต่ระบบเชิงกระบวนการ (</w:t>
      </w:r>
      <w:r w:rsidRPr="00EB72AA">
        <w:t xml:space="preserve">Process Automation) </w:t>
      </w:r>
      <w:r w:rsidRPr="00EB72AA">
        <w:rPr>
          <w:cs/>
        </w:rPr>
        <w:t>โดยสามารถขยายความสามารถผ่านไลบรารีต่าง ๆ ได้ เช่น</w:t>
      </w:r>
      <w:r>
        <w:rPr>
          <w:rFonts w:hint="cs"/>
          <w:cs/>
        </w:rPr>
        <w:t xml:space="preserve"> </w:t>
      </w:r>
      <w:r w:rsidRPr="00EB72AA">
        <w:t xml:space="preserve">SeleniumLibrary </w:t>
      </w:r>
      <w:r w:rsidRPr="00EB72AA">
        <w:rPr>
          <w:cs/>
        </w:rPr>
        <w:t>สำหรับการทดสอบการทำงานของเว็บผ่านเบราว์เซอร์จริง</w:t>
      </w:r>
      <w:r>
        <w:rPr>
          <w:rFonts w:hint="cs"/>
          <w:cs/>
        </w:rPr>
        <w:t xml:space="preserve"> </w:t>
      </w:r>
      <w:r w:rsidRPr="00EB72AA">
        <w:t xml:space="preserve">RequestsLibrary </w:t>
      </w:r>
      <w:r w:rsidRPr="00EB72AA">
        <w:rPr>
          <w:cs/>
        </w:rPr>
        <w:t xml:space="preserve">สำหรับทดสอบ </w:t>
      </w:r>
      <w:r w:rsidRPr="00EB72AA">
        <w:t>REST API</w:t>
      </w:r>
      <w:r>
        <w:rPr>
          <w:rFonts w:hint="cs"/>
          <w:cs/>
        </w:rPr>
        <w:t xml:space="preserve"> </w:t>
      </w:r>
      <w:r w:rsidRPr="00EB72AA">
        <w:t xml:space="preserve">DatabaseLibrary </w:t>
      </w:r>
      <w:r w:rsidRPr="00EB72AA">
        <w:rPr>
          <w:cs/>
        </w:rPr>
        <w:t>สำหรับเชื่อมต่อและตรวจสอบฐานข้อมูล</w:t>
      </w:r>
    </w:p>
    <w:p w14:paraId="5CCFEE61" w14:textId="43DB0933" w:rsidR="00EB72AA" w:rsidRDefault="00EB72AA" w:rsidP="00AC013F">
      <w:pPr>
        <w:pStyle w:val="NormalH3"/>
      </w:pPr>
      <w:r w:rsidRPr="00EB72AA">
        <w:t xml:space="preserve">Robot Framework </w:t>
      </w:r>
      <w:r w:rsidRPr="00EB72AA">
        <w:rPr>
          <w:cs/>
        </w:rPr>
        <w:t>ใช้ไฟล์ทดสอบที่มีนามสกุล</w:t>
      </w:r>
      <w:r w:rsidRPr="00EB72AA">
        <w:t xml:space="preserve"> .robot </w:t>
      </w:r>
      <w:r w:rsidRPr="00EB72AA">
        <w:rPr>
          <w:cs/>
        </w:rPr>
        <w:t>ซึ่งสามารถเขียนได้ในรูปแบบที่ใกล้เคียงภาษามนุษย์</w:t>
      </w:r>
    </w:p>
    <w:p w14:paraId="3658D957" w14:textId="77DCA5D4" w:rsidR="00EB72AA" w:rsidRDefault="00EB72AA" w:rsidP="00AC013F">
      <w:pPr>
        <w:pStyle w:val="NormalH3"/>
      </w:pPr>
      <w:r w:rsidRPr="00EB72AA">
        <w:rPr>
          <w:cs/>
        </w:rPr>
        <w:t xml:space="preserve">ในการดำเนินงานวิจัยครั้งนี้ </w:t>
      </w:r>
      <w:r w:rsidRPr="00EB72AA">
        <w:t xml:space="preserve">Robot Framework </w:t>
      </w:r>
      <w:r w:rsidRPr="00EB72AA">
        <w:rPr>
          <w:cs/>
        </w:rPr>
        <w:t xml:space="preserve">ถูกใช้เพื่อสร้างชุดการทดสอบแบบ </w:t>
      </w:r>
      <w:r w:rsidRPr="00EB72AA">
        <w:t>End-to-End (E</w:t>
      </w:r>
      <w:r w:rsidRPr="00EB72AA">
        <w:rPr>
          <w:cs/>
        </w:rPr>
        <w:t>2</w:t>
      </w:r>
      <w:r w:rsidRPr="00EB72AA">
        <w:t xml:space="preserve">E Testing) </w:t>
      </w:r>
      <w:r w:rsidRPr="00EB72AA">
        <w:rPr>
          <w:cs/>
        </w:rPr>
        <w:t xml:space="preserve">สำหรับระบบลงทะเบียนเรียนต้นแบบที่พัฒนาใน </w:t>
      </w:r>
      <w:r w:rsidRPr="00EB72AA">
        <w:t xml:space="preserve">Django </w:t>
      </w:r>
      <w:r w:rsidRPr="00EB72AA">
        <w:rPr>
          <w:cs/>
        </w:rPr>
        <w:t>โดยชุดการทดสอบจะจำลองพฤติกรรมของผู้ใช้จริง ตั้งแต่การเข้าสู่ระบบ การเพิ่ม–ลบรายวิชา การตรวจสอบตารางเรียน ไปจนถึงการบันทึกผลลัพธ์การลงทะเบียน</w:t>
      </w:r>
    </w:p>
    <w:p w14:paraId="352891AE" w14:textId="56032902" w:rsidR="00EB72AA" w:rsidRDefault="00EB72AA" w:rsidP="00AC013F">
      <w:pPr>
        <w:pStyle w:val="NormalH3"/>
      </w:pPr>
      <w:r w:rsidRPr="00EB72AA">
        <w:rPr>
          <w:cs/>
        </w:rPr>
        <w:t xml:space="preserve">การใช้ </w:t>
      </w:r>
      <w:r w:rsidRPr="00EB72AA">
        <w:t xml:space="preserve">Robot Framework </w:t>
      </w:r>
      <w:r w:rsidRPr="00EB72AA">
        <w:rPr>
          <w:cs/>
        </w:rPr>
        <w:t>มีข้อดีคือสามารถทำให้การทดสอบระบบทำได้ซ้ำได้อย่างอัตโนมัติ ลดเวลาการทดสอบเมื่อเทียบกับการทดสอบแบบแมนนวล และยังช่วยให้สามารถสร้าง รายงานผลการทดสอบ (</w:t>
      </w:r>
      <w:r w:rsidRPr="00EB72AA">
        <w:t xml:space="preserve">Test Report) </w:t>
      </w:r>
      <w:r w:rsidRPr="00EB72AA">
        <w:rPr>
          <w:cs/>
        </w:rPr>
        <w:t xml:space="preserve">ในรูปแบบ </w:t>
      </w:r>
      <w:r w:rsidRPr="00EB72AA">
        <w:t xml:space="preserve">HTML </w:t>
      </w:r>
      <w:r w:rsidRPr="00EB72AA">
        <w:rPr>
          <w:cs/>
        </w:rPr>
        <w:t>ได้โดยอัตโนมัติ ซึ่งแสดงผลการทดสอบในแต่ละขั้นตอนอย่างละเอียด</w:t>
      </w:r>
    </w:p>
    <w:p w14:paraId="100597C6" w14:textId="0ED6E9CA" w:rsidR="00EB72AA" w:rsidRDefault="00EB72AA" w:rsidP="00AC013F">
      <w:pPr>
        <w:pStyle w:val="NormalH3"/>
      </w:pPr>
      <w:r w:rsidRPr="00EB72AA">
        <w:rPr>
          <w:cs/>
        </w:rPr>
        <w:t xml:space="preserve">ผลการทดสอบจาก </w:t>
      </w:r>
      <w:r w:rsidRPr="00EB72AA">
        <w:t xml:space="preserve">Robot Framework </w:t>
      </w:r>
      <w:r w:rsidRPr="00EB72AA">
        <w:rPr>
          <w:cs/>
        </w:rPr>
        <w:t xml:space="preserve">ถูกนำมาวิเคราะห์ร่วมกับผลการทดสอบจาก </w:t>
      </w:r>
      <w:r w:rsidRPr="00EB72AA">
        <w:t xml:space="preserve">Pytest </w:t>
      </w:r>
      <w:r w:rsidRPr="00EB72AA">
        <w:rPr>
          <w:cs/>
        </w:rPr>
        <w:t>เพื่อให้การประเมินระบบมีความครอบคลุมทั้งในระดับ ฟังก์ชันย่อย (</w:t>
      </w:r>
      <w:r w:rsidRPr="00EB72AA">
        <w:t xml:space="preserve">Unit Level) </w:t>
      </w:r>
      <w:r w:rsidRPr="00EB72AA">
        <w:rPr>
          <w:cs/>
        </w:rPr>
        <w:t>และ กระบวนการทำงานจริง (</w:t>
      </w:r>
      <w:r w:rsidRPr="00EB72AA">
        <w:t xml:space="preserve">System Level) </w:t>
      </w:r>
      <w:r w:rsidRPr="00EB72AA">
        <w:rPr>
          <w:cs/>
        </w:rPr>
        <w:t xml:space="preserve">สอดคล้องกับแนวคิด </w:t>
      </w:r>
      <w:r w:rsidRPr="00EB72AA">
        <w:t xml:space="preserve">Testing Pyramid </w:t>
      </w:r>
      <w:r w:rsidRPr="00EB72AA">
        <w:rPr>
          <w:cs/>
        </w:rPr>
        <w:t>ที่เน้นการทดสอบในหลายระดับ เพื่อเพิ่มความน่าเชื่อถือของระบบโดยรวม</w:t>
      </w:r>
    </w:p>
    <w:p w14:paraId="62453E59" w14:textId="50A3A5FC" w:rsidR="00EB72AA" w:rsidRDefault="00EB72AA" w:rsidP="00AC013F">
      <w:pPr>
        <w:pStyle w:val="NormalH3"/>
      </w:pPr>
      <w:r w:rsidRPr="00EB72AA">
        <w:rPr>
          <w:cs/>
        </w:rPr>
        <w:t xml:space="preserve">ดังนั้น การใช้ </w:t>
      </w:r>
      <w:r w:rsidRPr="00EB72AA">
        <w:t xml:space="preserve">Robot Framework </w:t>
      </w:r>
      <w:r w:rsidRPr="00EB72AA">
        <w:rPr>
          <w:cs/>
        </w:rPr>
        <w:t>ในการวิจัยนี้ไม่เพียงแต่ช่วยลดเวลาและความผิดพลาดจากการทดสอบด้วยมือเท่านั้น แต่ยังเพิ่มความสามารถในการตรวจสอบความถูกต้องของระบบลงทะเบียนเรียนในมุมมองของผู้ใช้งานจริง ทำให้ผลการประเมินคุณภาพของระบบมีความสมบูรณ์และครอบคลุมมากยิ่งขึ้น</w:t>
      </w:r>
    </w:p>
    <w:p w14:paraId="0DFE1730" w14:textId="70BE6C25" w:rsidR="00EB72AA" w:rsidRDefault="00EB72AA" w:rsidP="00EB72AA">
      <w:pPr>
        <w:pStyle w:val="Figure"/>
      </w:pPr>
    </w:p>
    <w:p w14:paraId="35B382CD" w14:textId="206B81FE" w:rsidR="00EB72AA" w:rsidRDefault="00EB72AA" w:rsidP="00EB72AA">
      <w:pPr>
        <w:pStyle w:val="Heading3"/>
      </w:pPr>
      <w:r w:rsidRPr="00EB72AA">
        <w:lastRenderedPageBreak/>
        <w:t>SonarQube</w:t>
      </w:r>
    </w:p>
    <w:p w14:paraId="46A10D21" w14:textId="241AAF59" w:rsidR="00EB72AA" w:rsidRDefault="00EB72AA" w:rsidP="00EB72AA">
      <w:pPr>
        <w:pStyle w:val="NormalH3"/>
      </w:pPr>
      <w:r w:rsidRPr="00EB72AA">
        <w:t xml:space="preserve">SonarQube </w:t>
      </w:r>
      <w:r w:rsidRPr="00EB72AA">
        <w:rPr>
          <w:cs/>
        </w:rPr>
        <w:t>เป็นเครื่องมือสำหรับการวิเคราะห์คุณภาพของซอร์สโค้ดแบบสถิต (</w:t>
      </w:r>
      <w:r w:rsidRPr="00EB72AA">
        <w:t xml:space="preserve">Static Code Analysis) </w:t>
      </w:r>
      <w:r w:rsidRPr="00EB72AA">
        <w:rPr>
          <w:cs/>
        </w:rPr>
        <w:t xml:space="preserve">ที่ได้รับการพัฒนาโดยบริษัท </w:t>
      </w:r>
      <w:r w:rsidRPr="00EB72AA">
        <w:t xml:space="preserve">SonarSource </w:t>
      </w:r>
      <w:r w:rsidRPr="00EB72AA">
        <w:rPr>
          <w:cs/>
        </w:rPr>
        <w:t>ซึ่งมีจุดประสงค์เพื่อช่วยให้นักพัฒนาสามารถตรวจสอบคุณภาพของซอฟต์แวร์ได้อย่างเป็นระบบ โดยไม่จำเป็นต้องรันโปรแกรมจริง (</w:t>
      </w:r>
      <w:r w:rsidRPr="00EB72AA">
        <w:t xml:space="preserve">SonarSource, 2024) </w:t>
      </w:r>
      <w:r w:rsidRPr="00EB72AA">
        <w:rPr>
          <w:cs/>
        </w:rPr>
        <w:t>เครื่องมือนี้สามารถตรวจจับข้อผิดพลาดเชิงตรรกะ (</w:t>
      </w:r>
      <w:r w:rsidRPr="00EB72AA">
        <w:t xml:space="preserve">Bugs) </w:t>
      </w:r>
      <w:r w:rsidRPr="00EB72AA">
        <w:rPr>
          <w:cs/>
        </w:rPr>
        <w:t>ช่องโหว่ด้านความปลอดภัย (</w:t>
      </w:r>
      <w:r w:rsidRPr="00EB72AA">
        <w:t xml:space="preserve">Vulnerabilities) </w:t>
      </w:r>
      <w:r w:rsidRPr="00EB72AA">
        <w:rPr>
          <w:cs/>
        </w:rPr>
        <w:t>และโค้ดที่มีลักษณะซับซ้อนเกินไปหรือเข้าใจยาก (</w:t>
      </w:r>
      <w:r w:rsidRPr="00EB72AA">
        <w:t xml:space="preserve">Code Smells) </w:t>
      </w:r>
      <w:r w:rsidRPr="00EB72AA">
        <w:rPr>
          <w:cs/>
        </w:rPr>
        <w:t>ได้อย่างอัตโนมัติ</w:t>
      </w:r>
    </w:p>
    <w:p w14:paraId="135887CC" w14:textId="042A24F1" w:rsidR="00EB72AA" w:rsidRDefault="00EB72AA" w:rsidP="00EB72AA">
      <w:pPr>
        <w:pStyle w:val="NormalH3"/>
      </w:pPr>
      <w:r w:rsidRPr="00EB72AA">
        <w:rPr>
          <w:cs/>
        </w:rPr>
        <w:t xml:space="preserve">การทำงานของ </w:t>
      </w:r>
      <w:r w:rsidRPr="00EB72AA">
        <w:t xml:space="preserve">SonarQube </w:t>
      </w:r>
      <w:r w:rsidRPr="00EB72AA">
        <w:rPr>
          <w:cs/>
        </w:rPr>
        <w:t xml:space="preserve">แบ่งออกเป็น </w:t>
      </w:r>
      <w:r w:rsidRPr="00EB72AA">
        <w:t xml:space="preserve">3 </w:t>
      </w:r>
      <w:r w:rsidRPr="00EB72AA">
        <w:rPr>
          <w:cs/>
        </w:rPr>
        <w:t>ขั้นตอนหลัก ได้แก่</w:t>
      </w:r>
    </w:p>
    <w:p w14:paraId="34FD190F" w14:textId="5F8672F1" w:rsidR="00EB72AA" w:rsidRDefault="00EB72AA" w:rsidP="00EB72AA">
      <w:pPr>
        <w:pStyle w:val="NormalH3"/>
      </w:pPr>
      <w:r>
        <w:t xml:space="preserve">1. </w:t>
      </w:r>
      <w:r w:rsidRPr="00EB72AA">
        <w:rPr>
          <w:cs/>
        </w:rPr>
        <w:t>การสแกนซอร์สโค้ด (</w:t>
      </w:r>
      <w:r w:rsidRPr="00EB72AA">
        <w:t xml:space="preserve">Code Scanning) </w:t>
      </w:r>
      <w:r w:rsidRPr="00EB72AA">
        <w:rPr>
          <w:cs/>
        </w:rPr>
        <w:t xml:space="preserve">เครื่องมือ </w:t>
      </w:r>
      <w:r w:rsidRPr="00EB72AA">
        <w:t xml:space="preserve">SonarScanner </w:t>
      </w:r>
      <w:r w:rsidRPr="00EB72AA">
        <w:rPr>
          <w:cs/>
        </w:rPr>
        <w:t>จะทำการอ่านซอร์สโค้ดของโครงการและตรวจสอบตามกฎ (</w:t>
      </w:r>
      <w:r w:rsidRPr="00EB72AA">
        <w:t xml:space="preserve">Rules) </w:t>
      </w:r>
      <w:r w:rsidRPr="00EB72AA">
        <w:rPr>
          <w:cs/>
        </w:rPr>
        <w:t xml:space="preserve">ที่ตั้งค่าไว้ในระบบ </w:t>
      </w:r>
      <w:r w:rsidRPr="00EB72AA">
        <w:t xml:space="preserve">SonarQube </w:t>
      </w:r>
      <w:r w:rsidRPr="00EB72AA">
        <w:rPr>
          <w:cs/>
        </w:rPr>
        <w:t xml:space="preserve">โดยกฎเหล่านี้ครอบคลุมประเด็นด้าน </w:t>
      </w:r>
      <w:r w:rsidRPr="00EB72AA">
        <w:t xml:space="preserve">Reliability, Security, </w:t>
      </w:r>
      <w:r w:rsidRPr="00EB72AA">
        <w:rPr>
          <w:cs/>
        </w:rPr>
        <w:t xml:space="preserve">และ </w:t>
      </w:r>
      <w:r w:rsidRPr="00EB72AA">
        <w:t>Maintainability</w:t>
      </w:r>
    </w:p>
    <w:p w14:paraId="130C56B3" w14:textId="5FE60CE3" w:rsidR="00EB72AA" w:rsidRDefault="00EB72AA" w:rsidP="00EB72AA">
      <w:pPr>
        <w:pStyle w:val="NormalH3"/>
      </w:pPr>
      <w:r>
        <w:t xml:space="preserve">2. </w:t>
      </w:r>
      <w:r w:rsidRPr="00EB72AA">
        <w:rPr>
          <w:cs/>
        </w:rPr>
        <w:t>การวิเคราะห์และคำนวณคะแนนคุณภาพ (</w:t>
      </w:r>
      <w:r w:rsidRPr="00EB72AA">
        <w:t xml:space="preserve">Quality Analysis) </w:t>
      </w:r>
      <w:r w:rsidRPr="00EB72AA">
        <w:rPr>
          <w:cs/>
        </w:rPr>
        <w:t xml:space="preserve">ระบบจะวิเคราะห์โค้ดตามผลการสแกน พร้อมคำนวณคะแนนในรูปแบบ </w:t>
      </w:r>
      <w:r w:rsidRPr="00EB72AA">
        <w:t xml:space="preserve">Quality Metrics </w:t>
      </w:r>
      <w:r w:rsidRPr="00EB72AA">
        <w:rPr>
          <w:cs/>
        </w:rPr>
        <w:t xml:space="preserve">เช่น </w:t>
      </w:r>
      <w:r w:rsidRPr="00EB72AA">
        <w:t xml:space="preserve">Reliability Rating, Maintainability Rating, Security Rating </w:t>
      </w:r>
      <w:r w:rsidRPr="00EB72AA">
        <w:rPr>
          <w:cs/>
        </w:rPr>
        <w:t xml:space="preserve">และ </w:t>
      </w:r>
      <w:r w:rsidRPr="00EB72AA">
        <w:t>Test Coverage</w:t>
      </w:r>
    </w:p>
    <w:p w14:paraId="08494018" w14:textId="23A0B37A" w:rsidR="00EB72AA" w:rsidRDefault="00EB72AA" w:rsidP="00EB72AA">
      <w:pPr>
        <w:pStyle w:val="NormalH3"/>
      </w:pPr>
      <w:r>
        <w:t xml:space="preserve">3. </w:t>
      </w:r>
      <w:r w:rsidRPr="00EB72AA">
        <w:rPr>
          <w:cs/>
        </w:rPr>
        <w:t>การรายงานผลและแสดงภาพรวม (</w:t>
      </w:r>
      <w:r w:rsidRPr="00EB72AA">
        <w:t xml:space="preserve">Reporting) SonarQube </w:t>
      </w:r>
      <w:r w:rsidRPr="00EB72AA">
        <w:rPr>
          <w:cs/>
        </w:rPr>
        <w:t xml:space="preserve">แสดงผลการวิเคราะห์ผ่าน </w:t>
      </w:r>
      <w:r w:rsidRPr="00EB72AA">
        <w:t xml:space="preserve">Dashboard </w:t>
      </w:r>
      <w:r w:rsidRPr="00EB72AA">
        <w:rPr>
          <w:cs/>
        </w:rPr>
        <w:t>แบบกราฟิก ซึ่งช่วยให้นักพัฒนามองเห็นจุดที่ต้องปรับปรุงได้ทันที</w:t>
      </w:r>
    </w:p>
    <w:p w14:paraId="3D466CA3" w14:textId="0D04D9A2" w:rsidR="00EB72AA" w:rsidRDefault="00EB72AA" w:rsidP="00EB72AA">
      <w:pPr>
        <w:pStyle w:val="NormalH3"/>
      </w:pPr>
      <w:r w:rsidRPr="00EB72AA">
        <w:t xml:space="preserve">SonarQube </w:t>
      </w:r>
      <w:r w:rsidRPr="00EB72AA">
        <w:rPr>
          <w:cs/>
        </w:rPr>
        <w:t>ใช้แนวคิดการประเมินคุณภาพซอฟต์แวร์แบบ “</w:t>
      </w:r>
      <w:r w:rsidRPr="00EB72AA">
        <w:t xml:space="preserve">Quality Gate” </w:t>
      </w:r>
      <w:r w:rsidRPr="00EB72AA">
        <w:rPr>
          <w:cs/>
        </w:rPr>
        <w:t xml:space="preserve">เพื่อกำหนดเกณฑ์ขั้นต่ำของคุณภาพ หากโครงการไม่ผ่านเงื่อนไข เช่น มี </w:t>
      </w:r>
      <w:r w:rsidRPr="00EB72AA">
        <w:t xml:space="preserve">Bug </w:t>
      </w:r>
      <w:r w:rsidRPr="00EB72AA">
        <w:rPr>
          <w:cs/>
        </w:rPr>
        <w:t xml:space="preserve">หรือ </w:t>
      </w:r>
      <w:r w:rsidRPr="00EB72AA">
        <w:t xml:space="preserve">Vulnerability </w:t>
      </w:r>
      <w:r w:rsidRPr="00EB72AA">
        <w:rPr>
          <w:cs/>
        </w:rPr>
        <w:t>เกินจำนวนที่กำหนด ระบบจะถือว่า “ไม่ผ่าน” (</w:t>
      </w:r>
      <w:r w:rsidRPr="00EB72AA">
        <w:t xml:space="preserve">Failed) </w:t>
      </w:r>
      <w:r w:rsidRPr="00EB72AA">
        <w:rPr>
          <w:cs/>
        </w:rPr>
        <w:t>ทำให้ผู้พัฒนาทราบว่าต้องปรับปรุงก่อนจะเผยแพร่ซอฟต์แวร์ต่อไป</w:t>
      </w:r>
    </w:p>
    <w:p w14:paraId="33C59ED2" w14:textId="33CD8803" w:rsidR="00EB72AA" w:rsidRDefault="00EB72AA" w:rsidP="00EB72AA">
      <w:pPr>
        <w:pStyle w:val="NormalH3"/>
      </w:pPr>
      <w:r w:rsidRPr="00EB72AA">
        <w:rPr>
          <w:cs/>
        </w:rPr>
        <w:t xml:space="preserve">ในการดำเนินการวิจัยครั้งนี้ </w:t>
      </w:r>
      <w:r w:rsidRPr="00EB72AA">
        <w:t xml:space="preserve">SonarQube </w:t>
      </w:r>
      <w:r w:rsidRPr="00EB72AA">
        <w:rPr>
          <w:cs/>
        </w:rPr>
        <w:t>ถูกใช้เป็นเครื่องมือวิเคราะห์ซอร์สโค้ดของระบบลงทะเบียนเรียนทั้งสองเวอร์ชัน</w:t>
      </w:r>
      <w:r>
        <w:t xml:space="preserve"> </w:t>
      </w:r>
      <w:r w:rsidRPr="00EB72AA">
        <w:rPr>
          <w:cs/>
        </w:rPr>
        <w:t xml:space="preserve">ผลการวิเคราะห์จาก </w:t>
      </w:r>
      <w:r w:rsidRPr="00EB72AA">
        <w:t xml:space="preserve">SonarQube </w:t>
      </w:r>
      <w:r w:rsidRPr="00EB72AA">
        <w:rPr>
          <w:cs/>
        </w:rPr>
        <w:t xml:space="preserve">แสดงให้เห็นความแตกต่างอย่างชัดเจนในด้านคุณภาพของซอฟต์แวร์ โดยเฉพาะค่าดัชนี </w:t>
      </w:r>
      <w:r w:rsidRPr="00EB72AA">
        <w:t xml:space="preserve">Reliability, Maintainability </w:t>
      </w:r>
      <w:r w:rsidRPr="00EB72AA">
        <w:rPr>
          <w:cs/>
        </w:rPr>
        <w:t xml:space="preserve">และ </w:t>
      </w:r>
      <w:r w:rsidRPr="00EB72AA">
        <w:t xml:space="preserve">Test Coverage </w:t>
      </w:r>
      <w:r w:rsidRPr="00EB72AA">
        <w:rPr>
          <w:cs/>
        </w:rPr>
        <w:t>ซึ่งใช้เป็นตัวชี้วัดประสิทธิภาพของระบบหลังการปรับปรุง</w:t>
      </w:r>
      <w:r>
        <w:t xml:space="preserve"> </w:t>
      </w:r>
      <w:r w:rsidRPr="00EB72AA">
        <w:rPr>
          <w:cs/>
        </w:rPr>
        <w:t xml:space="preserve">นอกจากนี้ </w:t>
      </w:r>
      <w:r w:rsidRPr="00EB72AA">
        <w:t xml:space="preserve">SonarQube </w:t>
      </w:r>
      <w:r w:rsidRPr="00EB72AA">
        <w:rPr>
          <w:cs/>
        </w:rPr>
        <w:t xml:space="preserve">ยังรองรับการเชื่อมต่อกับระบบ </w:t>
      </w:r>
      <w:r w:rsidRPr="00EB72AA">
        <w:t xml:space="preserve">Continuous Integration (CI) </w:t>
      </w:r>
      <w:r w:rsidRPr="00EB72AA">
        <w:rPr>
          <w:cs/>
        </w:rPr>
        <w:t xml:space="preserve">และ </w:t>
      </w:r>
      <w:r w:rsidRPr="00EB72AA">
        <w:t xml:space="preserve">Continuous Deployment (CD) </w:t>
      </w:r>
      <w:r w:rsidRPr="00EB72AA">
        <w:rPr>
          <w:cs/>
        </w:rPr>
        <w:t xml:space="preserve">เช่น </w:t>
      </w:r>
      <w:r w:rsidRPr="00EB72AA">
        <w:t xml:space="preserve">Jenkins </w:t>
      </w:r>
      <w:r w:rsidRPr="00EB72AA">
        <w:rPr>
          <w:cs/>
        </w:rPr>
        <w:t xml:space="preserve">หรือ </w:t>
      </w:r>
      <w:r w:rsidRPr="00EB72AA">
        <w:t xml:space="preserve">GitHub Actions </w:t>
      </w:r>
      <w:r w:rsidRPr="00EB72AA">
        <w:rPr>
          <w:cs/>
        </w:rPr>
        <w:t>ซึ่งช่วยให้งานวิเคราะห์โค้ดสามารถดำเนินการได้อัตโนมัติทุกครั้งที่มีการอัปเดตซอร์สโค้ด ทำให้ผลการประเมินมีความต่อเนื่องและเป็นปัจจุบันอยู่เสมอ</w:t>
      </w:r>
    </w:p>
    <w:p w14:paraId="46D96031" w14:textId="7766B52A" w:rsidR="00EB72AA" w:rsidRDefault="00EB72AA" w:rsidP="00EB72AA">
      <w:pPr>
        <w:pStyle w:val="NormalH3"/>
      </w:pPr>
      <w:r w:rsidRPr="00EB72AA">
        <w:t xml:space="preserve">SonarQube </w:t>
      </w:r>
      <w:r w:rsidRPr="00EB72AA">
        <w:rPr>
          <w:cs/>
        </w:rPr>
        <w:t>ทำหน้าที่เป็นเครื่องมือหลักในการประเมินคุณภาพของซอฟต์แวร์เชิงปริมาณในงานวิจัยนี้ โดยเป็นการวิเคราะห์แบบไม่ต้องรันโปรแกรม (</w:t>
      </w:r>
      <w:r w:rsidRPr="00EB72AA">
        <w:t xml:space="preserve">Static Testing) </w:t>
      </w:r>
      <w:r w:rsidRPr="00EB72AA">
        <w:rPr>
          <w:cs/>
        </w:rPr>
        <w:t>ซึ่งช่วยตรวจจับจุดบกพร่องในโค้ดได้รวดเร็วและครอบคลุมมากกว่าเดิม ผลการวิเคราะห์ยังสามารถนำมาใช้เปรียบเทียบความแตกต่างระหว่างระบบเดิมและระบบใหม่ได้อย่างเป็นรูปธรรม ส่งผลให้การประเมิน</w:t>
      </w:r>
      <w:r w:rsidRPr="00EB72AA">
        <w:rPr>
          <w:cs/>
        </w:rPr>
        <w:lastRenderedPageBreak/>
        <w:t xml:space="preserve">ประสิทธิภาพของระบบหลังการปรับปรุงมีความน่าเชื่อถือ และสามารถยืนยันได้ว่าการเพิ่มกลไก </w:t>
      </w:r>
      <w:r w:rsidRPr="00EB72AA">
        <w:t xml:space="preserve">Input Validation </w:t>
      </w:r>
      <w:r w:rsidRPr="00EB72AA">
        <w:rPr>
          <w:cs/>
        </w:rPr>
        <w:t xml:space="preserve">และ </w:t>
      </w:r>
      <w:r w:rsidRPr="00EB72AA">
        <w:t xml:space="preserve">Automated Testing </w:t>
      </w:r>
      <w:r w:rsidRPr="00EB72AA">
        <w:rPr>
          <w:cs/>
        </w:rPr>
        <w:t>ช่วยยกระดับคุณภาพของซอฟต์แวร์ได้จริง</w:t>
      </w:r>
    </w:p>
    <w:p w14:paraId="2289C80E" w14:textId="6873F545" w:rsidR="00B1681D" w:rsidRPr="00E641FD" w:rsidRDefault="00A778AF" w:rsidP="00E641FD">
      <w:pPr>
        <w:pStyle w:val="Heading2"/>
      </w:pPr>
      <w:bookmarkStart w:id="31" w:name="_Toc211784883"/>
      <w:r w:rsidRPr="00CB616C">
        <w:rPr>
          <w:rFonts w:hint="cs"/>
          <w:cs/>
        </w:rPr>
        <w:t>งานวิจัยที่เกี่ยวข้อง</w:t>
      </w:r>
      <w:bookmarkEnd w:id="31"/>
      <w:r w:rsidRPr="00CB616C">
        <w:rPr>
          <w:rFonts w:hint="cs"/>
          <w:cs/>
        </w:rPr>
        <w:t xml:space="preserve"> </w:t>
      </w:r>
    </w:p>
    <w:p w14:paraId="1ACC96BB" w14:textId="242B866B" w:rsidR="00B1681D" w:rsidRDefault="00E641FD" w:rsidP="00E641FD">
      <w:pPr>
        <w:pStyle w:val="Heading3"/>
      </w:pPr>
      <w:r w:rsidRPr="00E641FD">
        <w:rPr>
          <w:cs/>
        </w:rPr>
        <w:t>งานวิจัยด้านการตรวจสอบข้อมูลนำเข้า (</w:t>
      </w:r>
      <w:r w:rsidRPr="00E641FD">
        <w:t>Input Validation)</w:t>
      </w:r>
    </w:p>
    <w:p w14:paraId="0A190AB4" w14:textId="6868A63C" w:rsidR="00E641FD" w:rsidRDefault="00E641FD" w:rsidP="00E641FD">
      <w:pPr>
        <w:pStyle w:val="NormalH3"/>
      </w:pPr>
      <w:r w:rsidRPr="00E641FD">
        <w:rPr>
          <w:cs/>
        </w:rPr>
        <w:t xml:space="preserve">งานของ </w:t>
      </w:r>
      <w:r>
        <w:rPr>
          <w:cs/>
        </w:rPr>
        <w:fldChar w:fldCharType="begin"/>
      </w:r>
      <w:r w:rsidR="00C72618">
        <w:instrText xml:space="preserve"> ADDIN EN.CITE &lt;EndNote&gt;&lt;Cite&gt;&lt;Author&gt;Faisal&lt;/Author&gt;&lt;Year&gt;</w:instrText>
      </w:r>
      <w:r w:rsidR="00C72618">
        <w:rPr>
          <w:cs/>
        </w:rPr>
        <w:instrText>2023</w:instrText>
      </w:r>
      <w:r w:rsidR="00C72618">
        <w:instrText>&lt;/Year&gt;&lt;RecNum&gt;</w:instrText>
      </w:r>
      <w:r w:rsidR="00C72618">
        <w:rPr>
          <w:cs/>
        </w:rPr>
        <w:instrText>11</w:instrText>
      </w:r>
      <w:r w:rsidR="00C72618">
        <w:instrText xml:space="preserve">&lt;/RecNum&gt;&lt;DisplayText&gt;(Faisal &amp;amp; Elshoush, </w:instrText>
      </w:r>
      <w:r w:rsidR="00C72618">
        <w:rPr>
          <w:cs/>
        </w:rPr>
        <w:instrText>2023)</w:instrText>
      </w:r>
      <w:r w:rsidR="00C72618">
        <w:instrText>&lt;/DisplayText&gt;&lt;record&gt;&lt;rec-number&gt;</w:instrText>
      </w:r>
      <w:r w:rsidR="00C72618">
        <w:rPr>
          <w:cs/>
        </w:rPr>
        <w:instrText>11</w:instrText>
      </w:r>
      <w:r w:rsidR="00C72618">
        <w:instrText>&lt;/rec-number&gt;&lt;foreign-keys&gt;&lt;key app="EN" db-id="xf</w:instrText>
      </w:r>
      <w:r w:rsidR="00C72618">
        <w:rPr>
          <w:cs/>
        </w:rPr>
        <w:instrText>990</w:instrText>
      </w:r>
      <w:r w:rsidR="00C72618">
        <w:instrText>d</w:instrText>
      </w:r>
      <w:r w:rsidR="00C72618">
        <w:rPr>
          <w:cs/>
        </w:rPr>
        <w:instrText>9</w:instrText>
      </w:r>
      <w:r w:rsidR="00C72618">
        <w:instrText>z</w:instrText>
      </w:r>
      <w:r w:rsidR="00C72618">
        <w:rPr>
          <w:cs/>
        </w:rPr>
        <w:instrText>5</w:instrText>
      </w:r>
      <w:r w:rsidR="00C72618">
        <w:instrText>epdayersrpvfae</w:instrText>
      </w:r>
      <w:r w:rsidR="00C72618">
        <w:rPr>
          <w:cs/>
        </w:rPr>
        <w:instrText>59205</w:instrText>
      </w:r>
      <w:r w:rsidR="00C72618">
        <w:instrText>rrxw</w:instrText>
      </w:r>
      <w:r w:rsidR="00C72618">
        <w:rPr>
          <w:cs/>
        </w:rPr>
        <w:instrText>9</w:instrText>
      </w:r>
      <w:r w:rsidR="00C72618">
        <w:instrText>ws</w:instrText>
      </w:r>
      <w:r w:rsidR="00C72618">
        <w:rPr>
          <w:cs/>
        </w:rPr>
        <w:instrText xml:space="preserve">9" </w:instrText>
      </w:r>
      <w:r w:rsidR="00C72618">
        <w:instrText>timestamp="</w:instrText>
      </w:r>
      <w:r w:rsidR="00C72618">
        <w:rPr>
          <w:cs/>
        </w:rPr>
        <w:instrText>1760891714"</w:instrText>
      </w:r>
      <w:r w:rsidR="00C72618">
        <w:instrText>&gt;</w:instrText>
      </w:r>
      <w:r w:rsidR="00C72618">
        <w:rPr>
          <w:cs/>
        </w:rPr>
        <w:instrText>11</w:instrText>
      </w:r>
      <w:r w:rsidR="00C72618">
        <w:instrText>&lt;/key&gt;&lt;/foreign-keys&gt;&lt;ref-type name="Journal Article"&gt;</w:instrText>
      </w:r>
      <w:r w:rsidR="00C72618">
        <w:rPr>
          <w:cs/>
        </w:rPr>
        <w:instrText>17</w:instrText>
      </w:r>
      <w:r w:rsidR="00C72618">
        <w:instrText>&lt;/ref-type&gt;&lt;contributors&gt;&lt;authors&gt;&lt;author&gt;Faisal, M.&lt;/author&gt;&lt;author&gt;Elshoush, H.&lt;/author&gt;&lt;/authors&gt;&lt;/contributors&gt;&lt;titles&gt;&lt;title&gt;Input Validation Vulnerabilities in Web Applications: Systematic Review, Classification and Analysis of the Current State-of-the-Art&lt;/title&gt;&lt;secondary-title&gt;IEEE Access&lt;/secondary-title&gt;&lt;/titles&gt;&lt;periodical&gt;&lt;full-title&gt;IEEE Access&lt;/full-title&gt;&lt;/periodical&gt;&lt;dates&gt;&lt;year&gt;</w:instrText>
      </w:r>
      <w:r w:rsidR="00C72618">
        <w:rPr>
          <w:cs/>
        </w:rPr>
        <w:instrText>2023</w:instrText>
      </w:r>
      <w:r w:rsidR="00C72618">
        <w:instrText>&lt;/year&gt;&lt;/dates&gt;&lt;urls&gt;&lt;related-urls&gt;&lt;url&gt;https://doi.org/</w:instrText>
      </w:r>
      <w:r w:rsidR="00C72618">
        <w:rPr>
          <w:cs/>
        </w:rPr>
        <w:instrText>10.1109/</w:instrText>
      </w:r>
      <w:r w:rsidR="00C72618">
        <w:instrText>ACCESS.</w:instrText>
      </w:r>
      <w:r w:rsidR="00C72618">
        <w:rPr>
          <w:cs/>
        </w:rPr>
        <w:instrText>2023.3266385</w:instrText>
      </w:r>
      <w:r w:rsidR="00C72618">
        <w:instrText>&lt;/url&gt;&lt;/related-urls&gt;&lt;/urls&gt;&lt;electronic-resource-num&gt;</w:instrText>
      </w:r>
      <w:r w:rsidR="00C72618">
        <w:rPr>
          <w:cs/>
        </w:rPr>
        <w:instrText>10.1109/</w:instrText>
      </w:r>
      <w:r w:rsidR="00C72618">
        <w:instrText>ACCESS.</w:instrText>
      </w:r>
      <w:r w:rsidR="00C72618">
        <w:rPr>
          <w:cs/>
        </w:rPr>
        <w:instrText>2023.3266385</w:instrText>
      </w:r>
      <w:r w:rsidR="00C72618">
        <w:instrText>&lt;/electronic-resource-num&gt;&lt;/record&gt;&lt;/Cite&gt;&lt;/EndNote&gt;</w:instrText>
      </w:r>
      <w:r>
        <w:rPr>
          <w:cs/>
        </w:rPr>
        <w:fldChar w:fldCharType="separate"/>
      </w:r>
      <w:r w:rsidR="00C72618">
        <w:rPr>
          <w:noProof/>
          <w:cs/>
        </w:rPr>
        <w:t>(</w:t>
      </w:r>
      <w:r w:rsidR="00C72618">
        <w:rPr>
          <w:noProof/>
        </w:rPr>
        <w:t xml:space="preserve">Faisal &amp; Elshoush, </w:t>
      </w:r>
      <w:r w:rsidR="00C72618">
        <w:rPr>
          <w:noProof/>
          <w:cs/>
        </w:rPr>
        <w:t>2023)</w:t>
      </w:r>
      <w:r>
        <w:rPr>
          <w:cs/>
        </w:rPr>
        <w:fldChar w:fldCharType="end"/>
      </w:r>
      <w:r w:rsidRPr="00E641FD">
        <w:t xml:space="preserve"> </w:t>
      </w:r>
      <w:r w:rsidRPr="00E641FD">
        <w:rPr>
          <w:cs/>
        </w:rPr>
        <w:t>ได้ทำการศึกษาทบทวนอย่างเป็นระบบเกี่ยวกับช่องโหว่จากการตรวจสอบข้อมูลนำเข้าในเว็บแอปพลิเคชัน โดยได้จำแนกประเภทของช่องโหว่ เทคนิคการโจมตีที่เกิดจากการไม่ตรวจสอบข้อมูล และแนวทางแก้ไขที่เป็นปัจจุบัน พบว่าการกำหนดกระบวนการตรวจสอบข้อมูลตั้งแต่ชั้นรับข้อมูล (</w:t>
      </w:r>
      <w:r w:rsidRPr="00E641FD">
        <w:t xml:space="preserve">input layer) </w:t>
      </w:r>
      <w:r w:rsidRPr="00E641FD">
        <w:rPr>
          <w:cs/>
        </w:rPr>
        <w:t xml:space="preserve">สามารถลดโอกาสการเกิดข้อผิดพลาดและการโจมตีทางไซเบอร์ได้อย่างมีนัยสำคัญ งานวิจัยนี้จึงเป็นหลักฐานเชิงประจักษ์ที่ยืนยันว่าการเพิ่มกลไก </w:t>
      </w:r>
      <w:r w:rsidRPr="00E641FD">
        <w:t xml:space="preserve">Input Validation </w:t>
      </w:r>
      <w:r w:rsidRPr="00E641FD">
        <w:rPr>
          <w:cs/>
        </w:rPr>
        <w:t>มีส่วนช่วยเพิ่มความปลอดภัยและความถูกต้องของข้อมูลในระบบสารสนเทศได้อย่างมีประสิทธิภาพ</w:t>
      </w:r>
    </w:p>
    <w:p w14:paraId="38FE6099" w14:textId="53ABCCC2" w:rsidR="00E641FD" w:rsidRDefault="00E641FD" w:rsidP="00E641FD">
      <w:pPr>
        <w:pStyle w:val="NormalH3"/>
      </w:pPr>
      <w:r w:rsidRPr="00E641FD">
        <w:rPr>
          <w:cs/>
        </w:rPr>
        <w:t xml:space="preserve">นอกจากนี้ </w:t>
      </w:r>
      <w:r w:rsidR="00FF32F6">
        <w:rPr>
          <w:cs/>
        </w:rPr>
        <w:fldChar w:fldCharType="begin"/>
      </w:r>
      <w:r w:rsidR="00AC013F">
        <w:instrText xml:space="preserve"> ADDIN EN.CITE &lt;EndNote&gt;&lt;Cite&gt;&lt;Author&gt;Foundation&lt;/Author&gt;&lt;Year&gt;</w:instrText>
      </w:r>
      <w:r w:rsidR="00AC013F">
        <w:rPr>
          <w:cs/>
        </w:rPr>
        <w:instrText>2023</w:instrText>
      </w:r>
      <w:r w:rsidR="00AC013F">
        <w:instrText>&lt;/Year&gt;&lt;RecNum&gt;</w:instrText>
      </w:r>
      <w:r w:rsidR="00AC013F">
        <w:rPr>
          <w:cs/>
        </w:rPr>
        <w:instrText>5</w:instrText>
      </w:r>
      <w:r w:rsidR="00AC013F">
        <w:instrText xml:space="preserve">&lt;/RecNum&gt;&lt;DisplayText&gt;(O. Foundation, </w:instrText>
      </w:r>
      <w:r w:rsidR="00AC013F">
        <w:rPr>
          <w:cs/>
        </w:rPr>
        <w:instrText>2023)</w:instrText>
      </w:r>
      <w:r w:rsidR="00AC013F">
        <w:instrText>&lt;/DisplayText&gt;&lt;record&gt;&lt;rec-number&gt;</w:instrText>
      </w:r>
      <w:r w:rsidR="00AC013F">
        <w:rPr>
          <w:cs/>
        </w:rPr>
        <w:instrText>5</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1760860960"</w:instrText>
      </w:r>
      <w:r w:rsidR="00AC013F">
        <w:instrText>&gt;</w:instrText>
      </w:r>
      <w:r w:rsidR="00AC013F">
        <w:rPr>
          <w:cs/>
        </w:rPr>
        <w:instrText>5</w:instrText>
      </w:r>
      <w:r w:rsidR="00AC013F">
        <w:instrText>&lt;/key&gt;&lt;/foreign-keys&gt;&lt;ref-type name="Web Page"&gt;</w:instrText>
      </w:r>
      <w:r w:rsidR="00AC013F">
        <w:rPr>
          <w:cs/>
        </w:rPr>
        <w:instrText>12</w:instrText>
      </w:r>
      <w:r w:rsidR="00AC013F">
        <w:instrText>&lt;/ref-type&gt;&lt;contributors&gt;&lt;authors&gt;&lt;author&gt;Owasp Foundation&lt;/author&gt;&lt;/authors&gt;&lt;/contributors&gt;&lt;titles&gt;&lt;title&gt;Input validation cheat sheet&lt;/title&gt;&lt;/titles&gt;&lt;dates&gt;&lt;year&gt;</w:instrText>
      </w:r>
      <w:r w:rsidR="00AC013F">
        <w:rPr>
          <w:cs/>
        </w:rPr>
        <w:instrText>2023</w:instrText>
      </w:r>
      <w:r w:rsidR="00AC013F">
        <w:instrText>&lt;/year&gt;&lt;pub-dates&gt;&lt;date&gt;</w:instrText>
      </w:r>
      <w:r w:rsidR="00AC013F">
        <w:rPr>
          <w:cs/>
        </w:rPr>
        <w:instrText>2025/10/19</w:instrText>
      </w:r>
      <w:r w:rsidR="00AC013F">
        <w:instrText>&lt;/date&gt;&lt;/pub-dates&gt;&lt;/dates&gt;&lt;urls&gt;&lt;related-urls&gt;&lt;url&gt;https://cheatsheetseries.owasp.org/cheatsheets/Input_Validation_Cheat_Sheet.html&lt;/url&gt;&lt;/related-urls&gt;&lt;/urls&gt;&lt;/record&gt;&lt;/Cite&gt;&lt;/EndNote&gt;</w:instrText>
      </w:r>
      <w:r w:rsidR="00FF32F6">
        <w:rPr>
          <w:cs/>
        </w:rPr>
        <w:fldChar w:fldCharType="separate"/>
      </w:r>
      <w:r w:rsidR="00AC013F">
        <w:rPr>
          <w:noProof/>
          <w:cs/>
        </w:rPr>
        <w:t>(</w:t>
      </w:r>
      <w:r w:rsidR="00AC013F">
        <w:rPr>
          <w:noProof/>
        </w:rPr>
        <w:t xml:space="preserve">O. Foundation, </w:t>
      </w:r>
      <w:r w:rsidR="00AC013F">
        <w:rPr>
          <w:noProof/>
          <w:cs/>
        </w:rPr>
        <w:t>2023)</w:t>
      </w:r>
      <w:r w:rsidR="00FF32F6">
        <w:rPr>
          <w:cs/>
        </w:rPr>
        <w:fldChar w:fldCharType="end"/>
      </w:r>
      <w:r w:rsidR="00FF32F6">
        <w:t xml:space="preserve"> </w:t>
      </w:r>
      <w:r w:rsidRPr="00E641FD">
        <w:rPr>
          <w:cs/>
        </w:rPr>
        <w:t>ได้จัดทำคู่มือมาตรฐานสำหรับการตรวจสอบข้อมูลนำเข้า ซึ่งระบุแนวทางที่เหมาะสมในการออกแบบฟังก์ชันตรวจสอบข้อมูลในเว็บแอปพลิเคชัน เช่น การตรวจสอบประเภทข้อมูล การจำกัดขนาดข้อมูล และการใช้ตัวกรองที่สอดคล้องกับมาตรฐานความปลอดภัยสากล (</w:t>
      </w:r>
      <w:r w:rsidRPr="00E641FD">
        <w:t xml:space="preserve">OWASP Top 10) </w:t>
      </w:r>
      <w:r w:rsidRPr="00E641FD">
        <w:rPr>
          <w:cs/>
        </w:rPr>
        <w:t xml:space="preserve">คู่มือนี้ได้รับการอ้างอิงอย่างแพร่หลายในงานพัฒนาเว็บแอปพลิเคชันสมัยใหม่ และสามารถประยุกต์ใช้ได้โดยตรงกับระบบที่พัฒนาด้วย </w:t>
      </w:r>
      <w:r w:rsidRPr="00E641FD">
        <w:t xml:space="preserve">Django Framework </w:t>
      </w:r>
      <w:r w:rsidRPr="00E641FD">
        <w:rPr>
          <w:cs/>
        </w:rPr>
        <w:t xml:space="preserve">ซึ่งรองรับฟังก์ชัน </w:t>
      </w:r>
      <w:r w:rsidRPr="00E641FD">
        <w:t xml:space="preserve">validators </w:t>
      </w:r>
      <w:r w:rsidRPr="00E641FD">
        <w:rPr>
          <w:cs/>
        </w:rPr>
        <w:t xml:space="preserve">และ </w:t>
      </w:r>
      <w:r w:rsidRPr="00E641FD">
        <w:t xml:space="preserve">clean() </w:t>
      </w:r>
      <w:r w:rsidRPr="00E641FD">
        <w:rPr>
          <w:cs/>
        </w:rPr>
        <w:t>สำหรับตรวจสอบข้อมูลก่อนบันทึกลงฐานข้อมูล</w:t>
      </w:r>
    </w:p>
    <w:p w14:paraId="2343E68A" w14:textId="1707ACFA" w:rsidR="00E641FD" w:rsidRDefault="00E641FD" w:rsidP="00E641FD">
      <w:pPr>
        <w:pStyle w:val="Heading3"/>
      </w:pPr>
      <w:r w:rsidRPr="00E641FD">
        <w:rPr>
          <w:cs/>
        </w:rPr>
        <w:t>งานวิจัยด้านการทดสอบแบบอัตโนมัติ (</w:t>
      </w:r>
      <w:r w:rsidRPr="00E641FD">
        <w:t>Automated Testing)</w:t>
      </w:r>
    </w:p>
    <w:p w14:paraId="46C79165" w14:textId="5C65541F" w:rsidR="00E641FD" w:rsidRDefault="00E641FD" w:rsidP="00E641FD">
      <w:pPr>
        <w:pStyle w:val="NormalH3"/>
      </w:pPr>
      <w:r w:rsidRPr="00E641FD">
        <w:rPr>
          <w:cs/>
        </w:rPr>
        <w:t xml:space="preserve">งานของ </w:t>
      </w:r>
      <w:r>
        <w:rPr>
          <w:cs/>
        </w:rPr>
        <w:fldChar w:fldCharType="begin"/>
      </w:r>
      <w:r w:rsidR="00876C6A">
        <w:instrText xml:space="preserve"> ADDIN EN.CITE &lt;EndNote&gt;&lt;Cite&gt;&lt;Year&gt;</w:instrText>
      </w:r>
      <w:r w:rsidR="00876C6A">
        <w:rPr>
          <w:cs/>
        </w:rPr>
        <w:instrText>2014</w:instrText>
      </w:r>
      <w:r w:rsidR="00876C6A">
        <w:instrText>&lt;/Year&gt;&lt;RecNum&gt;</w:instrText>
      </w:r>
      <w:r w:rsidR="00876C6A">
        <w:rPr>
          <w:cs/>
        </w:rPr>
        <w:instrText>13</w:instrText>
      </w:r>
      <w:r w:rsidR="00876C6A">
        <w:instrText xml:space="preserve">&lt;/RecNum&gt;&lt;DisplayText&gt;(&amp;quot;Usage of Robot Framework in Automation of Functional Test,&amp;quot; </w:instrText>
      </w:r>
      <w:r w:rsidR="00876C6A">
        <w:rPr>
          <w:cs/>
        </w:rPr>
        <w:instrText>2014)</w:instrText>
      </w:r>
      <w:r w:rsidR="00876C6A">
        <w:instrText>&lt;/DisplayText&gt;&lt;record&gt;&lt;rec-number&gt;</w:instrText>
      </w:r>
      <w:r w:rsidR="00876C6A">
        <w:rPr>
          <w:cs/>
        </w:rPr>
        <w:instrText>13</w:instrText>
      </w:r>
      <w:r w:rsidR="00876C6A">
        <w:instrText>&lt;/rec-number&gt;&lt;foreign-keys&gt;&lt;key app="EN" db-id="xf</w:instrText>
      </w:r>
      <w:r w:rsidR="00876C6A">
        <w:rPr>
          <w:cs/>
        </w:rPr>
        <w:instrText>990</w:instrText>
      </w:r>
      <w:r w:rsidR="00876C6A">
        <w:instrText>d</w:instrText>
      </w:r>
      <w:r w:rsidR="00876C6A">
        <w:rPr>
          <w:cs/>
        </w:rPr>
        <w:instrText>9</w:instrText>
      </w:r>
      <w:r w:rsidR="00876C6A">
        <w:instrText>z</w:instrText>
      </w:r>
      <w:r w:rsidR="00876C6A">
        <w:rPr>
          <w:cs/>
        </w:rPr>
        <w:instrText>5</w:instrText>
      </w:r>
      <w:r w:rsidR="00876C6A">
        <w:instrText>epdayersrpvfae</w:instrText>
      </w:r>
      <w:r w:rsidR="00876C6A">
        <w:rPr>
          <w:cs/>
        </w:rPr>
        <w:instrText>59205</w:instrText>
      </w:r>
      <w:r w:rsidR="00876C6A">
        <w:instrText>rrxw</w:instrText>
      </w:r>
      <w:r w:rsidR="00876C6A">
        <w:rPr>
          <w:cs/>
        </w:rPr>
        <w:instrText>9</w:instrText>
      </w:r>
      <w:r w:rsidR="00876C6A">
        <w:instrText>ws</w:instrText>
      </w:r>
      <w:r w:rsidR="00876C6A">
        <w:rPr>
          <w:cs/>
        </w:rPr>
        <w:instrText xml:space="preserve">9" </w:instrText>
      </w:r>
      <w:r w:rsidR="00876C6A">
        <w:instrText>timestamp="</w:instrText>
      </w:r>
      <w:r w:rsidR="00876C6A">
        <w:rPr>
          <w:cs/>
        </w:rPr>
        <w:instrText>1760891714"</w:instrText>
      </w:r>
      <w:r w:rsidR="00876C6A">
        <w:instrText>&gt;</w:instrText>
      </w:r>
      <w:r w:rsidR="00876C6A">
        <w:rPr>
          <w:cs/>
        </w:rPr>
        <w:instrText>13</w:instrText>
      </w:r>
      <w:r w:rsidR="00876C6A">
        <w:instrText>&lt;/key&gt;&lt;/foreign-keys&gt;&lt;ref-type name="Web Page"&gt;</w:instrText>
      </w:r>
      <w:r w:rsidR="00876C6A">
        <w:rPr>
          <w:cs/>
        </w:rPr>
        <w:instrText>12</w:instrText>
      </w:r>
      <w:r w:rsidR="00876C6A">
        <w:instrText>&lt;/ref-type&gt;&lt;contributors&gt;&lt;/contributors&gt;&lt;titles&gt;&lt;title&gt;Usage of Robot Framework in Automation of Functional Test&lt;/title&gt;&lt;/titles&gt;&lt;dates&gt;&lt;year&gt;</w:instrText>
      </w:r>
      <w:r w:rsidR="00876C6A">
        <w:rPr>
          <w:cs/>
        </w:rPr>
        <w:instrText>2014</w:instrText>
      </w:r>
      <w:r w:rsidR="00876C6A">
        <w:instrText>&lt;/year&gt;&lt;pub-dates&gt;&lt;date&gt;</w:instrText>
      </w:r>
      <w:r w:rsidR="00876C6A">
        <w:rPr>
          <w:cs/>
        </w:rPr>
        <w:instrText>2025/10/19</w:instrText>
      </w:r>
      <w:r w:rsidR="00876C6A">
        <w:instrText>&lt;/date&gt;&lt;/pub-dates&gt;&lt;/dates&gt;&lt;urls&gt;&lt;related-urls&gt;&lt;url&gt;https://www.researchgate.net/publication/</w:instrText>
      </w:r>
      <w:r w:rsidR="00876C6A">
        <w:rPr>
          <w:cs/>
        </w:rPr>
        <w:instrText>268185107</w:instrText>
      </w:r>
      <w:r w:rsidR="00876C6A">
        <w:instrText>&lt;/url&gt;&lt;/related-urls&gt;&lt;/urls&gt;&lt;/record&gt;&lt;/Cite&gt;&lt;/EndNote&gt;</w:instrText>
      </w:r>
      <w:r>
        <w:rPr>
          <w:cs/>
        </w:rPr>
        <w:fldChar w:fldCharType="separate"/>
      </w:r>
      <w:r w:rsidR="00876C6A">
        <w:rPr>
          <w:noProof/>
          <w:cs/>
        </w:rPr>
        <w:t>("</w:t>
      </w:r>
      <w:r w:rsidR="00876C6A">
        <w:rPr>
          <w:noProof/>
        </w:rPr>
        <w:t xml:space="preserve">Usage of Robot Framework in Automation of Functional Test," </w:t>
      </w:r>
      <w:r w:rsidR="00876C6A">
        <w:rPr>
          <w:noProof/>
          <w:cs/>
        </w:rPr>
        <w:t>2014)</w:t>
      </w:r>
      <w:r>
        <w:rPr>
          <w:cs/>
        </w:rPr>
        <w:fldChar w:fldCharType="end"/>
      </w:r>
      <w:r>
        <w:t xml:space="preserve"> </w:t>
      </w:r>
      <w:r w:rsidRPr="00E641FD">
        <w:rPr>
          <w:cs/>
        </w:rPr>
        <w:t xml:space="preserve">ได้นำเสนอแนวทางการใช้ </w:t>
      </w:r>
      <w:r w:rsidRPr="00E641FD">
        <w:t xml:space="preserve">Robot Framework </w:t>
      </w:r>
      <w:r w:rsidRPr="00E641FD">
        <w:rPr>
          <w:cs/>
        </w:rPr>
        <w:t xml:space="preserve">ในการทำ </w:t>
      </w:r>
      <w:r w:rsidRPr="00E641FD">
        <w:t xml:space="preserve">Functional Test </w:t>
      </w:r>
      <w:r w:rsidRPr="00E641FD">
        <w:rPr>
          <w:cs/>
        </w:rPr>
        <w:t xml:space="preserve">และ </w:t>
      </w:r>
      <w:r w:rsidRPr="00E641FD">
        <w:t xml:space="preserve">Regression Test </w:t>
      </w:r>
      <w:r w:rsidRPr="00E641FD">
        <w:rPr>
          <w:cs/>
        </w:rPr>
        <w:t xml:space="preserve">อัตโนมัติในระบบเว็บแอปพลิเคชัน โดยใช้โครงสร้างแบบ </w:t>
      </w:r>
      <w:r w:rsidRPr="00E641FD">
        <w:t xml:space="preserve">Keyword-Driven Testing </w:t>
      </w:r>
      <w:r w:rsidRPr="00E641FD">
        <w:rPr>
          <w:cs/>
        </w:rPr>
        <w:t xml:space="preserve">เพื่อให้สามารถเขียนสคริปต์ทดสอบได้อย่างเป็นระบบ ผลการทดลองแสดงให้เห็นว่าการใช้ </w:t>
      </w:r>
      <w:r w:rsidRPr="00E641FD">
        <w:t xml:space="preserve">Robot Framework </w:t>
      </w:r>
      <w:r w:rsidRPr="00E641FD">
        <w:rPr>
          <w:cs/>
        </w:rPr>
        <w:t xml:space="preserve">ช่วยลดเวลาการทดสอบลงและเพิ่มความถูกต้องในการตรวจสอบการทำงานของระบบ งานนี้จึงสนับสนุนแนวคิดของการนำเครื่องมือทดสอบอัตโนมัติมาใช้ในงานวิจัยนี้ ซึ่งเลือกใช้ </w:t>
      </w:r>
      <w:r w:rsidRPr="00E641FD">
        <w:t xml:space="preserve">Robot Framework </w:t>
      </w:r>
      <w:r w:rsidRPr="00E641FD">
        <w:rPr>
          <w:cs/>
        </w:rPr>
        <w:t xml:space="preserve">ร่วมกับ </w:t>
      </w:r>
      <w:r w:rsidRPr="00E641FD">
        <w:t xml:space="preserve">Selenium </w:t>
      </w:r>
      <w:r w:rsidRPr="00E641FD">
        <w:rPr>
          <w:cs/>
        </w:rPr>
        <w:t xml:space="preserve">ในการทดสอบแบบ </w:t>
      </w:r>
      <w:r w:rsidRPr="00E641FD">
        <w:t>End-to-End (E2E Test)</w:t>
      </w:r>
    </w:p>
    <w:p w14:paraId="63DD89F1" w14:textId="4D9B40FA" w:rsidR="00E641FD" w:rsidRDefault="00E641FD" w:rsidP="00E641FD">
      <w:pPr>
        <w:pStyle w:val="Heading3"/>
      </w:pPr>
      <w:r w:rsidRPr="00E641FD">
        <w:rPr>
          <w:cs/>
        </w:rPr>
        <w:t>งานวิจัยด้านการวิเคราะห์คุณภาพของซอร์สโค้ด (</w:t>
      </w:r>
      <w:r w:rsidRPr="00E641FD">
        <w:t>Static Code Analysis)</w:t>
      </w:r>
    </w:p>
    <w:p w14:paraId="2DE6D845" w14:textId="6390362C" w:rsidR="00E641FD" w:rsidRPr="00736FF0" w:rsidRDefault="00E641FD" w:rsidP="00E641FD">
      <w:pPr>
        <w:pStyle w:val="NormalH3"/>
      </w:pPr>
      <w:r w:rsidRPr="00E641FD">
        <w:rPr>
          <w:cs/>
        </w:rPr>
        <w:t xml:space="preserve">งานของ </w:t>
      </w:r>
      <w:r>
        <w:rPr>
          <w:cs/>
        </w:rPr>
        <w:fldChar w:fldCharType="begin"/>
      </w:r>
      <w:r w:rsidR="00AC013F">
        <w:instrText xml:space="preserve"> ADDIN EN.CITE &lt;EndNote&gt;&lt;Cite&gt;&lt;Author&gt;Etemadi&lt;/Author&gt;&lt;Year&gt;</w:instrText>
      </w:r>
      <w:r w:rsidR="00AC013F">
        <w:rPr>
          <w:cs/>
        </w:rPr>
        <w:instrText>2021</w:instrText>
      </w:r>
      <w:r w:rsidR="00AC013F">
        <w:instrText>&lt;/Year&gt;&lt;RecNum&gt;</w:instrText>
      </w:r>
      <w:r w:rsidR="00AC013F">
        <w:rPr>
          <w:cs/>
        </w:rPr>
        <w:instrText>14</w:instrText>
      </w:r>
      <w:r w:rsidR="00AC013F">
        <w:instrText xml:space="preserve">&lt;/RecNum&gt;&lt;DisplayText&gt;(Etemadi et al., </w:instrText>
      </w:r>
      <w:r w:rsidR="00AC013F">
        <w:rPr>
          <w:cs/>
        </w:rPr>
        <w:instrText>2021)</w:instrText>
      </w:r>
      <w:r w:rsidR="00AC013F">
        <w:instrText>&lt;/DisplayText&gt;&lt;record&gt;&lt;rec-number&gt;</w:instrText>
      </w:r>
      <w:r w:rsidR="00AC013F">
        <w:rPr>
          <w:cs/>
        </w:rPr>
        <w:instrText>14</w:instrText>
      </w:r>
      <w:r w:rsidR="00AC013F">
        <w:instrText>&lt;/rec-number&gt;&lt;foreign-keys&gt;&lt;key app="EN" db-id="xf</w:instrText>
      </w:r>
      <w:r w:rsidR="00AC013F">
        <w:rPr>
          <w:cs/>
        </w:rPr>
        <w:instrText>990</w:instrText>
      </w:r>
      <w:r w:rsidR="00AC013F">
        <w:instrText>d</w:instrText>
      </w:r>
      <w:r w:rsidR="00AC013F">
        <w:rPr>
          <w:cs/>
        </w:rPr>
        <w:instrText>9</w:instrText>
      </w:r>
      <w:r w:rsidR="00AC013F">
        <w:instrText>z</w:instrText>
      </w:r>
      <w:r w:rsidR="00AC013F">
        <w:rPr>
          <w:cs/>
        </w:rPr>
        <w:instrText>5</w:instrText>
      </w:r>
      <w:r w:rsidR="00AC013F">
        <w:instrText>epdayersrpvfae</w:instrText>
      </w:r>
      <w:r w:rsidR="00AC013F">
        <w:rPr>
          <w:cs/>
        </w:rPr>
        <w:instrText>59205</w:instrText>
      </w:r>
      <w:r w:rsidR="00AC013F">
        <w:instrText>rrxw</w:instrText>
      </w:r>
      <w:r w:rsidR="00AC013F">
        <w:rPr>
          <w:cs/>
        </w:rPr>
        <w:instrText>9</w:instrText>
      </w:r>
      <w:r w:rsidR="00AC013F">
        <w:instrText>ws</w:instrText>
      </w:r>
      <w:r w:rsidR="00AC013F">
        <w:rPr>
          <w:cs/>
        </w:rPr>
        <w:instrText xml:space="preserve">9" </w:instrText>
      </w:r>
      <w:r w:rsidR="00AC013F">
        <w:instrText>timestamp="</w:instrText>
      </w:r>
      <w:r w:rsidR="00AC013F">
        <w:rPr>
          <w:cs/>
        </w:rPr>
        <w:instrText>1760891714"</w:instrText>
      </w:r>
      <w:r w:rsidR="00AC013F">
        <w:instrText>&gt;</w:instrText>
      </w:r>
      <w:r w:rsidR="00AC013F">
        <w:rPr>
          <w:cs/>
        </w:rPr>
        <w:instrText>14</w:instrText>
      </w:r>
      <w:r w:rsidR="00AC013F">
        <w:instrText>&lt;/key&gt;&lt;/foreign-keys&gt;&lt;ref-type name="Journal Article"&gt;</w:instrText>
      </w:r>
      <w:r w:rsidR="00AC013F">
        <w:rPr>
          <w:cs/>
        </w:rPr>
        <w:instrText>17</w:instrText>
      </w:r>
      <w:r w:rsidR="00AC013F">
        <w:instrText>&lt;/ref-type&gt;&lt;contributors&gt;&lt;authors&gt;&lt;author&gt;Etemadi, K.&lt;/author&gt;&lt;author&gt;Harrand, N.&lt;/author&gt;&lt;author&gt;Phu, H. L.&lt;/author&gt;&lt;/authors&gt;&lt;/contributors&gt;&lt;titles&gt;&lt;title&gt;Sorald: Automatic Patch Suggestions for SonarQube Static Analysis Violations&lt;/title&gt;&lt;secondary-title&gt;arXiv preprint arXiv:</w:instrText>
      </w:r>
      <w:r w:rsidR="00AC013F">
        <w:rPr>
          <w:cs/>
        </w:rPr>
        <w:instrText>2103.12033</w:instrText>
      </w:r>
      <w:r w:rsidR="00AC013F">
        <w:instrText>&lt;/secondary-title&gt;&lt;/titles&gt;&lt;periodical&gt;&lt;full-title&gt;arXiv preprint arXiv:</w:instrText>
      </w:r>
      <w:r w:rsidR="00AC013F">
        <w:rPr>
          <w:cs/>
        </w:rPr>
        <w:instrText>2103.12033</w:instrText>
      </w:r>
      <w:r w:rsidR="00AC013F">
        <w:instrText>&lt;/full-title&gt;&lt;/periodical&gt;&lt;dates&gt;&lt;year&gt;</w:instrText>
      </w:r>
      <w:r w:rsidR="00AC013F">
        <w:rPr>
          <w:cs/>
        </w:rPr>
        <w:instrText>2021</w:instrText>
      </w:r>
      <w:r w:rsidR="00AC013F">
        <w:instrText>&lt;/year&gt;&lt;pub-dates&gt;&lt;date&gt;</w:instrText>
      </w:r>
      <w:r w:rsidR="00AC013F">
        <w:rPr>
          <w:cs/>
        </w:rPr>
        <w:instrText>2025/10/19</w:instrText>
      </w:r>
      <w:r w:rsidR="00AC013F">
        <w:instrText>&lt;/date&gt;&lt;/pub-dates&gt;&lt;/dates&gt;&lt;urls&gt;&lt;related-urls&gt;&lt;url&gt;https://arxiv.org/abs/</w:instrText>
      </w:r>
      <w:r w:rsidR="00AC013F">
        <w:rPr>
          <w:cs/>
        </w:rPr>
        <w:instrText>2103.12033</w:instrText>
      </w:r>
      <w:r w:rsidR="00AC013F">
        <w:instrText>&lt;/url&gt;&lt;/related-urls&gt;&lt;/urls&gt;&lt;/record&gt;&lt;/Cite&gt;&lt;/EndNote&gt;</w:instrText>
      </w:r>
      <w:r>
        <w:rPr>
          <w:cs/>
        </w:rPr>
        <w:fldChar w:fldCharType="separate"/>
      </w:r>
      <w:r w:rsidR="00AC013F">
        <w:rPr>
          <w:noProof/>
          <w:cs/>
        </w:rPr>
        <w:t>(</w:t>
      </w:r>
      <w:r w:rsidR="00AC013F">
        <w:rPr>
          <w:noProof/>
        </w:rPr>
        <w:t xml:space="preserve">Etemadi et al., </w:t>
      </w:r>
      <w:r w:rsidR="00AC013F">
        <w:rPr>
          <w:noProof/>
          <w:cs/>
        </w:rPr>
        <w:t>2021)</w:t>
      </w:r>
      <w:r>
        <w:rPr>
          <w:cs/>
        </w:rPr>
        <w:fldChar w:fldCharType="end"/>
      </w:r>
      <w:r w:rsidRPr="00E641FD">
        <w:t xml:space="preserve"> </w:t>
      </w:r>
      <w:r w:rsidRPr="00E641FD">
        <w:rPr>
          <w:cs/>
        </w:rPr>
        <w:t xml:space="preserve">ได้นำเสนอเครื่องมือ </w:t>
      </w:r>
      <w:r w:rsidRPr="00E641FD">
        <w:t xml:space="preserve">Sorald </w:t>
      </w:r>
      <w:r w:rsidRPr="00E641FD">
        <w:rPr>
          <w:cs/>
        </w:rPr>
        <w:t xml:space="preserve">ซึ่งทำงานร่วมกับ </w:t>
      </w:r>
      <w:r w:rsidRPr="00E641FD">
        <w:t xml:space="preserve">SonarQube </w:t>
      </w:r>
      <w:r w:rsidRPr="00E641FD">
        <w:rPr>
          <w:cs/>
        </w:rPr>
        <w:t xml:space="preserve">เพื่อเสนอแนวทางการแก้ไขปัญหาที่ตรวจพบในขั้นตอนการวิเคราะห์ซอร์สโค้ดอัตโนมัติ โดยเครื่องมือนี้สามารถสร้าง </w:t>
      </w:r>
      <w:r w:rsidRPr="00E641FD">
        <w:t xml:space="preserve">patch </w:t>
      </w:r>
      <w:r w:rsidRPr="00E641FD">
        <w:rPr>
          <w:cs/>
        </w:rPr>
        <w:t xml:space="preserve">อัตโนมัติสำหรับ </w:t>
      </w:r>
      <w:r w:rsidRPr="00E641FD">
        <w:t xml:space="preserve">violations </w:t>
      </w:r>
      <w:r w:rsidRPr="00E641FD">
        <w:rPr>
          <w:cs/>
        </w:rPr>
        <w:t xml:space="preserve">ที่ตรวจพบในโค้ด </w:t>
      </w:r>
      <w:r w:rsidRPr="00E641FD">
        <w:t xml:space="preserve">Java </w:t>
      </w:r>
      <w:r w:rsidRPr="00E641FD">
        <w:rPr>
          <w:cs/>
        </w:rPr>
        <w:t xml:space="preserve">จาก </w:t>
      </w:r>
      <w:r w:rsidRPr="00E641FD">
        <w:t xml:space="preserve">SonarQube </w:t>
      </w:r>
      <w:r w:rsidRPr="00E641FD">
        <w:rPr>
          <w:cs/>
        </w:rPr>
        <w:t xml:space="preserve">ซึ่งช่วยลดภาระของผู้พัฒนาและเพิ่มประสิทธิภาพในการปรับปรุงคุณภาพซอฟต์แวร์ </w:t>
      </w:r>
      <w:r w:rsidRPr="00E641FD">
        <w:rPr>
          <w:cs/>
        </w:rPr>
        <w:lastRenderedPageBreak/>
        <w:t xml:space="preserve">งานนี้แสดงให้เห็นศักยภาพของ </w:t>
      </w:r>
      <w:r w:rsidRPr="00E641FD">
        <w:t xml:space="preserve">SonarQube </w:t>
      </w:r>
      <w:r w:rsidRPr="00E641FD">
        <w:rPr>
          <w:cs/>
        </w:rPr>
        <w:t xml:space="preserve">ในการตรวจวัดและปรับปรุงคุณภาพของซอร์สโค้ดอย่างเป็นระบบ ซึ่งสอดคล้องกับแนวทางของงานวิจัยนี้ที่ใช้ </w:t>
      </w:r>
      <w:r w:rsidRPr="00E641FD">
        <w:t xml:space="preserve">SonarQube </w:t>
      </w:r>
      <w:r w:rsidRPr="00E641FD">
        <w:rPr>
          <w:cs/>
        </w:rPr>
        <w:t xml:space="preserve">เป็นเครื่องมือในการวิเคราะห์ตัวชี้วัด </w:t>
      </w:r>
      <w:r w:rsidRPr="00E641FD">
        <w:t xml:space="preserve">Bugs, Code Smells </w:t>
      </w:r>
      <w:r w:rsidRPr="00E641FD">
        <w:rPr>
          <w:cs/>
        </w:rPr>
        <w:t xml:space="preserve">และ </w:t>
      </w:r>
      <w:r w:rsidRPr="00E641FD">
        <w:t xml:space="preserve">Coverage </w:t>
      </w:r>
      <w:r w:rsidRPr="00E641FD">
        <w:rPr>
          <w:cs/>
        </w:rPr>
        <w:t>เพื่อเปรียบเทียบประสิทธิภาพของระบบก่อนและหลังการปรับปรุง</w:t>
      </w:r>
    </w:p>
    <w:p w14:paraId="35BF4F03" w14:textId="77777777" w:rsidR="00B1681D" w:rsidRDefault="00B1681D" w:rsidP="001056F1">
      <w:pPr>
        <w:rPr>
          <w:highlight w:val="yellow"/>
        </w:rPr>
      </w:pPr>
    </w:p>
    <w:p w14:paraId="07470015" w14:textId="77777777" w:rsidR="00B1681D" w:rsidRDefault="00B1681D" w:rsidP="001056F1">
      <w:pPr>
        <w:rPr>
          <w:highlight w:val="yellow"/>
        </w:rPr>
      </w:pPr>
    </w:p>
    <w:p w14:paraId="49DADEE0" w14:textId="77777777" w:rsidR="00B1681D" w:rsidRDefault="00B1681D" w:rsidP="001056F1">
      <w:pPr>
        <w:rPr>
          <w:highlight w:val="yellow"/>
        </w:rPr>
      </w:pPr>
    </w:p>
    <w:p w14:paraId="6CA50885" w14:textId="77777777" w:rsidR="00B1681D" w:rsidRDefault="00B1681D" w:rsidP="001056F1">
      <w:pPr>
        <w:rPr>
          <w:highlight w:val="yellow"/>
        </w:rPr>
      </w:pPr>
    </w:p>
    <w:p w14:paraId="1244CBA8" w14:textId="77777777" w:rsidR="00B1681D" w:rsidRDefault="00B1681D" w:rsidP="001056F1">
      <w:pPr>
        <w:rPr>
          <w:highlight w:val="yellow"/>
        </w:rPr>
      </w:pPr>
    </w:p>
    <w:p w14:paraId="0D7B57ED" w14:textId="77777777" w:rsidR="00B1681D" w:rsidRDefault="00B1681D" w:rsidP="005D7B5A">
      <w:pPr>
        <w:ind w:firstLine="0"/>
        <w:rPr>
          <w:highlight w:val="yellow"/>
        </w:rPr>
      </w:pPr>
    </w:p>
    <w:p w14:paraId="50AECE87" w14:textId="77777777" w:rsidR="00097359" w:rsidRDefault="00097359" w:rsidP="00FF32F6">
      <w:pPr>
        <w:pStyle w:val="Heading1"/>
        <w:numPr>
          <w:ilvl w:val="0"/>
          <w:numId w:val="0"/>
        </w:numPr>
        <w:jc w:val="both"/>
        <w:rPr>
          <w:cs/>
        </w:rPr>
        <w:sectPr w:rsidR="00097359" w:rsidSect="00AC0256">
          <w:pgSz w:w="11906" w:h="16838" w:code="9"/>
          <w:pgMar w:top="2160" w:right="1440" w:bottom="1440" w:left="2160" w:header="1411" w:footer="706" w:gutter="0"/>
          <w:cols w:space="708"/>
          <w:titlePg/>
          <w:docGrid w:linePitch="360"/>
        </w:sectPr>
      </w:pPr>
    </w:p>
    <w:p w14:paraId="5D3600FC" w14:textId="77777777" w:rsidR="00B75956" w:rsidRPr="00097359" w:rsidRDefault="00AD75E1" w:rsidP="00A904E0">
      <w:pPr>
        <w:pStyle w:val="Heading1"/>
        <w:rPr>
          <w:cs/>
        </w:rPr>
      </w:pPr>
      <w:r>
        <w:rPr>
          <w:cs/>
        </w:rPr>
        <w:lastRenderedPageBreak/>
        <w:br/>
      </w:r>
      <w:bookmarkStart w:id="32" w:name="_Toc211784887"/>
      <w:r w:rsidR="00B75956" w:rsidRPr="00097359">
        <w:rPr>
          <w:cs/>
        </w:rPr>
        <w:t>วิธีดำเนินงานวิจัย</w:t>
      </w:r>
      <w:bookmarkEnd w:id="32"/>
    </w:p>
    <w:p w14:paraId="7BD0AB9E" w14:textId="77777777" w:rsidR="00B75956" w:rsidRPr="0015769D" w:rsidRDefault="00B75956" w:rsidP="001056F1"/>
    <w:p w14:paraId="0F54D811" w14:textId="45FEA0E9" w:rsidR="00B75956" w:rsidRPr="00552D51" w:rsidRDefault="00552D51" w:rsidP="001056F1">
      <w:r w:rsidRPr="00552D51">
        <w:rPr>
          <w:cs/>
        </w:rPr>
        <w:t xml:space="preserve">บทนี้อธิบายขั้นตอนและกระบวนการดำเนินงานวิจัยที่ใช้ในการพัฒนาระบบต้นแบบเพื่อปรับปรุงประสิทธิภาพของระบบสารสนเทศ ซึ่งประกอบด้วยการศึกษาและวิเคราะห์ทฤษฎีที่เกี่ยวข้อง การออกแบบและพัฒนาระบบต้นแบบด้วย </w:t>
      </w:r>
      <w:r w:rsidRPr="00552D51">
        <w:t xml:space="preserve">Django Framework </w:t>
      </w:r>
      <w:r w:rsidRPr="00552D51">
        <w:rPr>
          <w:cs/>
        </w:rPr>
        <w:t>การเพิ่มกระบวนการตรวจสอบข้อมูลนำเข้า (</w:t>
      </w:r>
      <w:r w:rsidRPr="00552D51">
        <w:t xml:space="preserve">Input Validation) </w:t>
      </w:r>
      <w:r w:rsidRPr="00552D51">
        <w:rPr>
          <w:cs/>
        </w:rPr>
        <w:t>และการทดสอบแบบอัตโนมัติ (</w:t>
      </w:r>
      <w:r w:rsidRPr="00552D51">
        <w:t xml:space="preserve">Automated Testing) </w:t>
      </w:r>
      <w:r w:rsidRPr="00552D51">
        <w:rPr>
          <w:cs/>
        </w:rPr>
        <w:t xml:space="preserve">ตลอดจนการประเมินคุณภาพของซอร์สโค้ดด้วยเครื่องมือ </w:t>
      </w:r>
      <w:r w:rsidRPr="00552D51">
        <w:t xml:space="preserve">SonarQube </w:t>
      </w:r>
      <w:r w:rsidRPr="00552D51">
        <w:rPr>
          <w:cs/>
        </w:rPr>
        <w:t>เพื่อเปรียบเทียบประสิทธิภาพระหว่างระบบก่อนปรับปรุง (</w:t>
      </w:r>
      <w:r w:rsidRPr="00552D51">
        <w:t>T</w:t>
      </w:r>
      <w:r w:rsidRPr="00552D51">
        <w:rPr>
          <w:cs/>
        </w:rPr>
        <w:t>0) และระบบหลังปรับปรุง (</w:t>
      </w:r>
      <w:r w:rsidRPr="00552D51">
        <w:t>T</w:t>
      </w:r>
      <w:r w:rsidRPr="00552D51">
        <w:rPr>
          <w:cs/>
        </w:rPr>
        <w:t>1)</w:t>
      </w:r>
    </w:p>
    <w:p w14:paraId="44F1CDD5" w14:textId="77777777" w:rsidR="00444399" w:rsidRDefault="00444399" w:rsidP="00EA3B1A">
      <w:pPr>
        <w:pStyle w:val="Heading2"/>
        <w:rPr>
          <w:cs/>
        </w:rPr>
      </w:pPr>
      <w:bookmarkStart w:id="33" w:name="_Toc211784888"/>
      <w:r>
        <w:rPr>
          <w:rFonts w:hint="cs"/>
          <w:cs/>
        </w:rPr>
        <w:t>การศึกษาทฤษฎีที่เกี่ยวข้องกับงานวิจัย</w:t>
      </w:r>
      <w:r w:rsidR="0048454E">
        <w:rPr>
          <w:rFonts w:hint="cs"/>
          <w:cs/>
        </w:rPr>
        <w:t xml:space="preserve"> หรือ การศึกษาและวิเคราะห์ปัญหางานวิจัย</w:t>
      </w:r>
      <w:bookmarkEnd w:id="33"/>
    </w:p>
    <w:p w14:paraId="0B722D10" w14:textId="560AAB12" w:rsidR="00444399" w:rsidRDefault="002C63D0" w:rsidP="001056F1">
      <w:r w:rsidRPr="002C63D0">
        <w:rPr>
          <w:cs/>
        </w:rPr>
        <w:t xml:space="preserve">การดำเนินงานวิจัยเริ่มจากการศึกษาและวิเคราะห์ปัญหาที่เกิดขึ้นในระบบสารสนเทศทั่วไป โดยพบว่าระบบจำนวนมากยังขาดกลไกในการตรวจสอบข้อมูลนำเข้าและกระบวนการทดสอบที่เป็นระบบ ส่งผลให้เกิดข้อผิดพลาดระหว่างการทำงาน และขาดเครื่องมือประเมินคุณภาพซอร์สโค้ดที่เป็นรูปธรรม เพื่อแก้ปัญหาดังกล่าว ผู้วิจัยจึงได้ศึกษาแนวทางการเพิ่มประสิทธิภาพของระบบสารสนเทศโดยประยุกต์ใช้ </w:t>
      </w:r>
      <w:r w:rsidRPr="002C63D0">
        <w:t xml:space="preserve">Input Validation </w:t>
      </w:r>
      <w:r w:rsidRPr="002C63D0">
        <w:rPr>
          <w:cs/>
        </w:rPr>
        <w:t xml:space="preserve">และ </w:t>
      </w:r>
      <w:r w:rsidRPr="002C63D0">
        <w:t>Automated Dynamic Testing</w:t>
      </w:r>
    </w:p>
    <w:p w14:paraId="73384B6D" w14:textId="1ECA2621" w:rsidR="002C63D0" w:rsidRPr="002C63D0" w:rsidRDefault="002C63D0" w:rsidP="001056F1">
      <w:r w:rsidRPr="002C63D0">
        <w:rPr>
          <w:cs/>
        </w:rPr>
        <w:t>เพื่อทดสอบแนวทางที่เสนอ ผู้วิจัยได้สร้างระบบต้นแบบจำลอง (</w:t>
      </w:r>
      <w:r w:rsidRPr="002C63D0">
        <w:t xml:space="preserve">Prototype System) </w:t>
      </w:r>
      <w:r w:rsidRPr="002C63D0">
        <w:rPr>
          <w:cs/>
        </w:rPr>
        <w:t>โดยใช้</w:t>
      </w:r>
      <w:r w:rsidRPr="002C63D0">
        <w:t xml:space="preserve"> Django Framework </w:t>
      </w:r>
      <w:r w:rsidRPr="002C63D0">
        <w:rPr>
          <w:cs/>
        </w:rPr>
        <w:t>เป็นเครื่องมือหลักในการพัฒนา เพื่อจำลองการทำงานของระบบสารสนเทศทั่วไป ระบบต้นแบบดังกล่าวใช้เป็นกรณีศึกษาสำหรับการเพิ่มฟังก์ชันตรวจสอบข้อมูลนำเข้าและการทดสอบแบบอัตโนมัติ รวมถึงใช้สำหรับการวัดผลด้วย</w:t>
      </w:r>
      <w:r w:rsidRPr="002C63D0">
        <w:t xml:space="preserve"> SonarQube </w:t>
      </w:r>
      <w:r w:rsidRPr="002C63D0">
        <w:rPr>
          <w:cs/>
        </w:rPr>
        <w:t>เพื่อเปรียบเทียบคุณภาพของระบบก่อนและหลังการปรับปรุง (</w:t>
      </w:r>
      <w:r w:rsidRPr="002C63D0">
        <w:t xml:space="preserve">T0 </w:t>
      </w:r>
      <w:r w:rsidRPr="002C63D0">
        <w:rPr>
          <w:cs/>
        </w:rPr>
        <w:t xml:space="preserve">และ </w:t>
      </w:r>
      <w:r w:rsidRPr="002C63D0">
        <w:t>T1)</w:t>
      </w:r>
    </w:p>
    <w:p w14:paraId="363779A2" w14:textId="77777777" w:rsidR="00B61CC5" w:rsidRDefault="00B61CC5" w:rsidP="00EA3B1A">
      <w:pPr>
        <w:pStyle w:val="Heading2"/>
        <w:rPr>
          <w:cs/>
        </w:rPr>
      </w:pPr>
      <w:bookmarkStart w:id="34" w:name="_Toc211784889"/>
      <w:r>
        <w:rPr>
          <w:rFonts w:hint="cs"/>
          <w:cs/>
        </w:rPr>
        <w:t>การ</w:t>
      </w:r>
      <w:r w:rsidR="00320CD6">
        <w:rPr>
          <w:rFonts w:hint="cs"/>
          <w:cs/>
        </w:rPr>
        <w:t>รวบรวมและเตรียมข้อมูล</w:t>
      </w:r>
      <w:bookmarkEnd w:id="34"/>
    </w:p>
    <w:p w14:paraId="094205E2" w14:textId="0C2FC306" w:rsidR="00B61CC5" w:rsidRDefault="002C63D0" w:rsidP="001056F1">
      <w:r w:rsidRPr="002C63D0">
        <w:rPr>
          <w:cs/>
        </w:rPr>
        <w:t>ข้อมูลที่ใช้ในการทดลองเป็น ข้อมูลจำลอง ซึ่งสร้างขึ้นเพื่อใช้ในระบบต้นแบบ โดยไม่มีการนำข้อมูลจริงของผู้ใช้มาใช้ในการทดสอบ เพื่อให้เป็นไปตามหลักจริยธรรมทางวิจัย ข้อมูลประกอบด้วย</w:t>
      </w:r>
    </w:p>
    <w:p w14:paraId="431607CB" w14:textId="556B242B" w:rsidR="002C63D0" w:rsidRDefault="002C63D0" w:rsidP="001056F1">
      <w:r>
        <w:rPr>
          <w:rFonts w:hint="cs"/>
          <w:cs/>
        </w:rPr>
        <w:t xml:space="preserve">1. </w:t>
      </w:r>
      <w:r w:rsidRPr="002C63D0">
        <w:rPr>
          <w:cs/>
        </w:rPr>
        <w:t>ข้อมูลผู้ใช้ (</w:t>
      </w:r>
      <w:r w:rsidRPr="002C63D0">
        <w:t xml:space="preserve">User Data) </w:t>
      </w:r>
      <w:r w:rsidRPr="002C63D0">
        <w:rPr>
          <w:cs/>
        </w:rPr>
        <w:t>ใช้ทดสอบฟังก์ชันการเข้าสู่ระบบ การลงทะเบียน และการตรวจสอบสิทธิ์ของผู้ใช้</w:t>
      </w:r>
    </w:p>
    <w:p w14:paraId="70052FCB" w14:textId="376CBDCD" w:rsidR="002C63D0" w:rsidRDefault="002C63D0" w:rsidP="001056F1">
      <w:r>
        <w:rPr>
          <w:rFonts w:hint="cs"/>
          <w:cs/>
        </w:rPr>
        <w:t xml:space="preserve">2. </w:t>
      </w:r>
      <w:r w:rsidRPr="002C63D0">
        <w:rPr>
          <w:cs/>
        </w:rPr>
        <w:t>ข้อมูลรายวิชา (</w:t>
      </w:r>
      <w:r w:rsidRPr="002C63D0">
        <w:t xml:space="preserve">Course Data) </w:t>
      </w:r>
      <w:r w:rsidRPr="002C63D0">
        <w:rPr>
          <w:cs/>
        </w:rPr>
        <w:t>ใช้จำลองข้อมูลในตารางรายวิชา เช่น รหัสวิชา ชื่อรายวิชา หน่วยกิต และอาจารย์ผู้สอน</w:t>
      </w:r>
    </w:p>
    <w:p w14:paraId="3EE1707D" w14:textId="2B3A14F9" w:rsidR="002C63D0" w:rsidRDefault="002C63D0" w:rsidP="001056F1">
      <w:r>
        <w:rPr>
          <w:rFonts w:hint="cs"/>
          <w:cs/>
        </w:rPr>
        <w:t xml:space="preserve">3. </w:t>
      </w:r>
      <w:r w:rsidRPr="002C63D0">
        <w:rPr>
          <w:cs/>
        </w:rPr>
        <w:t>ข้อมูลการลงทะเบียนเรียน (</w:t>
      </w:r>
      <w:r w:rsidRPr="002C63D0">
        <w:t xml:space="preserve">Registration Data) </w:t>
      </w:r>
      <w:r w:rsidRPr="002C63D0">
        <w:rPr>
          <w:cs/>
        </w:rPr>
        <w:t>ใช้ทดสอบการทำงานของระบบในส่วนการเชื่อมโยงข้อมูลระหว่างผู้ใช้และรายวิชา</w:t>
      </w:r>
    </w:p>
    <w:p w14:paraId="550B3ABF" w14:textId="00D35385" w:rsidR="002C63D0" w:rsidRPr="00444399" w:rsidRDefault="002C63D0" w:rsidP="00A23D08">
      <w:r w:rsidRPr="002C63D0">
        <w:rPr>
          <w:cs/>
        </w:rPr>
        <w:lastRenderedPageBreak/>
        <w:t xml:space="preserve">ข้อมูลทั้งหมดถูกจัดเก็บในฐานข้อมูล </w:t>
      </w:r>
      <w:r w:rsidRPr="002C63D0">
        <w:t xml:space="preserve">PostgreSQL </w:t>
      </w:r>
      <w:r w:rsidRPr="002C63D0">
        <w:rPr>
          <w:cs/>
        </w:rPr>
        <w:t xml:space="preserve">และจัดการผ่าน </w:t>
      </w:r>
      <w:r w:rsidRPr="002C63D0">
        <w:t xml:space="preserve">Django ORM (Object-Relational Mapping) </w:t>
      </w:r>
      <w:r w:rsidRPr="002C63D0">
        <w:rPr>
          <w:cs/>
        </w:rPr>
        <w:t>เพื่อความสะดวกในการเข้าถึงและการเชื่อมโยงข้อมูลระหว่างโมดูลต่าง ๆ ของระบบ</w:t>
      </w:r>
    </w:p>
    <w:p w14:paraId="44E87443" w14:textId="77777777" w:rsidR="0048454E" w:rsidRDefault="0048454E" w:rsidP="00EA3B1A">
      <w:pPr>
        <w:pStyle w:val="Heading2"/>
      </w:pPr>
      <w:bookmarkStart w:id="35" w:name="_Toc211784890"/>
      <w:r>
        <w:rPr>
          <w:rFonts w:hint="cs"/>
          <w:cs/>
        </w:rPr>
        <w:t>เครื่องมือที่ใช้ในการทำวิจัยและขั้นตอนการทำวิจัย</w:t>
      </w:r>
      <w:bookmarkEnd w:id="35"/>
    </w:p>
    <w:p w14:paraId="44447158" w14:textId="0BD9752A" w:rsidR="00EE64ED" w:rsidRPr="00EE64ED" w:rsidRDefault="00EE64ED" w:rsidP="00EE64ED">
      <w:pPr>
        <w:pStyle w:val="Heading3"/>
      </w:pPr>
      <w:bookmarkStart w:id="36" w:name="_Toc211783843"/>
      <w:bookmarkStart w:id="37" w:name="_Toc211784891"/>
      <w:r>
        <w:rPr>
          <w:rFonts w:hint="cs"/>
          <w:cs/>
        </w:rPr>
        <w:t>เครื่องมือที่ใช้ในการทำวิจัย</w:t>
      </w:r>
      <w:bookmarkEnd w:id="36"/>
      <w:bookmarkEnd w:id="37"/>
    </w:p>
    <w:p w14:paraId="24C0FAEB" w14:textId="3F9DA826" w:rsidR="0048454E" w:rsidRDefault="005D4610" w:rsidP="00EE64ED">
      <w:pPr>
        <w:pStyle w:val="NormalH3"/>
      </w:pPr>
      <w:r w:rsidRPr="005D4610">
        <w:rPr>
          <w:cs/>
        </w:rPr>
        <w:t>ในการดำเนินงานวิจัยครั้งนี้ ได้ใช้เครื่องมือหลักในการพัฒนา ทดสอบ และประเมินผล ดังนี้</w:t>
      </w:r>
    </w:p>
    <w:p w14:paraId="319D7AE6" w14:textId="638612E1" w:rsidR="005D4610" w:rsidRDefault="005D4610" w:rsidP="00EE64ED">
      <w:pPr>
        <w:pStyle w:val="Heading4"/>
      </w:pPr>
      <w:r w:rsidRPr="005D4610">
        <w:t>Django Framework</w:t>
      </w:r>
    </w:p>
    <w:p w14:paraId="157A4090" w14:textId="1A34E473" w:rsidR="005D4610" w:rsidRDefault="005D4610" w:rsidP="00EE64ED">
      <w:pPr>
        <w:pStyle w:val="NormalH4"/>
      </w:pPr>
      <w:r w:rsidRPr="005D4610">
        <w:rPr>
          <w:cs/>
        </w:rPr>
        <w:t xml:space="preserve">ใช้ในการพัฒนาระบบต้นแบบด้วยสถาปัตยกรรมแบบ </w:t>
      </w:r>
      <w:r w:rsidRPr="005D4610">
        <w:t xml:space="preserve">Model–View–Template (MVT) </w:t>
      </w:r>
      <w:r w:rsidRPr="005D4610">
        <w:rPr>
          <w:cs/>
        </w:rPr>
        <w:t>เพื่อจำลองการทำงานของระบบสารสนเทศทั่วไป</w:t>
      </w:r>
    </w:p>
    <w:p w14:paraId="3D386989" w14:textId="6ECEFA59" w:rsidR="005D4610" w:rsidRDefault="005D4610" w:rsidP="00EE64ED">
      <w:pPr>
        <w:pStyle w:val="Heading4"/>
      </w:pPr>
      <w:r w:rsidRPr="005D4610">
        <w:t>PostgreSQL</w:t>
      </w:r>
    </w:p>
    <w:p w14:paraId="779728D4" w14:textId="2309767B" w:rsidR="005D4610" w:rsidRDefault="005D4610" w:rsidP="00EE64ED">
      <w:pPr>
        <w:pStyle w:val="NormalH4"/>
      </w:pPr>
      <w:r w:rsidRPr="005D4610">
        <w:rPr>
          <w:cs/>
        </w:rPr>
        <w:t>ใช้เป็นระบบจัดการฐานข้อมูลเชิงสัมพันธ์ (</w:t>
      </w:r>
      <w:r w:rsidRPr="005D4610">
        <w:t xml:space="preserve">RDBMS) </w:t>
      </w:r>
      <w:r w:rsidRPr="005D4610">
        <w:rPr>
          <w:cs/>
        </w:rPr>
        <w:t>สำหรับจัดเก็บข้อมูลผู้ใช้ รายวิชา และข้อมูลการลงทะเบียนเรียนในระบบต้นแบบ</w:t>
      </w:r>
    </w:p>
    <w:p w14:paraId="0A576852" w14:textId="40D8FFBD" w:rsidR="005D4610" w:rsidRDefault="005D4610" w:rsidP="00EE64ED">
      <w:pPr>
        <w:pStyle w:val="Heading4"/>
      </w:pPr>
      <w:r w:rsidRPr="005D4610">
        <w:t>Pytest</w:t>
      </w:r>
    </w:p>
    <w:p w14:paraId="49F2F744" w14:textId="1FF9C3EA" w:rsidR="005D4610" w:rsidRDefault="005D4610" w:rsidP="00EE64ED">
      <w:pPr>
        <w:pStyle w:val="NormalH4"/>
      </w:pPr>
      <w:r w:rsidRPr="005D4610">
        <w:rPr>
          <w:cs/>
        </w:rPr>
        <w:t>ใช้สำหรับการทดสอบระดับหน่วย (</w:t>
      </w:r>
      <w:r w:rsidRPr="005D4610">
        <w:t xml:space="preserve">Unit Test) </w:t>
      </w:r>
      <w:r w:rsidRPr="005D4610">
        <w:rPr>
          <w:cs/>
        </w:rPr>
        <w:t>และการทดสอบแบบบูรณาการ (</w:t>
      </w:r>
      <w:r w:rsidRPr="005D4610">
        <w:t xml:space="preserve">Integration Test) </w:t>
      </w:r>
      <w:r w:rsidRPr="005D4610">
        <w:rPr>
          <w:cs/>
        </w:rPr>
        <w:t>เพื่อยืนยันความถูกต้องของฟังก์ชันภายในระบบ</w:t>
      </w:r>
    </w:p>
    <w:p w14:paraId="293B1FEC" w14:textId="1E34580B" w:rsidR="005D4610" w:rsidRDefault="005D4610" w:rsidP="00EE64ED">
      <w:pPr>
        <w:pStyle w:val="Heading4"/>
      </w:pPr>
      <w:r w:rsidRPr="005D4610">
        <w:t>Robot Framework (Selenium Library)</w:t>
      </w:r>
    </w:p>
    <w:p w14:paraId="6C242BDE" w14:textId="15B59AA7" w:rsidR="005D4610" w:rsidRDefault="005D4610" w:rsidP="00EE64ED">
      <w:pPr>
        <w:pStyle w:val="NormalH4"/>
      </w:pPr>
      <w:r w:rsidRPr="005D4610">
        <w:rPr>
          <w:cs/>
        </w:rPr>
        <w:t xml:space="preserve">ใช้ในการทดสอบแบบ </w:t>
      </w:r>
      <w:r w:rsidRPr="005D4610">
        <w:t xml:space="preserve">End-to-End (E2E) </w:t>
      </w:r>
      <w:r w:rsidRPr="005D4610">
        <w:rPr>
          <w:cs/>
        </w:rPr>
        <w:t>เพื่อจำลองพฤติกรรมการใช้งานของผู้ใช้จริงบนหน้าเว็บ</w:t>
      </w:r>
    </w:p>
    <w:p w14:paraId="7E3CA4DF" w14:textId="3E0DA012" w:rsidR="005D4610" w:rsidRDefault="005D4610" w:rsidP="00EE64ED">
      <w:pPr>
        <w:pStyle w:val="Heading4"/>
      </w:pPr>
      <w:r w:rsidRPr="005D4610">
        <w:t>SonarQube</w:t>
      </w:r>
    </w:p>
    <w:p w14:paraId="468A27E4" w14:textId="455CC545" w:rsidR="005D4610" w:rsidRDefault="005D4610" w:rsidP="00EE64ED">
      <w:pPr>
        <w:pStyle w:val="NormalH4"/>
      </w:pPr>
      <w:r w:rsidRPr="005D4610">
        <w:rPr>
          <w:cs/>
        </w:rPr>
        <w:t xml:space="preserve">ใช้สำหรับการประเมินคุณภาพซอร์สโค้ด โดยวัดค่าตัวชี้วัดหลัก ได้แก่ </w:t>
      </w:r>
      <w:r w:rsidR="00655503" w:rsidRPr="001624AB">
        <w:t>Reliability</w:t>
      </w:r>
      <w:r w:rsidR="00655503" w:rsidRPr="003348E8">
        <w:t xml:space="preserve">, </w:t>
      </w:r>
      <w:r w:rsidR="00655503" w:rsidRPr="001624AB">
        <w:t>Maintainability</w:t>
      </w:r>
      <w:r w:rsidR="00655503">
        <w:t>,</w:t>
      </w:r>
      <w:r w:rsidR="00655503">
        <w:rPr>
          <w:rFonts w:hint="cs"/>
          <w:cs/>
        </w:rPr>
        <w:t xml:space="preserve"> </w:t>
      </w:r>
      <w:r w:rsidR="00655503" w:rsidRPr="001624AB">
        <w:t>Coverage</w:t>
      </w:r>
      <w:r w:rsidR="00655503">
        <w:t xml:space="preserve"> </w:t>
      </w:r>
      <w:r w:rsidR="00655503" w:rsidRPr="003348E8">
        <w:rPr>
          <w:cs/>
        </w:rPr>
        <w:t xml:space="preserve">และ </w:t>
      </w:r>
      <w:r w:rsidR="00655503" w:rsidRPr="001624AB">
        <w:t>Duplications</w:t>
      </w:r>
      <w:r w:rsidRPr="005D4610">
        <w:t xml:space="preserve"> </w:t>
      </w:r>
      <w:r w:rsidRPr="005D4610">
        <w:rPr>
          <w:cs/>
        </w:rPr>
        <w:t>เพื่อเปรียบเทียบประสิทธิภาพของระบบก่อนและหลังปรับปรุง</w:t>
      </w:r>
    </w:p>
    <w:p w14:paraId="3607382B" w14:textId="21D7EF41" w:rsidR="005D4610" w:rsidRDefault="005D4610" w:rsidP="00EE64ED">
      <w:pPr>
        <w:pStyle w:val="Heading4"/>
      </w:pPr>
      <w:r w:rsidRPr="005D4610">
        <w:t>Visual Studio Code</w:t>
      </w:r>
    </w:p>
    <w:p w14:paraId="5FDEF4D3" w14:textId="21CB29FD" w:rsidR="005D4610" w:rsidRDefault="005D4610" w:rsidP="00EE64ED">
      <w:pPr>
        <w:pStyle w:val="NormalH4"/>
      </w:pPr>
      <w:r w:rsidRPr="005D4610">
        <w:rPr>
          <w:cs/>
        </w:rPr>
        <w:t>ใช้เป็นสภาพแวดล้อมในการพัฒนาและควบคุมเวอร์ชันของซอร์สโค้ด เพื่อให้การพัฒนาและทดสอบเป็นไปอย่างมีประสิทธิภาพ</w:t>
      </w:r>
    </w:p>
    <w:p w14:paraId="3989A0FB" w14:textId="482EE6D6" w:rsidR="005D4610" w:rsidRDefault="005D4610" w:rsidP="00EE64ED">
      <w:pPr>
        <w:pStyle w:val="Heading4"/>
      </w:pPr>
      <w:r w:rsidRPr="005D4610">
        <w:t>Windows 10</w:t>
      </w:r>
    </w:p>
    <w:p w14:paraId="2BD8A53D" w14:textId="5C1C9F81" w:rsidR="005D4610" w:rsidRDefault="005D4610" w:rsidP="00EE64ED">
      <w:pPr>
        <w:pStyle w:val="NormalH4"/>
      </w:pPr>
      <w:r w:rsidRPr="005D4610">
        <w:rPr>
          <w:cs/>
        </w:rPr>
        <w:t>ใช้เป็นระบบปฏิบัติการหลักในการพัฒนา ติดตั้ง และทดสอบระบบต้นแบบ เพื่อให้การทำงานของเครื่องมือทั้งหมดมีความเข้ากันได้</w:t>
      </w:r>
    </w:p>
    <w:p w14:paraId="34A91B40" w14:textId="02E43DF4" w:rsidR="00EE64ED" w:rsidRDefault="00EE64ED" w:rsidP="00EE64ED">
      <w:pPr>
        <w:pStyle w:val="Heading3"/>
      </w:pPr>
      <w:bookmarkStart w:id="38" w:name="_Toc211783844"/>
      <w:bookmarkStart w:id="39" w:name="_Toc211784892"/>
      <w:r>
        <w:rPr>
          <w:rFonts w:hint="cs"/>
          <w:cs/>
        </w:rPr>
        <w:lastRenderedPageBreak/>
        <w:t>ขั้นตอนการทำวิจัย</w:t>
      </w:r>
      <w:bookmarkEnd w:id="38"/>
      <w:bookmarkEnd w:id="39"/>
    </w:p>
    <w:p w14:paraId="132CA205" w14:textId="73A424D7" w:rsidR="00EE64ED" w:rsidRDefault="00EE64ED" w:rsidP="00EE64ED">
      <w:pPr>
        <w:pStyle w:val="NormalH3"/>
      </w:pPr>
      <w:r>
        <w:t xml:space="preserve">1. </w:t>
      </w:r>
      <w:r w:rsidRPr="00EE64ED">
        <w:rPr>
          <w:cs/>
        </w:rPr>
        <w:t xml:space="preserve">ศึกษาเอกสารและทฤษฎีที่เกี่ยวข้องกับ </w:t>
      </w:r>
      <w:r w:rsidRPr="00EE64ED">
        <w:t xml:space="preserve">Input Validation, Automated Testing </w:t>
      </w:r>
      <w:r w:rsidRPr="00EE64ED">
        <w:rPr>
          <w:cs/>
        </w:rPr>
        <w:t xml:space="preserve">และ </w:t>
      </w:r>
      <w:r w:rsidRPr="00EE64ED">
        <w:t>SonarQube</w:t>
      </w:r>
    </w:p>
    <w:p w14:paraId="51943E5F" w14:textId="6111B4C3" w:rsidR="00EE64ED" w:rsidRDefault="00EE64ED" w:rsidP="00EE64ED">
      <w:pPr>
        <w:pStyle w:val="NormalH3"/>
      </w:pPr>
      <w:r>
        <w:t xml:space="preserve">2. </w:t>
      </w:r>
      <w:r w:rsidRPr="00EE64ED">
        <w:rPr>
          <w:cs/>
        </w:rPr>
        <w:t xml:space="preserve">ออกแบบระบบต้นแบบโดยใช้ </w:t>
      </w:r>
      <w:r w:rsidRPr="00EE64ED">
        <w:t xml:space="preserve">Django Framework </w:t>
      </w:r>
      <w:r w:rsidRPr="00EE64ED">
        <w:rPr>
          <w:cs/>
        </w:rPr>
        <w:t>เพื่อจำลองระบบสารสนเทศทั่วไป</w:t>
      </w:r>
      <w:r w:rsidR="005D7B5A">
        <w:t xml:space="preserve"> </w:t>
      </w:r>
      <w:r w:rsidR="005D7B5A" w:rsidRPr="005D7B5A">
        <w:rPr>
          <w:cs/>
        </w:rPr>
        <w:t>และสร้างฐานข้อมูล</w:t>
      </w:r>
    </w:p>
    <w:p w14:paraId="56D7792C" w14:textId="71D5DCF5" w:rsidR="00EE64ED" w:rsidRPr="00EE64ED" w:rsidRDefault="00EE64ED" w:rsidP="00EE64ED">
      <w:pPr>
        <w:pStyle w:val="NormalH3"/>
      </w:pPr>
      <w:r>
        <w:t xml:space="preserve">3. </w:t>
      </w:r>
      <w:r w:rsidRPr="00EE64ED">
        <w:rPr>
          <w:cs/>
        </w:rPr>
        <w:t>พัฒนา</w:t>
      </w:r>
      <w:r w:rsidRPr="00EE64ED">
        <w:t xml:space="preserve"> </w:t>
      </w:r>
      <w:r w:rsidRPr="00EE64ED">
        <w:rPr>
          <w:cs/>
        </w:rPr>
        <w:t>ระบบก่อนปรับปรุง (</w:t>
      </w:r>
      <w:r w:rsidRPr="00EE64ED">
        <w:t xml:space="preserve">T0) </w:t>
      </w:r>
      <w:r w:rsidRPr="00EE64ED">
        <w:rPr>
          <w:cs/>
        </w:rPr>
        <w:t>โดยไม่มีการเพิ่มการตรวจสอบข้อมูลและการทดสอบอัตโนมัติ</w:t>
      </w:r>
    </w:p>
    <w:p w14:paraId="4DDEC28A" w14:textId="661092F0" w:rsidR="00EE64ED" w:rsidRDefault="00EE64ED" w:rsidP="00EE64ED">
      <w:pPr>
        <w:pStyle w:val="NormalH3"/>
      </w:pPr>
      <w:r>
        <w:t xml:space="preserve">4. </w:t>
      </w:r>
      <w:r w:rsidRPr="00EE64ED">
        <w:rPr>
          <w:cs/>
        </w:rPr>
        <w:t>พัฒนา ระบบหลังปรับปรุง (</w:t>
      </w:r>
      <w:r w:rsidRPr="00EE64ED">
        <w:t xml:space="preserve">T1) </w:t>
      </w:r>
      <w:r w:rsidRPr="00EE64ED">
        <w:rPr>
          <w:cs/>
        </w:rPr>
        <w:t xml:space="preserve">โดยเพิ่ม </w:t>
      </w:r>
      <w:r w:rsidRPr="00EE64ED">
        <w:t xml:space="preserve">Input Validation </w:t>
      </w:r>
      <w:r w:rsidRPr="00EE64ED">
        <w:rPr>
          <w:cs/>
        </w:rPr>
        <w:t>และการทดสอบอัตโนมัติในหลายระดับ (</w:t>
      </w:r>
      <w:r w:rsidRPr="00EE64ED">
        <w:t>Unit, Integration, E2E)</w:t>
      </w:r>
    </w:p>
    <w:p w14:paraId="7A3169D5" w14:textId="3BB446C6" w:rsidR="00731225" w:rsidRDefault="00EE64ED" w:rsidP="00EE64ED">
      <w:pPr>
        <w:pStyle w:val="NormalH3"/>
        <w:rPr>
          <w:cs/>
        </w:rPr>
      </w:pPr>
      <w:r>
        <w:t xml:space="preserve">5. </w:t>
      </w:r>
      <w:r w:rsidRPr="00EE64ED">
        <w:rPr>
          <w:cs/>
        </w:rPr>
        <w:t xml:space="preserve">ประเมินคุณภาพของระบบทั้งสองเวอร์ชันด้วย </w:t>
      </w:r>
      <w:r w:rsidRPr="00EE64ED">
        <w:t xml:space="preserve">SonarQube </w:t>
      </w:r>
      <w:r w:rsidRPr="00EE64ED">
        <w:rPr>
          <w:cs/>
        </w:rPr>
        <w:t xml:space="preserve">เพื่อวัดค่า </w:t>
      </w:r>
      <w:r w:rsidR="00EB09E6" w:rsidRPr="001624AB">
        <w:t>Reliability</w:t>
      </w:r>
      <w:r w:rsidR="00EB09E6" w:rsidRPr="003348E8">
        <w:t xml:space="preserve">, </w:t>
      </w:r>
      <w:r w:rsidR="00EB09E6" w:rsidRPr="001624AB">
        <w:t>Maintainability</w:t>
      </w:r>
      <w:r w:rsidR="00EB09E6">
        <w:t>,</w:t>
      </w:r>
      <w:r w:rsidR="00EB09E6">
        <w:rPr>
          <w:rFonts w:hint="cs"/>
          <w:cs/>
        </w:rPr>
        <w:t xml:space="preserve"> </w:t>
      </w:r>
      <w:r w:rsidR="00EB09E6" w:rsidRPr="001624AB">
        <w:t>Coverage</w:t>
      </w:r>
      <w:r w:rsidR="00EB09E6">
        <w:t xml:space="preserve"> </w:t>
      </w:r>
      <w:r w:rsidR="00EB09E6" w:rsidRPr="003348E8">
        <w:rPr>
          <w:cs/>
        </w:rPr>
        <w:t xml:space="preserve">และ </w:t>
      </w:r>
      <w:r w:rsidR="00EB09E6" w:rsidRPr="001624AB">
        <w:t>Duplications</w:t>
      </w:r>
    </w:p>
    <w:p w14:paraId="307F3618" w14:textId="296C40E8" w:rsidR="00EE64ED" w:rsidRPr="00EE64ED" w:rsidRDefault="00EE64ED" w:rsidP="00EE64ED">
      <w:pPr>
        <w:pStyle w:val="NormalH3"/>
      </w:pPr>
      <w:r>
        <w:t xml:space="preserve">6. </w:t>
      </w:r>
      <w:r w:rsidRPr="00EE64ED">
        <w:rPr>
          <w:cs/>
        </w:rPr>
        <w:t>วิเคราะห์ผลการเปรียบเทียบและสรุปผลการปรับปรุงประสิทธิภาพของระบบสารสนเทศ</w:t>
      </w:r>
      <w:r w:rsidR="005D7B5A" w:rsidRPr="005D7B5A">
        <w:rPr>
          <w:cs/>
        </w:rPr>
        <w:t xml:space="preserve">ระหว่าง </w:t>
      </w:r>
      <w:r w:rsidR="005D7B5A" w:rsidRPr="005D7B5A">
        <w:t xml:space="preserve">T0 </w:t>
      </w:r>
      <w:r w:rsidR="005D7B5A" w:rsidRPr="005D7B5A">
        <w:rPr>
          <w:cs/>
        </w:rPr>
        <w:t xml:space="preserve">และ </w:t>
      </w:r>
      <w:r w:rsidR="005D7B5A" w:rsidRPr="005D7B5A">
        <w:t>T1</w:t>
      </w:r>
    </w:p>
    <w:p w14:paraId="1A66D547" w14:textId="708A11D5" w:rsidR="00E44D3E" w:rsidRDefault="00E80872" w:rsidP="00EA3B1A">
      <w:pPr>
        <w:pStyle w:val="Heading2"/>
        <w:rPr>
          <w:cs/>
        </w:rPr>
      </w:pPr>
      <w:bookmarkStart w:id="40" w:name="_Toc211784893"/>
      <w:r w:rsidRPr="00E80872">
        <w:rPr>
          <w:cs/>
        </w:rPr>
        <w:t>การออกแบบและพัฒนาระบบต้นแบบ</w:t>
      </w:r>
      <w:bookmarkEnd w:id="40"/>
    </w:p>
    <w:p w14:paraId="7610B857" w14:textId="5D27A941" w:rsidR="00E44D3E" w:rsidRDefault="00E80872" w:rsidP="001056F1">
      <w:r w:rsidRPr="00E80872">
        <w:rPr>
          <w:cs/>
        </w:rPr>
        <w:t xml:space="preserve">ระบบต้นแบบที่ใช้ในการวิจัยนี้ถูกออกแบบและพัฒนาโดยใช้ </w:t>
      </w:r>
      <w:r w:rsidRPr="00E80872">
        <w:t xml:space="preserve">Django Framework </w:t>
      </w:r>
      <w:r w:rsidRPr="00E80872">
        <w:rPr>
          <w:cs/>
        </w:rPr>
        <w:t xml:space="preserve">ซึ่งเป็นเฟรมเวิร์กแบบโอเพนซอร์สที่พัฒนาด้วยภาษา </w:t>
      </w:r>
      <w:r w:rsidRPr="00E80872">
        <w:t xml:space="preserve">Python </w:t>
      </w:r>
      <w:r w:rsidRPr="00E80872">
        <w:rPr>
          <w:cs/>
        </w:rPr>
        <w:t xml:space="preserve">มีสถาปัตยกรรมแบบ </w:t>
      </w:r>
      <w:r w:rsidRPr="00E80872">
        <w:t xml:space="preserve">Model–View–Template (MVT) </w:t>
      </w:r>
      <w:r w:rsidRPr="00E80872">
        <w:rPr>
          <w:cs/>
        </w:rPr>
        <w:t>ช่วยแยกส่วนการทำงานของระบบออกจากกันอย่างชัดเจน เพื่อให้ง่ายต่อการพัฒนา การทดสอบ และการบำรุงรักษาในภายหลัง</w:t>
      </w:r>
    </w:p>
    <w:p w14:paraId="6DB1F3BE" w14:textId="65D8149A" w:rsidR="00E80872" w:rsidRDefault="00E80872" w:rsidP="001056F1">
      <w:r w:rsidRPr="00E80872">
        <w:rPr>
          <w:cs/>
        </w:rPr>
        <w:t xml:space="preserve">โครงสร้างการออกแบบระบบต้นแบบแบ่งออกเป็น </w:t>
      </w:r>
      <w:r w:rsidRPr="00E80872">
        <w:t xml:space="preserve">3 </w:t>
      </w:r>
      <w:r w:rsidRPr="00E80872">
        <w:rPr>
          <w:cs/>
        </w:rPr>
        <w:t>ส่วนหลัก ดังนี้</w:t>
      </w:r>
    </w:p>
    <w:p w14:paraId="7B861173" w14:textId="7B62EFAF" w:rsidR="00E80872" w:rsidRDefault="00E80872" w:rsidP="00E80872">
      <w:r>
        <w:t xml:space="preserve">1. Model </w:t>
      </w:r>
      <w:r>
        <w:rPr>
          <w:cs/>
        </w:rPr>
        <w:t xml:space="preserve">ใช้สำหรับจัดการโครงสร้างข้อมูลของระบบ เช่น ตารางผู้ใช้ ตารางรายวิชา และข้อมูลการลงทะเบียนเรียน โดยเชื่อมโยงข้อมูลผ่าน </w:t>
      </w:r>
      <w:r>
        <w:t xml:space="preserve">Django ORM </w:t>
      </w:r>
      <w:r>
        <w:rPr>
          <w:cs/>
        </w:rPr>
        <w:t xml:space="preserve">เพื่อควบคุมความสัมพันธ์ของข้อมูลภายในฐานข้อมูล </w:t>
      </w:r>
      <w:r>
        <w:t>PostgreSQL</w:t>
      </w:r>
    </w:p>
    <w:p w14:paraId="08EF69CD" w14:textId="167D2BA4" w:rsidR="00E80872" w:rsidRDefault="00E80872" w:rsidP="00E80872">
      <w:r>
        <w:t xml:space="preserve">2. View </w:t>
      </w:r>
      <w:r>
        <w:rPr>
          <w:cs/>
        </w:rPr>
        <w:t>ทำหน้าที่ควบคุมการประมวลผลคำขอจากผู้ใช้ (</w:t>
      </w:r>
      <w:r>
        <w:t xml:space="preserve">Request) </w:t>
      </w:r>
      <w:r>
        <w:rPr>
          <w:cs/>
        </w:rPr>
        <w:t>และตอบสนองผลลัพธ์ (</w:t>
      </w:r>
      <w:r>
        <w:t xml:space="preserve">Response) </w:t>
      </w:r>
      <w:r>
        <w:rPr>
          <w:cs/>
        </w:rPr>
        <w:t xml:space="preserve">โดยมีการเชื่อมโยงกับส่วน </w:t>
      </w:r>
      <w:r>
        <w:t xml:space="preserve">Model </w:t>
      </w:r>
      <w:r>
        <w:rPr>
          <w:cs/>
        </w:rPr>
        <w:t xml:space="preserve">และ </w:t>
      </w:r>
      <w:r>
        <w:t xml:space="preserve">Template </w:t>
      </w:r>
      <w:r>
        <w:rPr>
          <w:cs/>
        </w:rPr>
        <w:t>เพื่อให้ระบบทำงานได้อย่างครบวงจร</w:t>
      </w:r>
    </w:p>
    <w:p w14:paraId="2690F41B" w14:textId="4EF70E57" w:rsidR="00E80872" w:rsidRDefault="00E80872" w:rsidP="00E80872">
      <w:r>
        <w:t>3.</w:t>
      </w:r>
      <w:r w:rsidRPr="00E80872">
        <w:t xml:space="preserve"> </w:t>
      </w:r>
      <w:r>
        <w:t xml:space="preserve">Template </w:t>
      </w:r>
      <w:r>
        <w:rPr>
          <w:cs/>
        </w:rPr>
        <w:t>ใช้สำหรับแสดงผลข้อมูลและส่วนติดต่อผู้ใช้ (</w:t>
      </w:r>
      <w:r>
        <w:t xml:space="preserve">User Interface) </w:t>
      </w:r>
      <w:r>
        <w:rPr>
          <w:cs/>
        </w:rPr>
        <w:t>ผ่านหน้าเว็บ โดยออกแบบให้เรียบง่ายและเหมาะสมต่อการทดสอบพฤติกรรมของผู้ใช้จริง</w:t>
      </w:r>
    </w:p>
    <w:p w14:paraId="209EB213" w14:textId="318DB462" w:rsidR="00E80872" w:rsidRDefault="00E80872" w:rsidP="00E80872">
      <w:r w:rsidRPr="00E80872">
        <w:rPr>
          <w:cs/>
        </w:rPr>
        <w:t>เพื่อรองรับแนวทางการปรับปรุงคุณภาพของระบบ ระบบต้นแบบได้มีการเพิ่มกระบวนการ ตรวจสอบข้อมูลนำเข้า (</w:t>
      </w:r>
      <w:r w:rsidRPr="00E80872">
        <w:t xml:space="preserve">Input Validation) </w:t>
      </w:r>
      <w:r w:rsidRPr="00E80872">
        <w:rPr>
          <w:cs/>
        </w:rPr>
        <w:t>ในระดับฟอร์มและโมเดล เพื่อควบคุมความถูกต้องของ</w:t>
      </w:r>
      <w:r w:rsidRPr="00E80872">
        <w:rPr>
          <w:cs/>
        </w:rPr>
        <w:lastRenderedPageBreak/>
        <w:t>ข้อมูลก่อนจัดเก็บเข้าสู่ฐานข้อมูล เช่น การตรวจสอบรูปแบบอีเมล การป้องกันการกรอกข้อมูลซ้ำ และการจำกัดค่าข้อมูลตามเงื่อนไขที่กำหนด</w:t>
      </w:r>
    </w:p>
    <w:p w14:paraId="30AABB7E" w14:textId="7848E827" w:rsidR="00E80872" w:rsidRDefault="00E80872" w:rsidP="00E80872">
      <w:r w:rsidRPr="00E80872">
        <w:rPr>
          <w:cs/>
        </w:rPr>
        <w:t>นอกจากนี้ยังได้เพิ่มกระบวนการ ทดสอบแบบอัตโนมัติ (</w:t>
      </w:r>
      <w:r w:rsidRPr="00E80872">
        <w:t xml:space="preserve">Automated Dynamic Testing) </w:t>
      </w:r>
      <w:r w:rsidRPr="00E80872">
        <w:rPr>
          <w:cs/>
        </w:rPr>
        <w:t>เพื่อประเมินประสิทธิภาพของระบบในหลายระดับ ดังนี้</w:t>
      </w:r>
    </w:p>
    <w:p w14:paraId="601B8DD9" w14:textId="6854F09C" w:rsidR="00E80872" w:rsidRDefault="00E80872" w:rsidP="00E80872">
      <w:r>
        <w:t>1.</w:t>
      </w:r>
      <w:r w:rsidRPr="00E80872">
        <w:t xml:space="preserve"> Unit Test</w:t>
      </w:r>
      <w:r>
        <w:t xml:space="preserve"> </w:t>
      </w:r>
      <w:r w:rsidRPr="00E80872">
        <w:rPr>
          <w:cs/>
        </w:rPr>
        <w:t xml:space="preserve">ใช้ </w:t>
      </w:r>
      <w:r w:rsidRPr="00E80872">
        <w:t xml:space="preserve">Pytest </w:t>
      </w:r>
      <w:r w:rsidRPr="00E80872">
        <w:rPr>
          <w:cs/>
        </w:rPr>
        <w:t>ตรวจสอบการทำงานของฟังก์ชันย่อยแต่ละส่วนของระบบ</w:t>
      </w:r>
    </w:p>
    <w:p w14:paraId="098F00B4" w14:textId="617CEE6C" w:rsidR="00E80872" w:rsidRDefault="00E80872" w:rsidP="00E80872">
      <w:r>
        <w:t xml:space="preserve">2. </w:t>
      </w:r>
      <w:r w:rsidRPr="00E80872">
        <w:t>Integration Test</w:t>
      </w:r>
      <w:r>
        <w:t xml:space="preserve"> </w:t>
      </w:r>
      <w:r w:rsidRPr="00E80872">
        <w:rPr>
          <w:cs/>
        </w:rPr>
        <w:t>ตรวจสอบการเชื่อมโยงข้อมูลและการทำงานร่วมกันระหว่างโมดูล</w:t>
      </w:r>
    </w:p>
    <w:p w14:paraId="20E09DFC" w14:textId="258DCB4F" w:rsidR="00E80872" w:rsidRDefault="00E80872" w:rsidP="00E80872">
      <w:r>
        <w:t>3. E</w:t>
      </w:r>
      <w:r w:rsidRPr="00E80872">
        <w:t xml:space="preserve">nd-to-End Test (E2E Test) </w:t>
      </w:r>
      <w:r w:rsidRPr="00E80872">
        <w:rPr>
          <w:cs/>
        </w:rPr>
        <w:t xml:space="preserve">ใช้ </w:t>
      </w:r>
      <w:r w:rsidRPr="00E80872">
        <w:t xml:space="preserve">Robot Framework (Selenium) </w:t>
      </w:r>
      <w:r w:rsidRPr="00E80872">
        <w:rPr>
          <w:cs/>
        </w:rPr>
        <w:t>จำลองพฤติกรรมผู้ใช้จริง เช่น การเข้าสู่ระบบ การลงทะเบียนรายวิชา และการตรวจสอบผลลัพธ์บนหน้าเว็บ</w:t>
      </w:r>
    </w:p>
    <w:p w14:paraId="38FD65E4" w14:textId="2A418639" w:rsidR="00E80872" w:rsidRDefault="00E80872" w:rsidP="00E80872">
      <w:r>
        <w:rPr>
          <w:cs/>
        </w:rPr>
        <w:t>จากนั้นระบบทั้งสองเวอร์ชัน คือ ระบบก่อนปรับปรุง (</w:t>
      </w:r>
      <w:r>
        <w:t xml:space="preserve">T0) </w:t>
      </w:r>
      <w:r>
        <w:rPr>
          <w:cs/>
        </w:rPr>
        <w:t>และ ระบบหลังปรับปรุง (</w:t>
      </w:r>
      <w:r>
        <w:t xml:space="preserve">T1) </w:t>
      </w:r>
      <w:r>
        <w:br/>
      </w:r>
      <w:r>
        <w:rPr>
          <w:cs/>
        </w:rPr>
        <w:t xml:space="preserve">จะถูกนำไปประเมินคุณภาพด้วยเครื่องมือ </w:t>
      </w:r>
      <w:r>
        <w:t xml:space="preserve">SonarQube </w:t>
      </w:r>
      <w:r>
        <w:rPr>
          <w:cs/>
        </w:rPr>
        <w:t xml:space="preserve">เพื่อวิเคราะห์คุณภาพของซอร์สโค้ดในเชิงสถิติ โดยพิจารณาตัวชี้วัดหลัก ได้แก่ </w:t>
      </w:r>
      <w:r w:rsidR="00700BE7" w:rsidRPr="001624AB">
        <w:t>Reliability</w:t>
      </w:r>
      <w:r w:rsidR="00700BE7" w:rsidRPr="003348E8">
        <w:t xml:space="preserve">, </w:t>
      </w:r>
      <w:r w:rsidR="00700BE7" w:rsidRPr="001624AB">
        <w:t>Maintainability</w:t>
      </w:r>
      <w:r w:rsidR="00700BE7">
        <w:t>,</w:t>
      </w:r>
      <w:r w:rsidR="00700BE7">
        <w:rPr>
          <w:rFonts w:hint="cs"/>
          <w:cs/>
        </w:rPr>
        <w:t xml:space="preserve"> </w:t>
      </w:r>
      <w:r w:rsidR="00700BE7" w:rsidRPr="001624AB">
        <w:t>Coverage</w:t>
      </w:r>
      <w:r w:rsidR="00700BE7">
        <w:t xml:space="preserve"> </w:t>
      </w:r>
      <w:r w:rsidR="00700BE7" w:rsidRPr="003348E8">
        <w:rPr>
          <w:cs/>
        </w:rPr>
        <w:t xml:space="preserve">และ </w:t>
      </w:r>
      <w:r w:rsidR="00700BE7" w:rsidRPr="001624AB">
        <w:t>Duplications</w:t>
      </w:r>
      <w:r>
        <w:t xml:space="preserve"> </w:t>
      </w:r>
      <w:r>
        <w:rPr>
          <w:cs/>
        </w:rPr>
        <w:t>ซึ่งผลลัพธ์จะถูกนำไปเปรียบเทียบเพื่อวัดอัตราการปรับปรุงประสิทธิภาพของระบบ</w:t>
      </w:r>
    </w:p>
    <w:p w14:paraId="7A7CE09B" w14:textId="77777777" w:rsidR="00EC6A96" w:rsidRPr="00AF7EB2" w:rsidRDefault="0048454E" w:rsidP="00EA3B1A">
      <w:pPr>
        <w:pStyle w:val="Heading2"/>
        <w:rPr>
          <w:cs/>
        </w:rPr>
      </w:pPr>
      <w:bookmarkStart w:id="41" w:name="_Toc211784894"/>
      <w:r>
        <w:rPr>
          <w:rFonts w:hint="cs"/>
          <w:cs/>
        </w:rPr>
        <w:t>วิธี</w:t>
      </w:r>
      <w:r w:rsidR="00EC6A96">
        <w:rPr>
          <w:rFonts w:hint="cs"/>
          <w:cs/>
        </w:rPr>
        <w:t>การ</w:t>
      </w:r>
      <w:r w:rsidR="00DD7F5F">
        <w:rPr>
          <w:rFonts w:hint="cs"/>
          <w:cs/>
        </w:rPr>
        <w:t>ทดสอบและ</w:t>
      </w:r>
      <w:r w:rsidR="00EC6A96">
        <w:rPr>
          <w:rFonts w:hint="cs"/>
          <w:cs/>
        </w:rPr>
        <w:t>วิเคราะห์</w:t>
      </w:r>
      <w:r w:rsidR="001A0464">
        <w:rPr>
          <w:rFonts w:hint="cs"/>
          <w:cs/>
        </w:rPr>
        <w:t>ผล</w:t>
      </w:r>
      <w:bookmarkEnd w:id="41"/>
      <w:r w:rsidR="00EC6A96" w:rsidRPr="00AF7EB2">
        <w:rPr>
          <w:cs/>
        </w:rPr>
        <w:t xml:space="preserve">  </w:t>
      </w:r>
    </w:p>
    <w:p w14:paraId="54DF0CD2" w14:textId="77777777" w:rsidR="0022155C" w:rsidRDefault="0022155C" w:rsidP="00D443AC">
      <w:r w:rsidRPr="0022155C">
        <w:rPr>
          <w:cs/>
        </w:rPr>
        <w:t>การทดสอบและวิเคราะห์ผลของงานวิจัยนี้มีวัตถุประสงค์เพื่อประเมินประสิทธิภาพของแนวทางการปรับปรุงคุณภาพของระบบสารสนเทศ โดยเปรียบเทียบผลลัพธ์ระหว่างระบบก่อนปรับปรุง (</w:t>
      </w:r>
      <w:r w:rsidRPr="0022155C">
        <w:t>T</w:t>
      </w:r>
      <w:r w:rsidRPr="0022155C">
        <w:rPr>
          <w:cs/>
        </w:rPr>
        <w:t>0) และระบบหลังปรับปรุง (</w:t>
      </w:r>
      <w:r w:rsidRPr="0022155C">
        <w:t>T</w:t>
      </w:r>
      <w:r w:rsidRPr="0022155C">
        <w:rPr>
          <w:cs/>
        </w:rPr>
        <w:t>1) เพื่อให้เห็นผลเชิงประจักษ์ของการเพิ่มกระบวนการตรวจสอบข้อมูลนำเข้าและการทดสอบแบบอัตโนมัติ โดยมีขั้นตอนการทดลองดังนี้</w:t>
      </w:r>
    </w:p>
    <w:p w14:paraId="6C98A9B4" w14:textId="73064A9E" w:rsidR="0022155C" w:rsidRDefault="0022155C" w:rsidP="0022155C">
      <w:r>
        <w:rPr>
          <w:rFonts w:hint="cs"/>
          <w:cs/>
        </w:rPr>
        <w:t xml:space="preserve">1. </w:t>
      </w:r>
      <w:r w:rsidRPr="0022155C">
        <w:rPr>
          <w:cs/>
        </w:rPr>
        <w:t xml:space="preserve">ระยะที่ </w:t>
      </w:r>
      <w:r w:rsidRPr="0022155C">
        <w:t xml:space="preserve">1 (T0: </w:t>
      </w:r>
      <w:r w:rsidRPr="0022155C">
        <w:rPr>
          <w:cs/>
        </w:rPr>
        <w:t>ระบบก่อนปรับปรุง)</w:t>
      </w:r>
      <w:r>
        <w:rPr>
          <w:rFonts w:hint="cs"/>
          <w:cs/>
        </w:rPr>
        <w:t xml:space="preserve"> </w:t>
      </w:r>
      <w:r w:rsidRPr="0022155C">
        <w:rPr>
          <w:cs/>
        </w:rPr>
        <w:t>ทำการทดสอบระบบต้นแบบเดิมที่ยังไม่มีการเพิ่มกระบวนการตรวจสอบข้อมูลนำเข้า (</w:t>
      </w:r>
      <w:r w:rsidRPr="0022155C">
        <w:t xml:space="preserve">Input Validation) </w:t>
      </w:r>
      <w:r w:rsidRPr="0022155C">
        <w:rPr>
          <w:cs/>
        </w:rPr>
        <w:t>และการทดสอบอัตโนมัติ (</w:t>
      </w:r>
      <w:r w:rsidRPr="0022155C">
        <w:t xml:space="preserve">Automated Testing) </w:t>
      </w:r>
      <w:r w:rsidRPr="0022155C">
        <w:rPr>
          <w:cs/>
        </w:rPr>
        <w:t xml:space="preserve">เพื่อเก็บข้อมูลพื้นฐานด้านคุณภาพซอร์สโค้ด โดยใช้เครื่องมือ </w:t>
      </w:r>
      <w:r w:rsidRPr="0022155C">
        <w:t xml:space="preserve">SonarQube </w:t>
      </w:r>
      <w:r w:rsidRPr="0022155C">
        <w:rPr>
          <w:cs/>
        </w:rPr>
        <w:t xml:space="preserve">วิเคราะห์ค่าตัวชี้วัดหลัก ได้แก่ </w:t>
      </w:r>
      <w:r w:rsidRPr="0022155C">
        <w:t xml:space="preserve">Reliability, Maintainability, Coverage </w:t>
      </w:r>
      <w:r w:rsidRPr="0022155C">
        <w:rPr>
          <w:cs/>
        </w:rPr>
        <w:t xml:space="preserve">และ </w:t>
      </w:r>
      <w:r w:rsidRPr="0022155C">
        <w:t xml:space="preserve">Duplications </w:t>
      </w:r>
      <w:r w:rsidRPr="0022155C">
        <w:rPr>
          <w:cs/>
        </w:rPr>
        <w:t>ซึ่งผลลัพธ์จากระยะนี้ใช้เป็นค่ามาตรฐานอ้างอิงในการเปรียบเทียบ</w:t>
      </w:r>
    </w:p>
    <w:p w14:paraId="6C61FC20" w14:textId="5AD72DC8" w:rsidR="0022155C" w:rsidRDefault="0022155C" w:rsidP="0022155C">
      <w:r>
        <w:rPr>
          <w:rFonts w:hint="cs"/>
          <w:cs/>
        </w:rPr>
        <w:t xml:space="preserve">2. </w:t>
      </w:r>
      <w:r w:rsidRPr="0022155C">
        <w:rPr>
          <w:cs/>
        </w:rPr>
        <w:t xml:space="preserve">ระยะที่ </w:t>
      </w:r>
      <w:r w:rsidRPr="0022155C">
        <w:t xml:space="preserve">2 (T1: </w:t>
      </w:r>
      <w:r w:rsidRPr="0022155C">
        <w:rPr>
          <w:cs/>
        </w:rPr>
        <w:t>ระบบหลังปรับปรุง)</w:t>
      </w:r>
      <w:r>
        <w:rPr>
          <w:rFonts w:hint="cs"/>
          <w:cs/>
        </w:rPr>
        <w:t xml:space="preserve"> </w:t>
      </w:r>
      <w:r>
        <w:rPr>
          <w:cs/>
        </w:rPr>
        <w:t>ทำการเพิ่มกระบวนการตรวจสอบข้อมูลนำเข้าในส่วนของแบบฟอร์มของระบบ เพื่อควบคุมความถูกต้องและรูปแบบของข้อมูลก่อนจัดเก็บ และเพิ่มกระบวนการทดสอบอัตโนมัติในสามระดับ ได้แก่</w:t>
      </w:r>
    </w:p>
    <w:p w14:paraId="0855D6A0" w14:textId="782905F5" w:rsidR="0022155C" w:rsidRDefault="0022155C" w:rsidP="0022155C">
      <w:pPr>
        <w:ind w:left="720"/>
      </w:pPr>
      <w:r>
        <w:rPr>
          <w:rFonts w:hint="cs"/>
          <w:cs/>
        </w:rPr>
        <w:t xml:space="preserve">1. </w:t>
      </w:r>
      <w:r>
        <w:t>Unit Testing</w:t>
      </w:r>
      <w:r>
        <w:rPr>
          <w:rFonts w:hint="cs"/>
          <w:cs/>
        </w:rPr>
        <w:t xml:space="preserve"> </w:t>
      </w:r>
      <w:r>
        <w:rPr>
          <w:cs/>
        </w:rPr>
        <w:t xml:space="preserve">ใช้ </w:t>
      </w:r>
      <w:proofErr w:type="spellStart"/>
      <w:r>
        <w:t>Pytest</w:t>
      </w:r>
      <w:proofErr w:type="spellEnd"/>
      <w:r>
        <w:t xml:space="preserve"> </w:t>
      </w:r>
      <w:r>
        <w:rPr>
          <w:cs/>
        </w:rPr>
        <w:t>สำหรับการทดสอบฟังก์ชันภายในโมดูลของระบบ</w:t>
      </w:r>
    </w:p>
    <w:p w14:paraId="6017781D" w14:textId="58D692EB" w:rsidR="0022155C" w:rsidRDefault="0022155C" w:rsidP="0022155C">
      <w:pPr>
        <w:ind w:left="720"/>
      </w:pPr>
      <w:r>
        <w:rPr>
          <w:rFonts w:hint="cs"/>
          <w:cs/>
        </w:rPr>
        <w:t xml:space="preserve">2. </w:t>
      </w:r>
      <w:r>
        <w:t xml:space="preserve">Integration Testing </w:t>
      </w:r>
      <w:r>
        <w:rPr>
          <w:cs/>
        </w:rPr>
        <w:t>ทดสอบการทำงานร่วมกันระหว่างโมดูล เช่น การเพิ่ม แก้ไข และบันทึกข้อมูล</w:t>
      </w:r>
    </w:p>
    <w:p w14:paraId="7F67CF04" w14:textId="77777777" w:rsidR="0022155C" w:rsidRDefault="0022155C" w:rsidP="0022155C"/>
    <w:p w14:paraId="1168F779" w14:textId="52FCCD11" w:rsidR="0022155C" w:rsidRDefault="0022155C" w:rsidP="0022155C">
      <w:pPr>
        <w:ind w:left="720"/>
      </w:pPr>
      <w:r>
        <w:rPr>
          <w:rFonts w:hint="cs"/>
          <w:cs/>
        </w:rPr>
        <w:lastRenderedPageBreak/>
        <w:t xml:space="preserve">3. </w:t>
      </w:r>
      <w:r>
        <w:t>End-to-End Testing</w:t>
      </w:r>
      <w:r>
        <w:rPr>
          <w:rFonts w:hint="cs"/>
          <w:cs/>
        </w:rPr>
        <w:t xml:space="preserve"> </w:t>
      </w:r>
      <w:r>
        <w:rPr>
          <w:cs/>
        </w:rPr>
        <w:t xml:space="preserve">ใช้ </w:t>
      </w:r>
      <w:r>
        <w:t xml:space="preserve">Robot Framework </w:t>
      </w:r>
      <w:r>
        <w:rPr>
          <w:cs/>
        </w:rPr>
        <w:t>จำลองการทำงานของผู้ใช้จริงในระบบ เพื่อทดสอบการทำงานของระบบในภาพรวม</w:t>
      </w:r>
    </w:p>
    <w:p w14:paraId="77493200" w14:textId="77777777" w:rsidR="0022155C" w:rsidRDefault="0022155C" w:rsidP="0022155C">
      <w:r>
        <w:rPr>
          <w:cs/>
        </w:rPr>
        <w:t xml:space="preserve">จากนั้นใช้เครื่องมือ </w:t>
      </w:r>
      <w:r>
        <w:t xml:space="preserve">SonarQube </w:t>
      </w:r>
      <w:r>
        <w:rPr>
          <w:cs/>
        </w:rPr>
        <w:t>ทำการวิเคราะห์คุณภาพซอร์สโค้ดของระบบที่ปรับปรุงแล้ว (</w:t>
      </w:r>
      <w:r>
        <w:t>T</w:t>
      </w:r>
      <w:r>
        <w:rPr>
          <w:cs/>
        </w:rPr>
        <w:t xml:space="preserve">1) โดยใช้ตัวชี้วัดเดียวกันกับระยะ </w:t>
      </w:r>
      <w:r>
        <w:t>T</w:t>
      </w:r>
      <w:r>
        <w:rPr>
          <w:cs/>
        </w:rPr>
        <w:t>0 เพื่อให้การเปรียบเทียบมีความสอดคล้องกัน</w:t>
      </w:r>
    </w:p>
    <w:p w14:paraId="0A9505BE" w14:textId="505834BF" w:rsidR="0022155C" w:rsidRDefault="0022155C" w:rsidP="0022155C">
      <w:r>
        <w:rPr>
          <w:rFonts w:hint="cs"/>
          <w:cs/>
        </w:rPr>
        <w:t xml:space="preserve">3. </w:t>
      </w:r>
      <w:r>
        <w:rPr>
          <w:cs/>
        </w:rPr>
        <w:t xml:space="preserve">ขอบเขตของซอร์สโค้ดที่นำไปวิเคราะห์ใน </w:t>
      </w:r>
      <w:r>
        <w:t>SonarQube</w:t>
      </w:r>
      <w:r>
        <w:rPr>
          <w:rFonts w:hint="cs"/>
          <w:cs/>
        </w:rPr>
        <w:t xml:space="preserve"> </w:t>
      </w:r>
      <w:r>
        <w:rPr>
          <w:cs/>
        </w:rPr>
        <w:t>การประเมินคุณภาพซอร์สโค้ดในแต่ละระยะ (</w:t>
      </w:r>
      <w:r>
        <w:t>T</w:t>
      </w:r>
      <w:r>
        <w:rPr>
          <w:cs/>
        </w:rPr>
        <w:t xml:space="preserve">0 และ </w:t>
      </w:r>
      <w:r>
        <w:t>T</w:t>
      </w:r>
      <w:r>
        <w:rPr>
          <w:cs/>
        </w:rPr>
        <w:t xml:space="preserve">1) ดำเนินการโดยใช้เครื่องมือ </w:t>
      </w:r>
      <w:r>
        <w:t xml:space="preserve">SonarQube </w:t>
      </w:r>
      <w:r>
        <w:rPr>
          <w:cs/>
        </w:rPr>
        <w:t xml:space="preserve">วิเคราะห์ซอร์สโค้ดทั้งหมดของระบบที่พัฒนาใน </w:t>
      </w:r>
      <w:r>
        <w:t xml:space="preserve">Django Framework </w:t>
      </w:r>
      <w:r>
        <w:rPr>
          <w:cs/>
        </w:rPr>
        <w:t>โดยรวมถึงไฟล์ในแต่ละโมดูลหลัก ดังนี้</w:t>
      </w:r>
    </w:p>
    <w:p w14:paraId="24C4C3DF" w14:textId="7C5EF1FE" w:rsidR="0022155C" w:rsidRDefault="0022155C" w:rsidP="0022155C">
      <w:pPr>
        <w:ind w:left="720"/>
      </w:pPr>
      <w:r>
        <w:rPr>
          <w:rFonts w:hint="cs"/>
          <w:cs/>
        </w:rPr>
        <w:t xml:space="preserve">1. </w:t>
      </w:r>
      <w:r>
        <w:t xml:space="preserve">models </w:t>
      </w:r>
      <w:r>
        <w:rPr>
          <w:cs/>
        </w:rPr>
        <w:t>ตรวจสอบโครงสร้างข้อมูลและตรรกะเชิงวัตถุ</w:t>
      </w:r>
    </w:p>
    <w:p w14:paraId="76240769" w14:textId="5418CCB4" w:rsidR="0022155C" w:rsidRPr="0022155C" w:rsidRDefault="0022155C" w:rsidP="0022155C">
      <w:pPr>
        <w:ind w:left="720"/>
      </w:pPr>
      <w:r>
        <w:rPr>
          <w:rFonts w:hint="cs"/>
          <w:cs/>
        </w:rPr>
        <w:t xml:space="preserve">2. </w:t>
      </w:r>
      <w:r>
        <w:t>forms</w:t>
      </w:r>
      <w:r>
        <w:rPr>
          <w:rFonts w:hint="cs"/>
          <w:cs/>
        </w:rPr>
        <w:t xml:space="preserve"> </w:t>
      </w:r>
      <w:r>
        <w:rPr>
          <w:cs/>
        </w:rPr>
        <w:t>ตรวจสอบการตรวจสอบข้อมูลนำเข้า (</w:t>
      </w:r>
      <w:r>
        <w:t>Input Validation)</w:t>
      </w:r>
    </w:p>
    <w:p w14:paraId="4C265BAB" w14:textId="4AF418C9" w:rsidR="0022155C" w:rsidRDefault="0022155C" w:rsidP="0022155C">
      <w:pPr>
        <w:ind w:left="720"/>
      </w:pPr>
      <w:r>
        <w:rPr>
          <w:rFonts w:hint="cs"/>
          <w:cs/>
        </w:rPr>
        <w:t xml:space="preserve">3. </w:t>
      </w:r>
      <w:r>
        <w:t>views</w:t>
      </w:r>
      <w:r>
        <w:rPr>
          <w:rFonts w:hint="cs"/>
          <w:cs/>
        </w:rPr>
        <w:t xml:space="preserve"> </w:t>
      </w:r>
      <w:r>
        <w:rPr>
          <w:cs/>
        </w:rPr>
        <w:t>ตรวจสอบการเรียกใช้ฟังก์ชัน การจัดการข้อมูล ความซับซ้อนของโค้ด</w:t>
      </w:r>
    </w:p>
    <w:p w14:paraId="2F7F2AC1" w14:textId="6FEFFB10" w:rsidR="0022155C" w:rsidRDefault="0022155C" w:rsidP="0022155C">
      <w:pPr>
        <w:ind w:left="720"/>
      </w:pPr>
      <w:r>
        <w:rPr>
          <w:rFonts w:hint="cs"/>
          <w:cs/>
        </w:rPr>
        <w:t xml:space="preserve">4. </w:t>
      </w:r>
      <w:r>
        <w:t>tests</w:t>
      </w:r>
      <w:r>
        <w:rPr>
          <w:rFonts w:hint="cs"/>
          <w:cs/>
        </w:rPr>
        <w:t xml:space="preserve"> </w:t>
      </w:r>
      <w:r>
        <w:rPr>
          <w:cs/>
        </w:rPr>
        <w:t>ประเมินความครอบคลุมของการทดสอบ (</w:t>
      </w:r>
      <w:r>
        <w:t xml:space="preserve">Code Coverage) </w:t>
      </w:r>
      <w:r>
        <w:rPr>
          <w:cs/>
        </w:rPr>
        <w:t>จากชุดการทดสอบที่พัฒนาเพิ่มเติม</w:t>
      </w:r>
    </w:p>
    <w:p w14:paraId="2E39BB8A" w14:textId="738D201A" w:rsidR="0022155C" w:rsidRDefault="0022155C" w:rsidP="0022155C">
      <w:pPr>
        <w:ind w:left="720"/>
      </w:pPr>
      <w:r>
        <w:rPr>
          <w:rFonts w:hint="cs"/>
          <w:cs/>
        </w:rPr>
        <w:t xml:space="preserve">5. </w:t>
      </w:r>
      <w:r>
        <w:t>templates</w:t>
      </w:r>
      <w:r>
        <w:rPr>
          <w:rFonts w:hint="cs"/>
          <w:cs/>
        </w:rPr>
        <w:t xml:space="preserve"> </w:t>
      </w:r>
      <w:r>
        <w:rPr>
          <w:cs/>
        </w:rPr>
        <w:t xml:space="preserve">และ </w:t>
      </w:r>
      <w:r>
        <w:t>static</w:t>
      </w:r>
      <w:r>
        <w:rPr>
          <w:rFonts w:hint="cs"/>
          <w:cs/>
        </w:rPr>
        <w:t xml:space="preserve"> </w:t>
      </w:r>
      <w:r>
        <w:rPr>
          <w:cs/>
        </w:rPr>
        <w:t>ถูกละเว้นจากการวิเคราะห์ เพื่อมุ่งเน้นเฉพาะส่วนที่เป็นซอร์สโค้ดเชิงตรรกะของระบบ</w:t>
      </w:r>
    </w:p>
    <w:p w14:paraId="5EAD8D0F" w14:textId="2CD00359" w:rsidR="0022155C" w:rsidRDefault="0022155C" w:rsidP="0022155C">
      <w:r>
        <w:rPr>
          <w:cs/>
        </w:rPr>
        <w:t xml:space="preserve">การวิเคราะห์ด้วย </w:t>
      </w:r>
      <w:r>
        <w:t xml:space="preserve">SonarQube </w:t>
      </w:r>
      <w:r>
        <w:rPr>
          <w:cs/>
        </w:rPr>
        <w:t>ใช้ตัวชี้วัดหลัก 4 ด้าน ได้แก่</w:t>
      </w:r>
    </w:p>
    <w:p w14:paraId="5BDF81ED" w14:textId="5B207231" w:rsidR="0022155C" w:rsidRPr="0022155C" w:rsidRDefault="0022155C" w:rsidP="0022155C">
      <w:pPr>
        <w:ind w:left="720"/>
      </w:pPr>
      <w:r>
        <w:rPr>
          <w:rFonts w:hint="cs"/>
          <w:cs/>
        </w:rPr>
        <w:t xml:space="preserve">1. </w:t>
      </w:r>
      <w:r>
        <w:t>Reliability</w:t>
      </w:r>
      <w:r>
        <w:rPr>
          <w:rFonts w:hint="cs"/>
          <w:cs/>
        </w:rPr>
        <w:t xml:space="preserve"> </w:t>
      </w:r>
      <w:r>
        <w:rPr>
          <w:cs/>
        </w:rPr>
        <w:t>การตรวจสอบข้อผิดพลาดเชิงตรรกะ (</w:t>
      </w:r>
      <w:r>
        <w:t>Bugs)</w:t>
      </w:r>
    </w:p>
    <w:p w14:paraId="10B9734A" w14:textId="4B24BAD6" w:rsidR="0022155C" w:rsidRDefault="0022155C" w:rsidP="0022155C">
      <w:pPr>
        <w:ind w:left="720"/>
      </w:pPr>
      <w:r>
        <w:rPr>
          <w:rFonts w:hint="cs"/>
          <w:cs/>
        </w:rPr>
        <w:t xml:space="preserve">2. </w:t>
      </w:r>
      <w:r>
        <w:t>Maintainability</w:t>
      </w:r>
      <w:r>
        <w:rPr>
          <w:rFonts w:hint="cs"/>
          <w:cs/>
        </w:rPr>
        <w:t xml:space="preserve"> </w:t>
      </w:r>
      <w:r>
        <w:rPr>
          <w:cs/>
        </w:rPr>
        <w:t xml:space="preserve">ความซับซ้อนของโค้ดและจำนวน </w:t>
      </w:r>
      <w:r>
        <w:t>Code Smells</w:t>
      </w:r>
    </w:p>
    <w:p w14:paraId="53E9C055" w14:textId="086B78B2" w:rsidR="0022155C" w:rsidRPr="0022155C" w:rsidRDefault="0022155C" w:rsidP="0022155C">
      <w:pPr>
        <w:ind w:left="720"/>
      </w:pPr>
      <w:r>
        <w:rPr>
          <w:rFonts w:hint="cs"/>
          <w:cs/>
        </w:rPr>
        <w:t xml:space="preserve">3. </w:t>
      </w:r>
      <w:r>
        <w:t>Coverage</w:t>
      </w:r>
      <w:r>
        <w:rPr>
          <w:rFonts w:hint="cs"/>
          <w:cs/>
        </w:rPr>
        <w:t xml:space="preserve"> </w:t>
      </w:r>
      <w:r>
        <w:rPr>
          <w:cs/>
        </w:rPr>
        <w:t xml:space="preserve">ความครอบคลุมของชุดการทดสอบ (ผ่าน </w:t>
      </w:r>
      <w:proofErr w:type="spellStart"/>
      <w:r>
        <w:t>pytest-cov</w:t>
      </w:r>
      <w:proofErr w:type="spellEnd"/>
      <w:r>
        <w:t xml:space="preserve"> integration)</w:t>
      </w:r>
    </w:p>
    <w:p w14:paraId="766E4868" w14:textId="5FD88077" w:rsidR="0022155C" w:rsidRDefault="0022155C" w:rsidP="0022155C">
      <w:pPr>
        <w:ind w:left="720"/>
      </w:pPr>
      <w:r>
        <w:rPr>
          <w:rFonts w:hint="cs"/>
          <w:cs/>
        </w:rPr>
        <w:t xml:space="preserve">4. </w:t>
      </w:r>
      <w:r>
        <w:t xml:space="preserve">Duplications </w:t>
      </w:r>
      <w:r>
        <w:rPr>
          <w:cs/>
        </w:rPr>
        <w:t>การตรวจหาการเขียนโค้ดซ้ำซ้อน</w:t>
      </w:r>
    </w:p>
    <w:p w14:paraId="1E578CEC" w14:textId="50553713" w:rsidR="0022155C" w:rsidRDefault="0022155C" w:rsidP="0022155C">
      <w:r>
        <w:rPr>
          <w:rFonts w:hint="cs"/>
          <w:cs/>
        </w:rPr>
        <w:t xml:space="preserve">4. </w:t>
      </w:r>
      <w:r w:rsidRPr="0022155C">
        <w:rPr>
          <w:cs/>
        </w:rPr>
        <w:t xml:space="preserve">ระยะที่ </w:t>
      </w:r>
      <w:r w:rsidRPr="0022155C">
        <w:t>3 (</w:t>
      </w:r>
      <w:r w:rsidRPr="0022155C">
        <w:rPr>
          <w:cs/>
        </w:rPr>
        <w:t>การเปรียบเทียบผลลัพธ์)</w:t>
      </w:r>
      <w:r>
        <w:rPr>
          <w:rFonts w:hint="cs"/>
          <w:cs/>
        </w:rPr>
        <w:t xml:space="preserve"> </w:t>
      </w:r>
      <w:r w:rsidRPr="0022155C">
        <w:rPr>
          <w:cs/>
        </w:rPr>
        <w:t xml:space="preserve">ทำการเปรียบเทียบค่าตัวชี้วัดจาก </w:t>
      </w:r>
      <w:r w:rsidRPr="0022155C">
        <w:t xml:space="preserve">SonarQube </w:t>
      </w:r>
      <w:r w:rsidRPr="0022155C">
        <w:rPr>
          <w:cs/>
        </w:rPr>
        <w:t>ระหว่างระบบก่อนปรับปรุง (</w:t>
      </w:r>
      <w:r w:rsidRPr="0022155C">
        <w:t xml:space="preserve">T0) </w:t>
      </w:r>
      <w:r w:rsidRPr="0022155C">
        <w:rPr>
          <w:cs/>
        </w:rPr>
        <w:t>และระบบหลังปรับปรุง (</w:t>
      </w:r>
      <w:r w:rsidRPr="0022155C">
        <w:t xml:space="preserve">T1) </w:t>
      </w:r>
      <w:r w:rsidRPr="0022155C">
        <w:rPr>
          <w:cs/>
        </w:rPr>
        <w:t xml:space="preserve">เพื่อวิเคราะห์ผลกระทบของการเพิ่ม </w:t>
      </w:r>
      <w:r w:rsidRPr="0022155C">
        <w:t xml:space="preserve">Input Validation </w:t>
      </w:r>
      <w:r w:rsidRPr="0022155C">
        <w:rPr>
          <w:cs/>
        </w:rPr>
        <w:t xml:space="preserve">และ </w:t>
      </w:r>
      <w:r w:rsidRPr="0022155C">
        <w:t xml:space="preserve">Automated Testing </w:t>
      </w:r>
      <w:r w:rsidRPr="0022155C">
        <w:rPr>
          <w:cs/>
        </w:rPr>
        <w:t>ต่อคุณภาพของซอร์สโค้ด ทั้งในด้านความถูกต้อง ความเสถียร ความสามารถในการบำรุงรักษา และความครอบคลุมของการทดสอบ</w:t>
      </w:r>
    </w:p>
    <w:p w14:paraId="1F5CC5E7" w14:textId="77777777" w:rsidR="0022155C" w:rsidRDefault="0022155C" w:rsidP="0022155C">
      <w:r>
        <w:rPr>
          <w:rFonts w:hint="cs"/>
          <w:cs/>
        </w:rPr>
        <w:t xml:space="preserve">5. </w:t>
      </w:r>
      <w:r w:rsidR="00C72618">
        <w:rPr>
          <w:cs/>
        </w:rPr>
        <w:t>ตัวอย่างการวิเคราะห์ผลลัพธ์ (</w:t>
      </w:r>
      <w:r w:rsidR="00C72618">
        <w:t>Example)</w:t>
      </w:r>
      <w:r>
        <w:rPr>
          <w:rFonts w:hint="cs"/>
          <w:cs/>
        </w:rPr>
        <w:t xml:space="preserve"> </w:t>
      </w:r>
      <w:r w:rsidR="00C72618">
        <w:rPr>
          <w:cs/>
        </w:rPr>
        <w:t xml:space="preserve">จากการประเมินคุณภาพของระบบก่อนและหลังการปรับปรุงด้วย </w:t>
      </w:r>
      <w:r w:rsidR="00C72618">
        <w:t xml:space="preserve">SonarQube </w:t>
      </w:r>
      <w:r w:rsidR="00C72618">
        <w:rPr>
          <w:cs/>
        </w:rPr>
        <w:t>พบว่า</w:t>
      </w:r>
      <w:r>
        <w:rPr>
          <w:rFonts w:hint="cs"/>
          <w:cs/>
        </w:rPr>
        <w:t xml:space="preserve"> </w:t>
      </w:r>
    </w:p>
    <w:p w14:paraId="349D96B3" w14:textId="51BECA1E" w:rsidR="00C72618" w:rsidRDefault="00C72618" w:rsidP="0022155C">
      <w:r>
        <w:t xml:space="preserve">Reliability </w:t>
      </w:r>
      <w:r>
        <w:rPr>
          <w:cs/>
        </w:rPr>
        <w:t>ระบบหลังปรับปรุง (</w:t>
      </w:r>
      <w:r>
        <w:t>T</w:t>
      </w:r>
      <w:r>
        <w:rPr>
          <w:cs/>
        </w:rPr>
        <w:t xml:space="preserve">1) มีจำนวนข้อผิดพลาดระดับ </w:t>
      </w:r>
      <w:r>
        <w:t xml:space="preserve">Bug </w:t>
      </w:r>
      <w:r>
        <w:rPr>
          <w:cs/>
        </w:rPr>
        <w:t>ลดลงจาก 12 รายการเหลือ 2 รายการ (ลดลงประมาณ 83%)</w:t>
      </w:r>
    </w:p>
    <w:p w14:paraId="6D2DFD1A" w14:textId="13AAF3F1" w:rsidR="00C72618" w:rsidRDefault="00C72618" w:rsidP="00C72618">
      <w:r>
        <w:t xml:space="preserve">Maintainability </w:t>
      </w:r>
      <w:r>
        <w:rPr>
          <w:cs/>
        </w:rPr>
        <w:t xml:space="preserve">ค่า </w:t>
      </w:r>
      <w:r>
        <w:t xml:space="preserve">Maintainability Rating </w:t>
      </w:r>
      <w:r>
        <w:rPr>
          <w:cs/>
        </w:rPr>
        <w:t xml:space="preserve">ปรับจากระดับ </w:t>
      </w:r>
      <w:r>
        <w:t xml:space="preserve">C </w:t>
      </w:r>
      <w:r>
        <w:rPr>
          <w:cs/>
        </w:rPr>
        <w:t xml:space="preserve">เป็นระดับ </w:t>
      </w:r>
      <w:r>
        <w:t xml:space="preserve">A </w:t>
      </w:r>
      <w:r>
        <w:rPr>
          <w:cs/>
        </w:rPr>
        <w:t xml:space="preserve">โดยจำนวน </w:t>
      </w:r>
      <w:r>
        <w:t xml:space="preserve">Code Smells </w:t>
      </w:r>
      <w:r>
        <w:rPr>
          <w:cs/>
        </w:rPr>
        <w:t>ลดลงกว่า 60%</w:t>
      </w:r>
    </w:p>
    <w:p w14:paraId="61F4EA6F" w14:textId="30FEF8BB" w:rsidR="00C72618" w:rsidRDefault="00C72618" w:rsidP="00C72618">
      <w:r>
        <w:t xml:space="preserve">Coverage </w:t>
      </w:r>
      <w:r>
        <w:rPr>
          <w:cs/>
        </w:rPr>
        <w:t>ความครอบคลุมของการทดสอบเพิ่มจาก 0% ในระบบก่อนปรับปรุง (</w:t>
      </w:r>
      <w:r>
        <w:t>T</w:t>
      </w:r>
      <w:r>
        <w:rPr>
          <w:cs/>
        </w:rPr>
        <w:t>0) เป็น 78.5% หลังการเพิ่มการทดสอบอัตโนมัติ (</w:t>
      </w:r>
      <w:r>
        <w:t>T</w:t>
      </w:r>
      <w:r>
        <w:rPr>
          <w:cs/>
        </w:rPr>
        <w:t>1)</w:t>
      </w:r>
    </w:p>
    <w:p w14:paraId="256A00FE" w14:textId="54D86B82" w:rsidR="00C72618" w:rsidRDefault="00C72618" w:rsidP="00C72618">
      <w:r>
        <w:lastRenderedPageBreak/>
        <w:t xml:space="preserve">Duplications </w:t>
      </w:r>
      <w:r>
        <w:rPr>
          <w:cs/>
        </w:rPr>
        <w:t>อัตราการซ้ำซ้อนของโค้ดลดลงจาก 5.8% เหลือ 1.2% เนื่องจากมีการปรับโครงสร้างฟังก์ชันและลดการเขียนซ้ำในหลายโมดู</w:t>
      </w:r>
      <w:r>
        <w:rPr>
          <w:rFonts w:hint="cs"/>
          <w:cs/>
        </w:rPr>
        <w:t>ล</w:t>
      </w:r>
    </w:p>
    <w:p w14:paraId="5628A329" w14:textId="6EB4D235" w:rsidR="00854BF0" w:rsidRPr="00AF7EB2" w:rsidRDefault="00C72618" w:rsidP="00C72618">
      <w:r>
        <w:rPr>
          <w:cs/>
        </w:rPr>
        <w:t>ผลการเปรียบเทียบดังกล่าวแสดงให้เห็นว่าแนวทางการปรับปรุงที่นำเสนอสามารถยกระดับคุณภาพของซอร์สโค้ดและเพิ่มความน่าเชื่อถือของระบบได้อย่างเป็นรูปธรรม</w:t>
      </w:r>
    </w:p>
    <w:p w14:paraId="700835E1" w14:textId="77777777" w:rsidR="00854BF0" w:rsidRPr="00AF7EB2" w:rsidRDefault="00854BF0" w:rsidP="001056F1"/>
    <w:p w14:paraId="0607FEB7" w14:textId="77777777" w:rsidR="00B04460" w:rsidRPr="00AF7EB2" w:rsidRDefault="00B04460" w:rsidP="001056F1"/>
    <w:p w14:paraId="7BC35D43" w14:textId="77777777" w:rsidR="00B04460" w:rsidRPr="00AF7EB2" w:rsidRDefault="00B04460" w:rsidP="001056F1"/>
    <w:p w14:paraId="10DDC8AE" w14:textId="77777777" w:rsidR="00B04460" w:rsidRPr="00AF7EB2" w:rsidRDefault="00B04460" w:rsidP="001056F1"/>
    <w:p w14:paraId="27688012" w14:textId="77777777" w:rsidR="00B04460" w:rsidRPr="00AF7EB2" w:rsidRDefault="00B04460" w:rsidP="001056F1"/>
    <w:p w14:paraId="6F06099A" w14:textId="77777777" w:rsidR="00B04460" w:rsidRPr="00AF7EB2" w:rsidRDefault="00B04460" w:rsidP="001056F1"/>
    <w:p w14:paraId="55AB5BB2" w14:textId="77777777" w:rsidR="00B04460" w:rsidRPr="00AF7EB2" w:rsidRDefault="00B04460" w:rsidP="001056F1"/>
    <w:p w14:paraId="29E99428" w14:textId="77777777" w:rsidR="00B04460" w:rsidRDefault="00B04460" w:rsidP="001056F1"/>
    <w:p w14:paraId="00E589DE" w14:textId="77777777" w:rsidR="00496840" w:rsidRDefault="00496840" w:rsidP="001056F1"/>
    <w:p w14:paraId="00E6BA22" w14:textId="77777777" w:rsidR="00496840" w:rsidRDefault="00496840" w:rsidP="001056F1"/>
    <w:p w14:paraId="7970F504" w14:textId="77777777" w:rsidR="00AD75E1" w:rsidRDefault="00AD75E1" w:rsidP="00A23D08">
      <w:pPr>
        <w:ind w:firstLine="0"/>
        <w:rPr>
          <w:cs/>
        </w:rPr>
        <w:sectPr w:rsidR="00AD75E1" w:rsidSect="00AC0256">
          <w:pgSz w:w="11906" w:h="16838" w:code="9"/>
          <w:pgMar w:top="2160" w:right="1440" w:bottom="1440" w:left="2160" w:header="1411" w:footer="706" w:gutter="0"/>
          <w:cols w:space="708"/>
          <w:titlePg/>
          <w:docGrid w:linePitch="360"/>
        </w:sectPr>
      </w:pPr>
    </w:p>
    <w:p w14:paraId="7D74A225" w14:textId="77777777" w:rsidR="00854BF0" w:rsidRPr="00AD75E1" w:rsidRDefault="00AD75E1" w:rsidP="00A904E0">
      <w:pPr>
        <w:pStyle w:val="Heading1"/>
        <w:rPr>
          <w:cs/>
        </w:rPr>
      </w:pPr>
      <w:r>
        <w:lastRenderedPageBreak/>
        <w:br/>
      </w:r>
      <w:bookmarkStart w:id="42" w:name="_Toc211784895"/>
      <w:r w:rsidR="00854BF0" w:rsidRPr="00AD75E1">
        <w:rPr>
          <w:cs/>
        </w:rPr>
        <w:t>ผลการวิจัย</w:t>
      </w:r>
      <w:r w:rsidR="00496840" w:rsidRPr="00AD75E1">
        <w:rPr>
          <w:rFonts w:hint="cs"/>
          <w:cs/>
        </w:rPr>
        <w:t>และการอภิปรายผล</w:t>
      </w:r>
      <w:bookmarkEnd w:id="42"/>
    </w:p>
    <w:p w14:paraId="7E7D63D8" w14:textId="77777777" w:rsidR="00854BF0" w:rsidRPr="0015769D" w:rsidRDefault="00854BF0" w:rsidP="001056F1"/>
    <w:p w14:paraId="72D81EFE" w14:textId="5502EA34" w:rsidR="008631C7" w:rsidRDefault="003A4F0F" w:rsidP="003A4F0F">
      <w:r w:rsidRPr="003A4F0F">
        <w:rPr>
          <w:cs/>
        </w:rPr>
        <w:t>บทนี้นำเสนอผลการดำเนินงานตามขั้นตอนที่ได้อธิบายไว้ในบทที่ 3 ซึ่งประกอบด้วยการออกแบบ การพัฒนา และการปรับปรุงระบบต้นแบบ โดยเพิ่มกระบวนการตรวจสอบข้อมูลนำเข้า (</w:t>
      </w:r>
      <w:r w:rsidRPr="003A4F0F">
        <w:t xml:space="preserve">Input Validation) </w:t>
      </w:r>
      <w:r w:rsidRPr="003A4F0F">
        <w:rPr>
          <w:cs/>
        </w:rPr>
        <w:t>และการทดสอบแบบอัตโนมัติ (</w:t>
      </w:r>
      <w:r w:rsidRPr="003A4F0F">
        <w:t xml:space="preserve">Automated Testing) </w:t>
      </w:r>
      <w:r w:rsidRPr="003A4F0F">
        <w:rPr>
          <w:cs/>
        </w:rPr>
        <w:t>เพื่อประเมินผลกระทบต่อคุณภาพของระบบสารสนเทศ ผลการดำเนินการจะถูกนำเสนอและวิเคราะห์ในเชิงเปรียบเทียบระหว่างระบบก่อนปรับปรุง (</w:t>
      </w:r>
      <w:r w:rsidRPr="003A4F0F">
        <w:t>T</w:t>
      </w:r>
      <w:r w:rsidRPr="003A4F0F">
        <w:rPr>
          <w:cs/>
        </w:rPr>
        <w:t>0) และระบบหลังปรับปรุง (</w:t>
      </w:r>
      <w:r w:rsidRPr="003A4F0F">
        <w:t>T</w:t>
      </w:r>
      <w:r w:rsidRPr="003A4F0F">
        <w:rPr>
          <w:cs/>
        </w:rPr>
        <w:t xml:space="preserve">1) โดยใช้เครื่องมือ </w:t>
      </w:r>
      <w:r w:rsidRPr="003A4F0F">
        <w:t xml:space="preserve">SonarQube </w:t>
      </w:r>
      <w:r w:rsidRPr="003A4F0F">
        <w:rPr>
          <w:cs/>
        </w:rPr>
        <w:t>เป็นตัวประเมินเชิงปริมาณ ทั้งนี้ผลลัพธ์ที่ได้จะถูกนำมาใช้ในการวิเคราะห์เชิงคุณภาพและเชิงปริมาณ เพื่อสรุปประสิทธิภาพของแนวทางการปรับปรุงระบบในภาพรวม</w:t>
      </w:r>
    </w:p>
    <w:p w14:paraId="6829E4B7" w14:textId="7B5DBE3F" w:rsidR="003B4A77" w:rsidRDefault="00091EB3" w:rsidP="00EA3B1A">
      <w:pPr>
        <w:pStyle w:val="Heading2"/>
      </w:pPr>
      <w:bookmarkStart w:id="43" w:name="_Toc211784896"/>
      <w:r w:rsidRPr="00091EB3">
        <w:rPr>
          <w:cs/>
        </w:rPr>
        <w:t>ผลการพัฒนาระบบต้นแบบ</w:t>
      </w:r>
      <w:bookmarkEnd w:id="43"/>
    </w:p>
    <w:p w14:paraId="2A3836CB" w14:textId="4126A337" w:rsidR="00166653" w:rsidRDefault="00091EB3" w:rsidP="00166653">
      <w:r w:rsidRPr="00091EB3">
        <w:rPr>
          <w:cs/>
        </w:rPr>
        <w:t xml:space="preserve">ระบบต้นแบบที่พัฒนาด้วย </w:t>
      </w:r>
      <w:r w:rsidRPr="00091EB3">
        <w:t xml:space="preserve">Django Framework </w:t>
      </w:r>
      <w:r w:rsidRPr="00091EB3">
        <w:rPr>
          <w:cs/>
        </w:rPr>
        <w:t>มีวัตถุประสงค์เพื่อใช้เป็นเครื่องมือทดลองแนวทางการปรับปรุงคุณภาพของระบบสารสนเทศ โดยมีการพัฒนาในสองเวอร์ชันเพื่อใช้เปรียบเทียบผล ได้แก่</w:t>
      </w:r>
    </w:p>
    <w:p w14:paraId="5F55EF78" w14:textId="4335D581" w:rsidR="00091EB3" w:rsidRDefault="00091EB3" w:rsidP="00166653">
      <w:r>
        <w:t xml:space="preserve">1. </w:t>
      </w:r>
      <w:r w:rsidRPr="00091EB3">
        <w:rPr>
          <w:cs/>
        </w:rPr>
        <w:t>ระบบก่อนปรับปรุง (</w:t>
      </w:r>
      <w:r w:rsidRPr="00091EB3">
        <w:t xml:space="preserve">T0) </w:t>
      </w:r>
      <w:r w:rsidRPr="00091EB3">
        <w:rPr>
          <w:cs/>
        </w:rPr>
        <w:t>ระบบที่ยังไม่มีการเพิ่มกระบวนการตรวจสอบข้อมูลนำเข้า (</w:t>
      </w:r>
      <w:r w:rsidRPr="00091EB3">
        <w:t xml:space="preserve">Input Validation) </w:t>
      </w:r>
      <w:r w:rsidRPr="00091EB3">
        <w:rPr>
          <w:cs/>
        </w:rPr>
        <w:t>และการทดสอบแบบอัตโนมัติ (</w:t>
      </w:r>
      <w:r w:rsidRPr="00091EB3">
        <w:t>Automated Testing)</w:t>
      </w:r>
    </w:p>
    <w:p w14:paraId="29BC0EE0" w14:textId="7CF3D0AF" w:rsidR="00091EB3" w:rsidRDefault="00091EB3" w:rsidP="00166653">
      <w:r>
        <w:t xml:space="preserve">2. </w:t>
      </w:r>
      <w:r w:rsidRPr="00091EB3">
        <w:rPr>
          <w:cs/>
        </w:rPr>
        <w:t>ระบบหลังปรับปรุง (</w:t>
      </w:r>
      <w:r w:rsidRPr="00091EB3">
        <w:t xml:space="preserve">T1) </w:t>
      </w:r>
      <w:r w:rsidRPr="00091EB3">
        <w:rPr>
          <w:cs/>
        </w:rPr>
        <w:t xml:space="preserve">ระบบที่ได้เพิ่ม </w:t>
      </w:r>
      <w:r w:rsidRPr="00091EB3">
        <w:t xml:space="preserve">Input Validation </w:t>
      </w:r>
      <w:r w:rsidRPr="00091EB3">
        <w:rPr>
          <w:cs/>
        </w:rPr>
        <w:t>และกระบวนการทดสอบแบบอัตโนมัติในหลายระดับ (</w:t>
      </w:r>
      <w:r w:rsidRPr="00091EB3">
        <w:t xml:space="preserve">Unit Test, Integration Test </w:t>
      </w:r>
      <w:r w:rsidRPr="00091EB3">
        <w:rPr>
          <w:cs/>
        </w:rPr>
        <w:t xml:space="preserve">และ </w:t>
      </w:r>
      <w:r w:rsidRPr="00091EB3">
        <w:t>End-to-End Test)</w:t>
      </w:r>
    </w:p>
    <w:p w14:paraId="181DBAC3" w14:textId="2EBB0FF4" w:rsidR="00091EB3" w:rsidRDefault="00091EB3" w:rsidP="00166653">
      <w:r w:rsidRPr="00091EB3">
        <w:rPr>
          <w:cs/>
        </w:rPr>
        <w:t xml:space="preserve">ระบบต้นแบบประกอบด้วย </w:t>
      </w:r>
      <w:r w:rsidRPr="00091EB3">
        <w:t xml:space="preserve">3 </w:t>
      </w:r>
      <w:r w:rsidRPr="00091EB3">
        <w:rPr>
          <w:cs/>
        </w:rPr>
        <w:t>โมดูลหลัก คือ</w:t>
      </w:r>
    </w:p>
    <w:p w14:paraId="49801340" w14:textId="0A82CAE1" w:rsidR="00091EB3" w:rsidRDefault="00091EB3" w:rsidP="00091EB3">
      <w:r>
        <w:t xml:space="preserve">1. </w:t>
      </w:r>
      <w:r>
        <w:rPr>
          <w:cs/>
        </w:rPr>
        <w:t>โมดูลการจัดการผู้ใช้ (</w:t>
      </w:r>
      <w:r>
        <w:t xml:space="preserve">User Management Module) </w:t>
      </w:r>
      <w:r>
        <w:rPr>
          <w:cs/>
        </w:rPr>
        <w:t>ใช้สำหรับการลงทะเบียน การเข้าสู่ระบบ และการจัดการสิทธิ์ของผู้ใช้งาน</w:t>
      </w:r>
    </w:p>
    <w:p w14:paraId="6569FFDB" w14:textId="19338F06" w:rsidR="00091EB3" w:rsidRDefault="00091EB3" w:rsidP="00091EB3">
      <w:r>
        <w:t xml:space="preserve">2. </w:t>
      </w:r>
      <w:r>
        <w:rPr>
          <w:cs/>
        </w:rPr>
        <w:t>โมดูลการจัดการรายวิชา (</w:t>
      </w:r>
      <w:r>
        <w:t xml:space="preserve">Course Management Module) </w:t>
      </w:r>
      <w:r>
        <w:rPr>
          <w:cs/>
        </w:rPr>
        <w:t>ใช้สำหรับเพิ่ม แก้ไข และลบข้อมูลรายวิชา รวมถึงจัดเก็บข้อมูลรายละเอียดของอาจารย์ผู้สอน</w:t>
      </w:r>
    </w:p>
    <w:p w14:paraId="7E28A2B8" w14:textId="7A2B6AE8" w:rsidR="00091EB3" w:rsidRDefault="00091EB3" w:rsidP="00091EB3">
      <w:r>
        <w:t xml:space="preserve">3. </w:t>
      </w:r>
      <w:r>
        <w:rPr>
          <w:cs/>
        </w:rPr>
        <w:t>โมดูลการลงทะเบียนเรียน (</w:t>
      </w:r>
      <w:r>
        <w:t xml:space="preserve">Registration Module) </w:t>
      </w:r>
      <w:r>
        <w:rPr>
          <w:cs/>
        </w:rPr>
        <w:t>ใช้สำหรับเชื่อมโยงข้อมูลระหว่างผู้ใช้กับรายวิชา และตรวจสอบความถูกต้องของข้อมูลก่อนการบันทึก</w:t>
      </w:r>
    </w:p>
    <w:p w14:paraId="23A480E1" w14:textId="735BAEBE" w:rsidR="00091EB3" w:rsidRDefault="00091EB3" w:rsidP="00091EB3">
      <w:r w:rsidRPr="00091EB3">
        <w:rPr>
          <w:cs/>
        </w:rPr>
        <w:t xml:space="preserve">ระบบทั้งหมดถูกพัฒนาโดยใช้ ฐานข้อมูล </w:t>
      </w:r>
      <w:r w:rsidRPr="00091EB3">
        <w:t xml:space="preserve">PostgreSQL </w:t>
      </w:r>
      <w:r w:rsidRPr="00091EB3">
        <w:rPr>
          <w:cs/>
        </w:rPr>
        <w:t xml:space="preserve">และสถาปัตยกรรมแบบ </w:t>
      </w:r>
      <w:r w:rsidRPr="00091EB3">
        <w:t xml:space="preserve">Model–View–Template (MVT) </w:t>
      </w:r>
      <w:r w:rsidRPr="00091EB3">
        <w:rPr>
          <w:cs/>
        </w:rPr>
        <w:t xml:space="preserve">ของ </w:t>
      </w:r>
      <w:r w:rsidRPr="00091EB3">
        <w:t xml:space="preserve">Django </w:t>
      </w:r>
      <w:r w:rsidRPr="00091EB3">
        <w:rPr>
          <w:cs/>
        </w:rPr>
        <w:t>เพื่อแยกส่วนการทำงานของระบบออกจากกันอย่างชัดเจน ช่วยให้สามารถพัฒนา และ ทดสอบได้อย่างเป็นระบบ</w:t>
      </w:r>
    </w:p>
    <w:p w14:paraId="02433207" w14:textId="1DDEBE46" w:rsidR="00091EB3" w:rsidRDefault="001A3B43" w:rsidP="001A3B43">
      <w:pPr>
        <w:pStyle w:val="Figure"/>
      </w:pPr>
      <w:r w:rsidRPr="001A3B43">
        <w:rPr>
          <w:noProof/>
        </w:rPr>
        <w:lastRenderedPageBreak/>
        <w:drawing>
          <wp:inline distT="0" distB="0" distL="0" distR="0" wp14:anchorId="053647B1" wp14:editId="14DDEA98">
            <wp:extent cx="5273184" cy="1796415"/>
            <wp:effectExtent l="0" t="0" r="3810" b="0"/>
            <wp:docPr id="1223000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00249"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3184" cy="1796415"/>
                    </a:xfrm>
                    <a:prstGeom prst="rect">
                      <a:avLst/>
                    </a:prstGeom>
                  </pic:spPr>
                </pic:pic>
              </a:graphicData>
            </a:graphic>
          </wp:inline>
        </w:drawing>
      </w:r>
    </w:p>
    <w:p w14:paraId="38A6E123" w14:textId="4A19E688" w:rsidR="00091EB3" w:rsidRDefault="00091EB3" w:rsidP="00091EB3">
      <w:pPr>
        <w:pStyle w:val="Caption"/>
        <w:rPr>
          <w:b w:val="0"/>
          <w:bCs w:val="0"/>
        </w:rPr>
      </w:pPr>
      <w:bookmarkStart w:id="44" w:name="_Ref211755715"/>
      <w:r>
        <w:rPr>
          <w:cs/>
        </w:rPr>
        <w:t xml:space="preserve">รูป </w:t>
      </w:r>
      <w:fldSimple w:instr=" STYLEREF 1 \s ">
        <w:r w:rsidR="00690DDE">
          <w:rPr>
            <w:noProof/>
            <w:cs/>
          </w:rPr>
          <w:t>4</w:t>
        </w:r>
      </w:fldSimple>
      <w:r w:rsidR="000E00BE">
        <w:rPr>
          <w:cs/>
        </w:rPr>
        <w:t>.</w:t>
      </w:r>
      <w:fldSimple w:instr=" SEQ รูป \* ARABIC \s 1 ">
        <w:r w:rsidR="00690DDE">
          <w:rPr>
            <w:noProof/>
            <w:cs/>
          </w:rPr>
          <w:t>1</w:t>
        </w:r>
      </w:fldSimple>
      <w:bookmarkEnd w:id="44"/>
      <w:r w:rsidR="001A3B43">
        <w:rPr>
          <w:rFonts w:hint="cs"/>
          <w:cs/>
        </w:rPr>
        <w:t xml:space="preserve"> </w:t>
      </w:r>
      <w:r w:rsidR="00B171E9" w:rsidRPr="00B171E9">
        <w:rPr>
          <w:b w:val="0"/>
          <w:bCs w:val="0"/>
          <w:cs/>
        </w:rPr>
        <w:t xml:space="preserve">สถาปัตยกรรมของระบบ </w:t>
      </w:r>
      <w:r w:rsidR="00B171E9" w:rsidRPr="00B171E9">
        <w:rPr>
          <w:b w:val="0"/>
          <w:bCs w:val="0"/>
        </w:rPr>
        <w:t xml:space="preserve">Django Framework </w:t>
      </w:r>
      <w:r w:rsidR="00B171E9" w:rsidRPr="00B171E9">
        <w:rPr>
          <w:b w:val="0"/>
          <w:bCs w:val="0"/>
          <w:cs/>
        </w:rPr>
        <w:t>ที่เพิ่มกระบวนการตรวจสอบข้อมูลนำเข้า (</w:t>
      </w:r>
      <w:r w:rsidR="00B171E9" w:rsidRPr="00B171E9">
        <w:rPr>
          <w:b w:val="0"/>
          <w:bCs w:val="0"/>
        </w:rPr>
        <w:t xml:space="preserve">Input Validation) </w:t>
      </w:r>
      <w:r w:rsidR="00B171E9" w:rsidRPr="00B171E9">
        <w:rPr>
          <w:b w:val="0"/>
          <w:bCs w:val="0"/>
          <w:cs/>
        </w:rPr>
        <w:t>และการทดสอบแบบอัตโนมัติ (</w:t>
      </w:r>
      <w:r w:rsidR="00B171E9" w:rsidRPr="00B171E9">
        <w:rPr>
          <w:b w:val="0"/>
          <w:bCs w:val="0"/>
        </w:rPr>
        <w:t>Automated Tests)</w:t>
      </w:r>
    </w:p>
    <w:p w14:paraId="0E0DFE07" w14:textId="1A792E4A" w:rsidR="0062725D" w:rsidRDefault="001A3B43" w:rsidP="001A3B43">
      <w:pPr>
        <w:rPr>
          <w:cs/>
        </w:rPr>
      </w:pPr>
      <w:r>
        <w:rPr>
          <w:rFonts w:hint="cs"/>
          <w:cs/>
        </w:rPr>
        <w:t>จาก</w:t>
      </w:r>
      <w:r>
        <w:rPr>
          <w:cs/>
        </w:rPr>
        <w:fldChar w:fldCharType="begin"/>
      </w:r>
      <w:r>
        <w:rPr>
          <w:cs/>
        </w:rPr>
        <w:instrText xml:space="preserve"> </w:instrText>
      </w:r>
      <w:r>
        <w:instrText>REF _Ref</w:instrText>
      </w:r>
      <w:r>
        <w:rPr>
          <w:cs/>
        </w:rPr>
        <w:instrText xml:space="preserve">211755715 </w:instrText>
      </w:r>
      <w:r>
        <w:instrText>\h</w:instrText>
      </w:r>
      <w:r>
        <w:rPr>
          <w:cs/>
        </w:rPr>
        <w:instrText xml:space="preserve"> </w:instrText>
      </w:r>
      <w:r>
        <w:rPr>
          <w:cs/>
        </w:rPr>
      </w:r>
      <w:r>
        <w:rPr>
          <w:cs/>
        </w:rPr>
        <w:fldChar w:fldCharType="separate"/>
      </w:r>
      <w:r w:rsidR="00690DDE">
        <w:rPr>
          <w:cs/>
        </w:rPr>
        <w:t xml:space="preserve">รูป </w:t>
      </w:r>
      <w:r w:rsidR="00690DDE">
        <w:rPr>
          <w:noProof/>
          <w:cs/>
        </w:rPr>
        <w:t>4</w:t>
      </w:r>
      <w:r w:rsidR="00690DDE">
        <w:rPr>
          <w:cs/>
        </w:rPr>
        <w:t>.</w:t>
      </w:r>
      <w:r w:rsidR="00690DDE">
        <w:rPr>
          <w:noProof/>
          <w:cs/>
        </w:rPr>
        <w:t>1</w:t>
      </w:r>
      <w:r>
        <w:rPr>
          <w:cs/>
        </w:rPr>
        <w:fldChar w:fldCharType="end"/>
      </w:r>
      <w:r>
        <w:rPr>
          <w:cs/>
        </w:rPr>
        <w:t xml:space="preserve"> </w:t>
      </w:r>
      <w:r w:rsidRPr="001A3B43">
        <w:rPr>
          <w:cs/>
        </w:rPr>
        <w:t xml:space="preserve">แสดงให้เห็นถึงสถาปัตยกรรมของระบบต้นแบบที่พัฒนาด้วย </w:t>
      </w:r>
      <w:r w:rsidRPr="001A3B43">
        <w:t xml:space="preserve">Django Framework </w:t>
      </w:r>
      <w:r w:rsidRPr="001A3B43">
        <w:rPr>
          <w:cs/>
        </w:rPr>
        <w:t xml:space="preserve">ซึ่งใช้สถาปัตยกรรมแบบ </w:t>
      </w:r>
      <w:r w:rsidRPr="001A3B43">
        <w:t xml:space="preserve">Model–View–Template (MVT) </w:t>
      </w:r>
      <w:r w:rsidRPr="001A3B43">
        <w:rPr>
          <w:cs/>
        </w:rPr>
        <w:t>เพื่อแยกส่วนการทำงานของระบบออกจากกันอย่างเป็นระบบและชัดเจน โดยลำดับการทำงานเริ่มจากผู้ใช้ (</w:t>
      </w:r>
      <w:r w:rsidRPr="001A3B43">
        <w:t xml:space="preserve">Client) </w:t>
      </w:r>
      <w:r w:rsidRPr="001A3B43">
        <w:rPr>
          <w:cs/>
        </w:rPr>
        <w:t>ส่งคำร้องขอ (</w:t>
      </w:r>
      <w:r w:rsidRPr="001A3B43">
        <w:t xml:space="preserve">Request) </w:t>
      </w:r>
      <w:r w:rsidRPr="001A3B43">
        <w:rPr>
          <w:cs/>
        </w:rPr>
        <w:t xml:space="preserve">ผ่าน </w:t>
      </w:r>
      <w:r w:rsidRPr="001A3B43">
        <w:t xml:space="preserve">Django Server </w:t>
      </w:r>
      <w:r w:rsidRPr="001A3B43">
        <w:rPr>
          <w:cs/>
        </w:rPr>
        <w:t>เพื่อเข้าสู่กระบวนการตรวจสอบเส้นทาง (</w:t>
      </w:r>
      <w:r w:rsidRPr="001A3B43">
        <w:t xml:space="preserve">URL Mapping) </w:t>
      </w:r>
      <w:r w:rsidRPr="001A3B43">
        <w:rPr>
          <w:cs/>
        </w:rPr>
        <w:t xml:space="preserve">จากไฟล์ </w:t>
      </w:r>
      <w:r w:rsidRPr="001A3B43">
        <w:t xml:space="preserve">urls.py </w:t>
      </w:r>
      <w:r w:rsidRPr="001A3B43">
        <w:rPr>
          <w:cs/>
        </w:rPr>
        <w:t xml:space="preserve">และส่งคำขอไปยังส่วน </w:t>
      </w:r>
      <w:r w:rsidRPr="001A3B43">
        <w:t xml:space="preserve">View </w:t>
      </w:r>
      <w:r w:rsidRPr="001A3B43">
        <w:rPr>
          <w:cs/>
        </w:rPr>
        <w:t>เพื่อประมวลผลคำร้อง</w:t>
      </w:r>
      <w:r>
        <w:rPr>
          <w:rFonts w:hint="cs"/>
          <w:cs/>
        </w:rPr>
        <w:t xml:space="preserve"> </w:t>
      </w:r>
      <w:r w:rsidRPr="001A3B43">
        <w:rPr>
          <w:cs/>
        </w:rPr>
        <w:t xml:space="preserve">ในขั้นตอนการประมวลผล </w:t>
      </w:r>
      <w:r w:rsidRPr="001A3B43">
        <w:t xml:space="preserve">View </w:t>
      </w:r>
      <w:r w:rsidRPr="001A3B43">
        <w:rPr>
          <w:cs/>
        </w:rPr>
        <w:t xml:space="preserve">จะเรียกใช้งาน </w:t>
      </w:r>
      <w:r w:rsidRPr="001A3B43">
        <w:t xml:space="preserve">Model </w:t>
      </w:r>
      <w:r w:rsidRPr="001A3B43">
        <w:rPr>
          <w:cs/>
        </w:rPr>
        <w:t xml:space="preserve">ผ่าน </w:t>
      </w:r>
      <w:r w:rsidRPr="001A3B43">
        <w:t xml:space="preserve">Django ORM </w:t>
      </w:r>
      <w:r w:rsidRPr="001A3B43">
        <w:rPr>
          <w:cs/>
        </w:rPr>
        <w:t xml:space="preserve">เพื่อเข้าถึงและจัดการข้อมูลจากฐานข้อมูล </w:t>
      </w:r>
      <w:r w:rsidRPr="001A3B43">
        <w:t xml:space="preserve">PostgreSQL </w:t>
      </w:r>
      <w:r w:rsidRPr="001A3B43">
        <w:rPr>
          <w:cs/>
        </w:rPr>
        <w:t xml:space="preserve">จากนั้นผลลัพธ์ที่ได้จะถูกส่งต่อไปยัง </w:t>
      </w:r>
      <w:r w:rsidRPr="001A3B43">
        <w:t xml:space="preserve">Template </w:t>
      </w:r>
      <w:r w:rsidRPr="001A3B43">
        <w:rPr>
          <w:cs/>
        </w:rPr>
        <w:t xml:space="preserve">เพื่อแสดงผลในรูปแบบหน้าเว็บ </w:t>
      </w:r>
      <w:r w:rsidRPr="001A3B43">
        <w:t xml:space="preserve">HTML </w:t>
      </w:r>
      <w:r w:rsidRPr="001A3B43">
        <w:rPr>
          <w:cs/>
        </w:rPr>
        <w:t>กลับไปยังผู้ใช้ ระบบนี้ยังรองรับการเพิ่มกระบวนการ ตรวจสอบข้อมูลนำเข้า (</w:t>
      </w:r>
      <w:r w:rsidRPr="001A3B43">
        <w:t xml:space="preserve">Input Validation) </w:t>
      </w:r>
      <w:r w:rsidRPr="001A3B43">
        <w:rPr>
          <w:cs/>
        </w:rPr>
        <w:t xml:space="preserve">ในระดับ </w:t>
      </w:r>
      <w:r w:rsidRPr="001A3B43">
        <w:t xml:space="preserve">View </w:t>
      </w:r>
      <w:r w:rsidRPr="001A3B43">
        <w:rPr>
          <w:cs/>
        </w:rPr>
        <w:t xml:space="preserve">และ </w:t>
      </w:r>
      <w:r w:rsidRPr="001A3B43">
        <w:t xml:space="preserve">Model </w:t>
      </w:r>
      <w:r w:rsidRPr="001A3B43">
        <w:rPr>
          <w:cs/>
        </w:rPr>
        <w:t>เพื่อควบคุมความถูกต้องของข้อมูลก่อนบันทึกลงฐานข้อมูล</w:t>
      </w:r>
      <w:r>
        <w:rPr>
          <w:rFonts w:hint="cs"/>
          <w:cs/>
        </w:rPr>
        <w:t xml:space="preserve"> </w:t>
      </w:r>
      <w:r w:rsidRPr="001A3B43">
        <w:rPr>
          <w:cs/>
        </w:rPr>
        <w:t>นอกจากนี้ สถาปัตยกรรมดังกล่าวยังถูกออกแบบให้รองรับการเพิ่มกระบวนการ ทดสอบแบบอัตโนมัติ (</w:t>
      </w:r>
      <w:r w:rsidRPr="001A3B43">
        <w:t xml:space="preserve">Automated Dynamic Testing) </w:t>
      </w:r>
      <w:r w:rsidRPr="001A3B43">
        <w:rPr>
          <w:cs/>
        </w:rPr>
        <w:t xml:space="preserve">ได้ในทุกระดับของระบบ โดยใช้เครื่องมือ </w:t>
      </w:r>
      <w:r w:rsidRPr="001A3B43">
        <w:t xml:space="preserve">Pytest </w:t>
      </w:r>
      <w:r w:rsidRPr="001A3B43">
        <w:rPr>
          <w:cs/>
        </w:rPr>
        <w:t>สำหรับทดสอบในระดับโค้ด (</w:t>
      </w:r>
      <w:r w:rsidRPr="001A3B43">
        <w:t xml:space="preserve">Unit </w:t>
      </w:r>
      <w:r w:rsidRPr="001A3B43">
        <w:rPr>
          <w:cs/>
        </w:rPr>
        <w:t xml:space="preserve">และ </w:t>
      </w:r>
      <w:r w:rsidRPr="001A3B43">
        <w:t xml:space="preserve">Integration) </w:t>
      </w:r>
      <w:r w:rsidRPr="001A3B43">
        <w:rPr>
          <w:cs/>
        </w:rPr>
        <w:t xml:space="preserve">และ </w:t>
      </w:r>
      <w:r w:rsidRPr="001A3B43">
        <w:t xml:space="preserve">Robot Framework (Selenium) </w:t>
      </w:r>
      <w:r w:rsidRPr="001A3B43">
        <w:rPr>
          <w:cs/>
        </w:rPr>
        <w:t>สำหรับการทดสอบเชิงพฤติกรรมของผู้ใช้จริง (</w:t>
      </w:r>
      <w:r w:rsidRPr="001A3B43">
        <w:t xml:space="preserve">End-to-End) </w:t>
      </w:r>
      <w:r w:rsidRPr="001A3B43">
        <w:rPr>
          <w:cs/>
        </w:rPr>
        <w:t xml:space="preserve">ขณะที่เครื่องมือ </w:t>
      </w:r>
      <w:r w:rsidRPr="001A3B43">
        <w:t xml:space="preserve">SonarQube </w:t>
      </w:r>
      <w:r w:rsidRPr="001A3B43">
        <w:rPr>
          <w:cs/>
        </w:rPr>
        <w:t>ถูกใช้ในการประเมินคุณภาพของซอร์สโค้ด เพื่อวัดค่าตัวชี้วัด</w:t>
      </w:r>
      <w:r w:rsidR="00DE5B0B" w:rsidRPr="00A140D9">
        <w:rPr>
          <w:cs/>
        </w:rPr>
        <w:t>ความน่าเชื่อถือของระบบ (</w:t>
      </w:r>
      <w:r w:rsidR="00DE5B0B" w:rsidRPr="00A140D9">
        <w:t xml:space="preserve">Reliability) </w:t>
      </w:r>
      <w:r w:rsidR="00DE5B0B" w:rsidRPr="00A140D9">
        <w:rPr>
          <w:cs/>
        </w:rPr>
        <w:t>ความสามารถในการบำรุงรักษา (</w:t>
      </w:r>
      <w:r w:rsidR="00DE5B0B" w:rsidRPr="00A140D9">
        <w:t>Maintainability)</w:t>
      </w:r>
      <w:r w:rsidRPr="001A3B43">
        <w:t xml:space="preserve"> </w:t>
      </w:r>
      <w:r w:rsidR="00DE5B0B" w:rsidRPr="00A140D9">
        <w:rPr>
          <w:cs/>
        </w:rPr>
        <w:t>ความครอบคลุมของการทดสอบ (</w:t>
      </w:r>
      <w:r w:rsidR="00DE5B0B" w:rsidRPr="00A140D9">
        <w:t xml:space="preserve">Coverage) </w:t>
      </w:r>
      <w:r w:rsidRPr="001A3B43">
        <w:rPr>
          <w:cs/>
        </w:rPr>
        <w:t>และ</w:t>
      </w:r>
      <w:r w:rsidR="00DE5B0B" w:rsidRPr="00A140D9">
        <w:rPr>
          <w:cs/>
        </w:rPr>
        <w:t>อัตราการซ้ำซ้อนของโค้ด (</w:t>
      </w:r>
      <w:r w:rsidR="00DE5B0B" w:rsidRPr="00A140D9">
        <w:t xml:space="preserve">Duplications) </w:t>
      </w:r>
      <w:r w:rsidRPr="001A3B43">
        <w:rPr>
          <w:cs/>
        </w:rPr>
        <w:t xml:space="preserve">ดังนั้น สถาปัตยกรรมของระบบต้นแบบนี้ไม่เพียงแต่สะท้อนแนวทางการทำงานของ </w:t>
      </w:r>
      <w:r w:rsidRPr="001A3B43">
        <w:t xml:space="preserve">Django Framework </w:t>
      </w:r>
      <w:r w:rsidRPr="001A3B43">
        <w:rPr>
          <w:cs/>
        </w:rPr>
        <w:t>เท่านั้น แต่ยังเป็นรากฐานสำคัญที่ช่วยให้สามารถดำเนินการทดสอบและประเมินคุณภาพของระบบสารสนเทศได้อย่างเป็นระบบและมีประสิทธิภาพมากยิ่งขึ้น</w:t>
      </w:r>
    </w:p>
    <w:p w14:paraId="64B2F608" w14:textId="7EF85FC8" w:rsidR="001A3B43" w:rsidRPr="001A3B43" w:rsidRDefault="0062725D" w:rsidP="0062725D">
      <w:pPr>
        <w:ind w:firstLine="0"/>
        <w:jc w:val="left"/>
      </w:pPr>
      <w:r>
        <w:rPr>
          <w:cs/>
        </w:rPr>
        <w:br w:type="page"/>
      </w:r>
    </w:p>
    <w:p w14:paraId="499ADC51" w14:textId="21CAE494" w:rsidR="003B4A77" w:rsidRPr="003B4A77" w:rsidRDefault="0062725D" w:rsidP="00EA3B1A">
      <w:pPr>
        <w:pStyle w:val="Heading2"/>
        <w:rPr>
          <w:cs/>
        </w:rPr>
      </w:pPr>
      <w:bookmarkStart w:id="45" w:name="_Toc211784897"/>
      <w:r w:rsidRPr="0062725D">
        <w:rPr>
          <w:cs/>
        </w:rPr>
        <w:lastRenderedPageBreak/>
        <w:t>ผลการเพิ่มกระบวนการตรวจสอบข้อมูลนำเข้า (</w:t>
      </w:r>
      <w:r w:rsidRPr="0062725D">
        <w:t>Input Validation)</w:t>
      </w:r>
      <w:bookmarkEnd w:id="45"/>
    </w:p>
    <w:p w14:paraId="5502EFB5" w14:textId="1D1A753A" w:rsidR="00166653" w:rsidRDefault="0062725D" w:rsidP="00166653">
      <w:r w:rsidRPr="0062725D">
        <w:rPr>
          <w:cs/>
        </w:rPr>
        <w:t>เพื่อเพิ่มความถูกต้องของข้อมูลและลดความผิดพลาดในกระบวนการทำงานของระบบต้นแบบ ได้มีการเพิ่มกระบวนการ ตรวจสอบข้อมูลนำเข้า (</w:t>
      </w:r>
      <w:r w:rsidRPr="0062725D">
        <w:t xml:space="preserve">Input Validation) </w:t>
      </w:r>
      <w:r w:rsidRPr="0062725D">
        <w:rPr>
          <w:cs/>
        </w:rPr>
        <w:t xml:space="preserve">ในส่วนของ </w:t>
      </w:r>
      <w:r w:rsidRPr="0062725D">
        <w:t xml:space="preserve">View </w:t>
      </w:r>
      <w:r w:rsidRPr="0062725D">
        <w:rPr>
          <w:cs/>
        </w:rPr>
        <w:t xml:space="preserve">และ </w:t>
      </w:r>
      <w:r w:rsidRPr="0062725D">
        <w:t xml:space="preserve">Model </w:t>
      </w:r>
      <w:r w:rsidRPr="0062725D">
        <w:rPr>
          <w:cs/>
        </w:rPr>
        <w:t xml:space="preserve">ของ </w:t>
      </w:r>
      <w:r w:rsidRPr="0062725D">
        <w:t xml:space="preserve">Django Framework </w:t>
      </w:r>
      <w:r w:rsidRPr="0062725D">
        <w:rPr>
          <w:cs/>
        </w:rPr>
        <w:t xml:space="preserve">โดยใช้ฟังก์ชันในตัว เช่น </w:t>
      </w:r>
      <w:r w:rsidRPr="0062725D">
        <w:t xml:space="preserve">clean() </w:t>
      </w:r>
      <w:r w:rsidRPr="0062725D">
        <w:rPr>
          <w:cs/>
        </w:rPr>
        <w:t xml:space="preserve">และคลาส </w:t>
      </w:r>
      <w:r w:rsidRPr="0062725D">
        <w:t xml:space="preserve">validators </w:t>
      </w:r>
      <w:r w:rsidRPr="0062725D">
        <w:rPr>
          <w:cs/>
        </w:rPr>
        <w:t xml:space="preserve">เพื่อควบคุมรูปแบบและค่าของข้อมูลก่อนการบันทึกลงฐานข้อมูล </w:t>
      </w:r>
      <w:r w:rsidRPr="0062725D">
        <w:t>PostgreSQL</w:t>
      </w:r>
    </w:p>
    <w:p w14:paraId="4E2D8347" w14:textId="2F862D03" w:rsidR="0062725D" w:rsidRDefault="0062725D" w:rsidP="00166653">
      <w:r w:rsidRPr="0062725D">
        <w:rPr>
          <w:cs/>
        </w:rPr>
        <w:t>การตรวจสอบข้อมูลนำเข้าครอบคลุมกรณีทดสอบหลัก ดังนี้</w:t>
      </w:r>
    </w:p>
    <w:p w14:paraId="59445FA0" w14:textId="279D5AAA" w:rsidR="0062725D" w:rsidRDefault="0062725D" w:rsidP="00166653">
      <w:r>
        <w:rPr>
          <w:rFonts w:hint="cs"/>
          <w:cs/>
        </w:rPr>
        <w:t xml:space="preserve">1. </w:t>
      </w:r>
      <w:r w:rsidRPr="0062725D">
        <w:rPr>
          <w:cs/>
        </w:rPr>
        <w:t>การตรวจสอบรูปแบบข้อมูล (</w:t>
      </w:r>
      <w:r w:rsidRPr="0062725D">
        <w:t>Format Validation)</w:t>
      </w:r>
      <w:r>
        <w:rPr>
          <w:rFonts w:hint="cs"/>
          <w:cs/>
        </w:rPr>
        <w:t xml:space="preserve"> </w:t>
      </w:r>
      <w:r w:rsidRPr="0062725D">
        <w:rPr>
          <w:cs/>
        </w:rPr>
        <w:t xml:space="preserve">เช่น การตรวจสอบว่าอีเมลของผู้ใช้ต้องอยู่ในรูปแบบ </w:t>
      </w:r>
      <w:r w:rsidRPr="0062725D">
        <w:t xml:space="preserve">name@example.com </w:t>
      </w:r>
      <w:r w:rsidRPr="0062725D">
        <w:rPr>
          <w:cs/>
        </w:rPr>
        <w:t>เท่านั้น หากไม่ตรงตามรูปแบบ ระบบจะแสดงข้อความแจ้งเตือนและไม่อนุญาตให้บันทึกข้อมูล</w:t>
      </w:r>
    </w:p>
    <w:p w14:paraId="14682FDE" w14:textId="33A6B187" w:rsidR="0062725D" w:rsidRDefault="0062725D" w:rsidP="00166653">
      <w:r>
        <w:rPr>
          <w:rFonts w:hint="cs"/>
          <w:cs/>
        </w:rPr>
        <w:t xml:space="preserve">2. </w:t>
      </w:r>
      <w:r w:rsidRPr="0062725D">
        <w:rPr>
          <w:cs/>
        </w:rPr>
        <w:t>การตรวจสอบข้อมูลซ้ำ (</w:t>
      </w:r>
      <w:r w:rsidRPr="0062725D">
        <w:t>Duplicate Validation)</w:t>
      </w:r>
      <w:r>
        <w:rPr>
          <w:rFonts w:hint="cs"/>
          <w:cs/>
        </w:rPr>
        <w:t xml:space="preserve"> </w:t>
      </w:r>
      <w:r w:rsidRPr="0062725D">
        <w:rPr>
          <w:cs/>
        </w:rPr>
        <w:t>ระบบตรวจสอบว่ารายวิชาหรือรหัสผู้ใช้ที่กำลังเพิ่มมีอยู่แล้วในฐานข้อมูลหรือไม่ เพื่อป้องกันการบันทึกข้อมูลซ้ำซ้อน</w:t>
      </w:r>
    </w:p>
    <w:p w14:paraId="10E48753" w14:textId="5971D910" w:rsidR="0062725D" w:rsidRDefault="0062725D" w:rsidP="00166653">
      <w:r>
        <w:rPr>
          <w:rFonts w:hint="cs"/>
          <w:cs/>
        </w:rPr>
        <w:t xml:space="preserve">3. </w:t>
      </w:r>
      <w:r w:rsidRPr="0062725D">
        <w:rPr>
          <w:cs/>
        </w:rPr>
        <w:t>การตรวจสอบค่าที่อยู่นอกขอบเขต (</w:t>
      </w:r>
      <w:r w:rsidRPr="0062725D">
        <w:t>Range Validation)</w:t>
      </w:r>
      <w:r>
        <w:rPr>
          <w:rFonts w:hint="cs"/>
          <w:cs/>
        </w:rPr>
        <w:t xml:space="preserve"> </w:t>
      </w:r>
      <w:r w:rsidRPr="0062725D">
        <w:rPr>
          <w:cs/>
        </w:rPr>
        <w:t>เช่น การจำกัดจำนวน</w:t>
      </w:r>
      <w:r>
        <w:rPr>
          <w:cs/>
        </w:rPr>
        <w:br/>
      </w:r>
      <w:r w:rsidRPr="0062725D">
        <w:rPr>
          <w:cs/>
        </w:rPr>
        <w:t>หน่วยกิตของรายวิชาให้อยู่ในช่วงที่กำหนด หากผู้ใช้กรอกค่าที่เกินขอบเขต ระบบจะแสดงข้อความแจ้งเตือน</w:t>
      </w:r>
    </w:p>
    <w:p w14:paraId="63068C4D" w14:textId="49379B4A" w:rsidR="0062725D" w:rsidRDefault="0062725D" w:rsidP="00166653">
      <w:r w:rsidRPr="0062725D">
        <w:rPr>
          <w:cs/>
        </w:rPr>
        <w:t>จากการเพิ่มกระบวนการตรวจสอบข้อมูลนำเข้า พบว่าระบบสามารถป้องกันการบันทึกข้อมูลผิดพลาดเข้าสู่ฐานข้อมูลได้ทั้งหมด และช่วยลดการเกิดข้อผิดพลาดในกระบวนการทำงานของระบบในภายหลังได้อย่างมีนัยสำคัญ</w:t>
      </w:r>
    </w:p>
    <w:p w14:paraId="450EDD23" w14:textId="069351AF" w:rsidR="00646D93" w:rsidRPr="00AF7EB2" w:rsidRDefault="00646D93" w:rsidP="00646D93">
      <w:pPr>
        <w:pStyle w:val="Figure"/>
      </w:pPr>
      <w:r>
        <w:rPr>
          <w:rFonts w:hint="cs"/>
          <w:noProof/>
        </w:rPr>
        <w:drawing>
          <wp:inline distT="0" distB="0" distL="0" distR="0" wp14:anchorId="2D53B4F5" wp14:editId="67A3272A">
            <wp:extent cx="4084320" cy="2660266"/>
            <wp:effectExtent l="0" t="0" r="0" b="6985"/>
            <wp:docPr id="41662634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6340"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89670" cy="2663750"/>
                    </a:xfrm>
                    <a:prstGeom prst="rect">
                      <a:avLst/>
                    </a:prstGeom>
                  </pic:spPr>
                </pic:pic>
              </a:graphicData>
            </a:graphic>
          </wp:inline>
        </w:drawing>
      </w:r>
    </w:p>
    <w:p w14:paraId="6CB2DC40" w14:textId="60C45D42" w:rsidR="00B04460" w:rsidRDefault="00646D93" w:rsidP="00646D93">
      <w:pPr>
        <w:pStyle w:val="Caption"/>
        <w:rPr>
          <w:b w:val="0"/>
          <w:bCs w:val="0"/>
        </w:rPr>
      </w:pPr>
      <w:bookmarkStart w:id="46" w:name="_Ref211756807"/>
      <w:r>
        <w:rPr>
          <w:cs/>
        </w:rPr>
        <w:t xml:space="preserve">รูป </w:t>
      </w:r>
      <w:fldSimple w:instr=" STYLEREF 1 \s ">
        <w:r w:rsidR="00690DDE">
          <w:rPr>
            <w:noProof/>
            <w:cs/>
          </w:rPr>
          <w:t>4</w:t>
        </w:r>
      </w:fldSimple>
      <w:r w:rsidR="000E00BE">
        <w:rPr>
          <w:cs/>
        </w:rPr>
        <w:t>.</w:t>
      </w:r>
      <w:fldSimple w:instr=" SEQ รูป \* ARABIC \s 1 ">
        <w:r w:rsidR="00690DDE">
          <w:rPr>
            <w:noProof/>
            <w:cs/>
          </w:rPr>
          <w:t>2</w:t>
        </w:r>
      </w:fldSimple>
      <w:bookmarkEnd w:id="46"/>
      <w:r>
        <w:rPr>
          <w:rFonts w:hint="cs"/>
          <w:cs/>
        </w:rPr>
        <w:t xml:space="preserve"> </w:t>
      </w:r>
      <w:r w:rsidRPr="00646D93">
        <w:rPr>
          <w:b w:val="0"/>
          <w:bCs w:val="0"/>
          <w:cs/>
        </w:rPr>
        <w:t>ตัวอย่างผลการตรวจสอบข้อมูลนำเข้าในระบบต้นแบบ</w:t>
      </w:r>
    </w:p>
    <w:p w14:paraId="72A921C3" w14:textId="54945335" w:rsidR="00646D93" w:rsidRDefault="00646D93" w:rsidP="00646D93">
      <w:r w:rsidRPr="00646D93">
        <w:rPr>
          <w:cs/>
        </w:rPr>
        <w:lastRenderedPageBreak/>
        <w:t>จาก</w:t>
      </w:r>
      <w:r>
        <w:rPr>
          <w:cs/>
        </w:rPr>
        <w:fldChar w:fldCharType="begin"/>
      </w:r>
      <w:r>
        <w:rPr>
          <w:cs/>
        </w:rPr>
        <w:instrText xml:space="preserve"> </w:instrText>
      </w:r>
      <w:r>
        <w:instrText>REF _Ref</w:instrText>
      </w:r>
      <w:r>
        <w:rPr>
          <w:cs/>
        </w:rPr>
        <w:instrText xml:space="preserve">211756807 </w:instrText>
      </w:r>
      <w:r>
        <w:instrText>\h</w:instrText>
      </w:r>
      <w:r>
        <w:rPr>
          <w:cs/>
        </w:rPr>
        <w:instrText xml:space="preserve"> </w:instrText>
      </w:r>
      <w:r>
        <w:rPr>
          <w:cs/>
        </w:rPr>
      </w:r>
      <w:r>
        <w:rPr>
          <w:cs/>
        </w:rPr>
        <w:fldChar w:fldCharType="separate"/>
      </w:r>
      <w:r w:rsidR="00690DDE">
        <w:rPr>
          <w:cs/>
        </w:rPr>
        <w:t xml:space="preserve">รูป </w:t>
      </w:r>
      <w:r w:rsidR="00690DDE">
        <w:rPr>
          <w:noProof/>
          <w:cs/>
        </w:rPr>
        <w:t>4</w:t>
      </w:r>
      <w:r w:rsidR="00690DDE">
        <w:rPr>
          <w:cs/>
        </w:rPr>
        <w:t>.</w:t>
      </w:r>
      <w:r w:rsidR="00690DDE">
        <w:rPr>
          <w:noProof/>
          <w:cs/>
        </w:rPr>
        <w:t>2</w:t>
      </w:r>
      <w:r>
        <w:rPr>
          <w:cs/>
        </w:rPr>
        <w:fldChar w:fldCharType="end"/>
      </w:r>
      <w:r>
        <w:rPr>
          <w:rFonts w:hint="cs"/>
          <w:cs/>
        </w:rPr>
        <w:t xml:space="preserve"> </w:t>
      </w:r>
      <w:r w:rsidRPr="00646D93">
        <w:rPr>
          <w:cs/>
        </w:rPr>
        <w:t>สามารถเห็นได้ว่าระบบต้นแบบสามารถตรวจจับข้อผิดพลาดของข้อมูลได้ตั้งแต่ขั้นตอนการกรอกข้อมูลของผู้ใช้ โดยระบบจะแสดงข้อความแจ้งเตือนแบบเรียลไทม์ (</w:t>
      </w:r>
      <w:r w:rsidRPr="00646D93">
        <w:t xml:space="preserve">Real-time Validation) </w:t>
      </w:r>
      <w:r w:rsidRPr="00646D93">
        <w:rPr>
          <w:cs/>
        </w:rPr>
        <w:t>ผ่านหน้าเว็บ ช่วยให้ผู้ใช้สามารถแก้ไขข้อมูลให้ถูกต้องก่อนบันทึกจริง ผลลัพธ์ดังกล่าวช่วยลดข้อผิดพลาดของข้อมูลที่เข้าสู่ฐานข้อมูล และเพิ่มความน่าเชื่อถือของระบบในเชิงคุณภาพ</w:t>
      </w:r>
    </w:p>
    <w:p w14:paraId="69993E5D" w14:textId="6AB9478F" w:rsidR="00646D93" w:rsidRDefault="00646D93" w:rsidP="00646D93">
      <w:pPr>
        <w:pStyle w:val="Heading2"/>
      </w:pPr>
      <w:bookmarkStart w:id="47" w:name="_Toc211784898"/>
      <w:r w:rsidRPr="00646D93">
        <w:rPr>
          <w:cs/>
        </w:rPr>
        <w:t>ผลการทดสอบแบบอัตโนมัติ (</w:t>
      </w:r>
      <w:r w:rsidRPr="00646D93">
        <w:t>Automated Testing)</w:t>
      </w:r>
      <w:bookmarkEnd w:id="47"/>
    </w:p>
    <w:p w14:paraId="1E9EB7EE" w14:textId="28AEBDDB" w:rsidR="00646D93" w:rsidRDefault="00646D93" w:rsidP="00646D93">
      <w:r w:rsidRPr="00646D93">
        <w:rPr>
          <w:cs/>
        </w:rPr>
        <w:t>เพื่อประเมินความถูกต้องของการทำงานของระบบต้นแบบหลังการปรับปรุง ได้มีการเพิ่มกระบวนการ ทดสอบแบบอัตโนมัติ (</w:t>
      </w:r>
      <w:r w:rsidRPr="00646D93">
        <w:t xml:space="preserve">Automated Testing) </w:t>
      </w:r>
      <w:r w:rsidRPr="00646D93">
        <w:rPr>
          <w:cs/>
        </w:rPr>
        <w:t xml:space="preserve">เพื่อจำลองการใช้งานจริงและตรวจสอบความถูกต้องของระบบในหลายระดับ โดยใช้เครื่องมือ </w:t>
      </w:r>
      <w:r w:rsidRPr="00646D93">
        <w:t xml:space="preserve">Pytest </w:t>
      </w:r>
      <w:r w:rsidRPr="00646D93">
        <w:rPr>
          <w:cs/>
        </w:rPr>
        <w:t xml:space="preserve">และ </w:t>
      </w:r>
      <w:r w:rsidRPr="00646D93">
        <w:t xml:space="preserve">Robot Framework (Selenium) </w:t>
      </w:r>
      <w:r w:rsidRPr="00646D93">
        <w:rPr>
          <w:cs/>
        </w:rPr>
        <w:t>ในการดำเนินการทดสอบ</w:t>
      </w:r>
    </w:p>
    <w:p w14:paraId="3407EA4F" w14:textId="4801A2A9" w:rsidR="00646D93" w:rsidRDefault="00646D93" w:rsidP="005D7035">
      <w:pPr>
        <w:pStyle w:val="Heading3"/>
      </w:pPr>
      <w:bookmarkStart w:id="48" w:name="_Toc211783851"/>
      <w:bookmarkStart w:id="49" w:name="_Toc211784899"/>
      <w:r w:rsidRPr="00646D93">
        <w:rPr>
          <w:cs/>
        </w:rPr>
        <w:t>การทดสอบระดับหน่วย (</w:t>
      </w:r>
      <w:r w:rsidRPr="00646D93">
        <w:t xml:space="preserve">Unit Test) </w:t>
      </w:r>
      <w:r w:rsidRPr="00646D93">
        <w:rPr>
          <w:cs/>
        </w:rPr>
        <w:t>และการทดสอบแบบบูรณาการ (</w:t>
      </w:r>
      <w:r w:rsidRPr="00646D93">
        <w:t>Integration Test)</w:t>
      </w:r>
      <w:bookmarkEnd w:id="48"/>
      <w:bookmarkEnd w:id="49"/>
    </w:p>
    <w:p w14:paraId="759C1225" w14:textId="50C9456D" w:rsidR="00841E57" w:rsidRDefault="00646D93" w:rsidP="008732CA">
      <w:pPr>
        <w:pStyle w:val="NormalH3"/>
      </w:pPr>
      <w:r w:rsidRPr="00646D93">
        <w:rPr>
          <w:cs/>
        </w:rPr>
        <w:t>การทดสอบระดับหน่วย (</w:t>
      </w:r>
      <w:r w:rsidRPr="00646D93">
        <w:t xml:space="preserve">Unit Test) </w:t>
      </w:r>
      <w:r w:rsidRPr="00646D93">
        <w:rPr>
          <w:cs/>
        </w:rPr>
        <w:t xml:space="preserve">ดำเนินการโดยใช้ </w:t>
      </w:r>
      <w:r w:rsidRPr="00646D93">
        <w:t xml:space="preserve">Pytest </w:t>
      </w:r>
      <w:r w:rsidRPr="00646D93">
        <w:rPr>
          <w:cs/>
        </w:rPr>
        <w:t>เพื่อทดสอบฟังก์ชันหลักของแต่ละโมดูล</w:t>
      </w:r>
      <w:r>
        <w:rPr>
          <w:rFonts w:hint="cs"/>
          <w:cs/>
        </w:rPr>
        <w:t xml:space="preserve"> เช่น </w:t>
      </w:r>
      <w:r w:rsidRPr="00646D93">
        <w:rPr>
          <w:cs/>
        </w:rPr>
        <w:t>ฟังก์ชันการเพิ่มรายวิชา</w:t>
      </w:r>
      <w:r>
        <w:rPr>
          <w:rFonts w:hint="cs"/>
          <w:cs/>
        </w:rPr>
        <w:t xml:space="preserve"> </w:t>
      </w:r>
      <w:r w:rsidRPr="00646D93">
        <w:rPr>
          <w:cs/>
        </w:rPr>
        <w:t>ฟังก์ชันการลงทะเบียนเรียน</w:t>
      </w:r>
      <w:r>
        <w:rPr>
          <w:rFonts w:hint="cs"/>
          <w:cs/>
        </w:rPr>
        <w:t xml:space="preserve"> </w:t>
      </w:r>
      <w:r w:rsidRPr="00646D93">
        <w:rPr>
          <w:cs/>
        </w:rPr>
        <w:t>ฟังก์ชันการตรวจสอบรหัสผู้ใช้</w:t>
      </w:r>
      <w:r>
        <w:rPr>
          <w:rFonts w:hint="cs"/>
          <w:cs/>
        </w:rPr>
        <w:t xml:space="preserve"> </w:t>
      </w:r>
      <w:r w:rsidRPr="00646D93">
        <w:rPr>
          <w:cs/>
        </w:rPr>
        <w:t>ส่วนการทดสอบแบบบูรณาการ (</w:t>
      </w:r>
      <w:r w:rsidRPr="00646D93">
        <w:t xml:space="preserve">Integration Test) </w:t>
      </w:r>
      <w:r w:rsidRPr="00646D93">
        <w:rPr>
          <w:cs/>
        </w:rPr>
        <w:t xml:space="preserve">ใช้สำหรับตรวจสอบการเชื่อมโยงระหว่างโมดูล เช่น ความสัมพันธ์ระหว่างผู้ใช้กับรายวิชา เพื่อให้แน่ใจว่าข้อมูลถูกส่งผ่านระหว่างโมดูลได้อย่างถูกต้องผลการทดสอบด้วย </w:t>
      </w:r>
      <w:r w:rsidRPr="00646D93">
        <w:t xml:space="preserve">Pytest </w:t>
      </w:r>
      <w:r w:rsidRPr="00646D93">
        <w:rPr>
          <w:cs/>
        </w:rPr>
        <w:t>พบว่าฟังก์ชันทั้งหมดทำงานถูกต้องตามที่ออกแบบไว้ และผ่านกา</w:t>
      </w:r>
      <w:r>
        <w:rPr>
          <w:rFonts w:hint="cs"/>
          <w:cs/>
        </w:rPr>
        <w:t>ร</w:t>
      </w:r>
      <w:r w:rsidRPr="00646D93">
        <w:rPr>
          <w:cs/>
        </w:rPr>
        <w:t>ทดสอบในทุกกรณีที่กำหนด</w:t>
      </w:r>
    </w:p>
    <w:p w14:paraId="0E8A1672" w14:textId="77A8D744" w:rsidR="00841E57" w:rsidRDefault="00841E57" w:rsidP="001C0388">
      <w:pPr>
        <w:pStyle w:val="Figure"/>
      </w:pPr>
      <w:r w:rsidRPr="00841E57">
        <w:rPr>
          <w:noProof/>
        </w:rPr>
        <w:drawing>
          <wp:inline distT="0" distB="0" distL="0" distR="0" wp14:anchorId="48A7999F" wp14:editId="711F0C58">
            <wp:extent cx="4096659" cy="1851660"/>
            <wp:effectExtent l="0" t="0" r="0" b="0"/>
            <wp:docPr id="16459174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17471" name="Picture 6" descr="A screen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t="57604" r="57291"/>
                    <a:stretch>
                      <a:fillRect/>
                    </a:stretch>
                  </pic:blipFill>
                  <pic:spPr bwMode="auto">
                    <a:xfrm>
                      <a:off x="0" y="0"/>
                      <a:ext cx="4141761" cy="1872046"/>
                    </a:xfrm>
                    <a:prstGeom prst="rect">
                      <a:avLst/>
                    </a:prstGeom>
                    <a:ln>
                      <a:noFill/>
                    </a:ln>
                    <a:extLst>
                      <a:ext uri="{53640926-AAD7-44D8-BBD7-CCE9431645EC}">
                        <a14:shadowObscured xmlns:a14="http://schemas.microsoft.com/office/drawing/2010/main"/>
                      </a:ext>
                    </a:extLst>
                  </pic:spPr>
                </pic:pic>
              </a:graphicData>
            </a:graphic>
          </wp:inline>
        </w:drawing>
      </w:r>
    </w:p>
    <w:p w14:paraId="5427DB71" w14:textId="35256675" w:rsidR="001C0388" w:rsidRDefault="00841E57" w:rsidP="001C0388">
      <w:pPr>
        <w:pStyle w:val="Caption"/>
        <w:rPr>
          <w:b w:val="0"/>
          <w:bCs w:val="0"/>
        </w:rPr>
      </w:pPr>
      <w:bookmarkStart w:id="50" w:name="_Ref211757855"/>
      <w:bookmarkStart w:id="51" w:name="_Ref211757844"/>
      <w:r>
        <w:rPr>
          <w:cs/>
        </w:rPr>
        <w:t xml:space="preserve">รูป </w:t>
      </w:r>
      <w:fldSimple w:instr=" STYLEREF 1 \s ">
        <w:r w:rsidR="00690DDE">
          <w:rPr>
            <w:noProof/>
            <w:cs/>
          </w:rPr>
          <w:t>4</w:t>
        </w:r>
      </w:fldSimple>
      <w:r w:rsidR="000E00BE">
        <w:rPr>
          <w:cs/>
        </w:rPr>
        <w:t>.</w:t>
      </w:r>
      <w:fldSimple w:instr=" SEQ รูป \* ARABIC \s 1 ">
        <w:r w:rsidR="00690DDE">
          <w:rPr>
            <w:noProof/>
            <w:cs/>
          </w:rPr>
          <w:t>3</w:t>
        </w:r>
      </w:fldSimple>
      <w:bookmarkEnd w:id="50"/>
      <w:r>
        <w:rPr>
          <w:rFonts w:hint="cs"/>
          <w:cs/>
        </w:rPr>
        <w:t xml:space="preserve"> </w:t>
      </w:r>
      <w:r w:rsidRPr="00841E57">
        <w:rPr>
          <w:b w:val="0"/>
          <w:bCs w:val="0"/>
          <w:cs/>
        </w:rPr>
        <w:t xml:space="preserve">ผลการทดสอบด้วย </w:t>
      </w:r>
      <w:r w:rsidRPr="00841E57">
        <w:rPr>
          <w:b w:val="0"/>
          <w:bCs w:val="0"/>
        </w:rPr>
        <w:t>Pytest</w:t>
      </w:r>
      <w:bookmarkEnd w:id="51"/>
    </w:p>
    <w:p w14:paraId="70C8F859" w14:textId="3E07F78E" w:rsidR="001C0388" w:rsidRDefault="001C0388" w:rsidP="008732CA">
      <w:pPr>
        <w:pStyle w:val="NormalH3"/>
      </w:pPr>
      <w:r w:rsidRPr="001C0388">
        <w:rPr>
          <w:cs/>
        </w:rPr>
        <w:t>จาก</w:t>
      </w:r>
      <w:r>
        <w:rPr>
          <w:cs/>
        </w:rPr>
        <w:fldChar w:fldCharType="begin"/>
      </w:r>
      <w:r>
        <w:rPr>
          <w:cs/>
        </w:rPr>
        <w:instrText xml:space="preserve"> </w:instrText>
      </w:r>
      <w:r>
        <w:instrText>REF _Ref</w:instrText>
      </w:r>
      <w:r>
        <w:rPr>
          <w:cs/>
        </w:rPr>
        <w:instrText xml:space="preserve">211757855 </w:instrText>
      </w:r>
      <w:r>
        <w:instrText>\h</w:instrText>
      </w:r>
      <w:r>
        <w:rPr>
          <w:cs/>
        </w:rPr>
        <w:instrText xml:space="preserve"> </w:instrText>
      </w:r>
      <w:r>
        <w:rPr>
          <w:cs/>
        </w:rPr>
      </w:r>
      <w:r>
        <w:rPr>
          <w:cs/>
        </w:rPr>
        <w:fldChar w:fldCharType="separate"/>
      </w:r>
      <w:r w:rsidR="00690DDE">
        <w:rPr>
          <w:cs/>
        </w:rPr>
        <w:t xml:space="preserve">รูป </w:t>
      </w:r>
      <w:r w:rsidR="00690DDE">
        <w:rPr>
          <w:noProof/>
          <w:cs/>
        </w:rPr>
        <w:t>4</w:t>
      </w:r>
      <w:r w:rsidR="00690DDE">
        <w:rPr>
          <w:cs/>
        </w:rPr>
        <w:t>.</w:t>
      </w:r>
      <w:r w:rsidR="00690DDE">
        <w:rPr>
          <w:noProof/>
          <w:cs/>
        </w:rPr>
        <w:t>3</w:t>
      </w:r>
      <w:r>
        <w:rPr>
          <w:cs/>
        </w:rPr>
        <w:fldChar w:fldCharType="end"/>
      </w:r>
      <w:r>
        <w:rPr>
          <w:rFonts w:hint="cs"/>
          <w:cs/>
        </w:rPr>
        <w:t xml:space="preserve"> </w:t>
      </w:r>
      <w:r w:rsidRPr="001C0388">
        <w:rPr>
          <w:cs/>
        </w:rPr>
        <w:t xml:space="preserve">สามารถเห็นได้ว่าการทดสอบด้วยเครื่องมือ </w:t>
      </w:r>
      <w:r w:rsidRPr="001C0388">
        <w:t xml:space="preserve">Pytest </w:t>
      </w:r>
      <w:r w:rsidRPr="001C0388">
        <w:rPr>
          <w:cs/>
        </w:rPr>
        <w:t>ให้ผลลัพธ์เป็นบวกทั้งหมด โดยระบบผ่านการทดสอบทั้งในระดับหน่วย (</w:t>
      </w:r>
      <w:r w:rsidRPr="001C0388">
        <w:t xml:space="preserve">Unit Test) </w:t>
      </w:r>
      <w:r w:rsidRPr="001C0388">
        <w:rPr>
          <w:cs/>
        </w:rPr>
        <w:t>และระดับบูรณาการ (</w:t>
      </w:r>
      <w:r w:rsidRPr="001C0388">
        <w:t xml:space="preserve">Integration Test) </w:t>
      </w:r>
      <w:r w:rsidRPr="001C0388">
        <w:rPr>
          <w:cs/>
        </w:rPr>
        <w:t>ซึ่งครอบคลุมการทำงานของฟังก์ชันหลัก เช่น การเพิ่มรายวิชา การตรวจสอบข้อมูลการ</w:t>
      </w:r>
      <w:r w:rsidRPr="001C0388">
        <w:rPr>
          <w:cs/>
        </w:rPr>
        <w:lastRenderedPageBreak/>
        <w:t>ลงทะเบียน และการเชื่อมโยงข้อมูลระหว่างโมดูลผู้ใช้กับรายวิชา</w:t>
      </w:r>
      <w:r>
        <w:rPr>
          <w:rFonts w:hint="cs"/>
          <w:cs/>
        </w:rPr>
        <w:t xml:space="preserve"> </w:t>
      </w:r>
      <w:r w:rsidRPr="001C0388">
        <w:rPr>
          <w:cs/>
        </w:rPr>
        <w:t>ผลการทดสอบดังกล่าวยืนยันว่าระบบสามารถทำงานได้ถูกต้องตามที่ออกแบบไว้ในทุกส่วน โดยไม่มีข้อผิดพลาด (</w:t>
      </w:r>
      <w:r w:rsidRPr="001C0388">
        <w:t xml:space="preserve">0 Failed) </w:t>
      </w:r>
      <w:r w:rsidRPr="001C0388">
        <w:rPr>
          <w:cs/>
        </w:rPr>
        <w:t>หรือข้อยกเว้น (</w:t>
      </w:r>
      <w:r w:rsidRPr="001C0388">
        <w:t xml:space="preserve">0 Errors) </w:t>
      </w:r>
      <w:r w:rsidRPr="001C0388">
        <w:rPr>
          <w:cs/>
        </w:rPr>
        <w:t>ซึ่งแสดงให้เห็นถึงความถูกต้อง (</w:t>
      </w:r>
      <w:r w:rsidRPr="001C0388">
        <w:t xml:space="preserve">Correctness) </w:t>
      </w:r>
      <w:r w:rsidRPr="001C0388">
        <w:rPr>
          <w:cs/>
        </w:rPr>
        <w:t>และความเสถียร (</w:t>
      </w:r>
      <w:r w:rsidRPr="001C0388">
        <w:t xml:space="preserve">Stability) </w:t>
      </w:r>
      <w:r w:rsidRPr="001C0388">
        <w:rPr>
          <w:cs/>
        </w:rPr>
        <w:t>ของระบบหลังจากเพิ่มกระบวนการทดสอบแบบอัตโนมัต</w:t>
      </w:r>
      <w:r>
        <w:rPr>
          <w:rFonts w:hint="cs"/>
          <w:cs/>
        </w:rPr>
        <w:t>ิ</w:t>
      </w:r>
    </w:p>
    <w:p w14:paraId="795DEEE6" w14:textId="1778B6E5" w:rsidR="005D7035" w:rsidRDefault="001C0388" w:rsidP="005D7035">
      <w:pPr>
        <w:pStyle w:val="Heading3"/>
      </w:pPr>
      <w:bookmarkStart w:id="52" w:name="_Toc211783852"/>
      <w:bookmarkStart w:id="53" w:name="_Toc211784900"/>
      <w:r w:rsidRPr="001C0388">
        <w:rPr>
          <w:cs/>
        </w:rPr>
        <w:t xml:space="preserve">การทดสอบแบบ </w:t>
      </w:r>
      <w:r w:rsidRPr="001C0388">
        <w:t>End-to-End (E2E Test)</w:t>
      </w:r>
      <w:bookmarkEnd w:id="52"/>
      <w:bookmarkEnd w:id="53"/>
      <w:r>
        <w:rPr>
          <w:rFonts w:hint="cs"/>
          <w:cs/>
        </w:rPr>
        <w:t xml:space="preserve"> </w:t>
      </w:r>
    </w:p>
    <w:p w14:paraId="65DF1D67" w14:textId="67F158B9" w:rsidR="001C0388" w:rsidRDefault="001C0388" w:rsidP="009230D8">
      <w:pPr>
        <w:pStyle w:val="NormalH3"/>
      </w:pPr>
      <w:r w:rsidRPr="001C0388">
        <w:rPr>
          <w:cs/>
        </w:rPr>
        <w:t xml:space="preserve">เพื่อจำลองพฤติกรรมของผู้ใช้จริง ได้ใช้เครื่องมือ </w:t>
      </w:r>
      <w:r w:rsidRPr="001C0388">
        <w:t xml:space="preserve">Robot Framework (Selenium) </w:t>
      </w:r>
      <w:r w:rsidRPr="001C0388">
        <w:rPr>
          <w:cs/>
        </w:rPr>
        <w:t xml:space="preserve">ในการทดสอบแบบ </w:t>
      </w:r>
      <w:r w:rsidRPr="001C0388">
        <w:t>End-to-End (E</w:t>
      </w:r>
      <w:r w:rsidRPr="001C0388">
        <w:rPr>
          <w:cs/>
        </w:rPr>
        <w:t>2</w:t>
      </w:r>
      <w:r w:rsidRPr="001C0388">
        <w:t xml:space="preserve">E) </w:t>
      </w:r>
      <w:r w:rsidRPr="001C0388">
        <w:rPr>
          <w:cs/>
        </w:rPr>
        <w:t>โดยระบบจะจำลองการทำงานตั้งแต่ขั้นตอนการเข้าสู่ระบบ (</w:t>
      </w:r>
      <w:r w:rsidRPr="001C0388">
        <w:t xml:space="preserve">Login) </w:t>
      </w:r>
      <w:r w:rsidRPr="001C0388">
        <w:rPr>
          <w:cs/>
        </w:rPr>
        <w:t>การลงทะเบียนรายวิชา และการตรวจสอบข้อมูลในฐานข้อมูล</w:t>
      </w:r>
      <w:r>
        <w:rPr>
          <w:rFonts w:hint="cs"/>
          <w:cs/>
        </w:rPr>
        <w:t xml:space="preserve"> </w:t>
      </w:r>
      <w:r w:rsidRPr="001C0388">
        <w:rPr>
          <w:cs/>
        </w:rPr>
        <w:t>ผลการทดสอบแสดงให้เห็นว่าระบบสามารถทำงานได้ครบถ้วนตามลำดับการใช้งานจริง โดยไม่มีข้อผิดพลาดในการแสดงผลหรือการเชื่อมโยงข้อมูล</w:t>
      </w:r>
    </w:p>
    <w:p w14:paraId="2D729517" w14:textId="65BF1115" w:rsidR="0033593F" w:rsidRDefault="001C0388" w:rsidP="009230D8">
      <w:r w:rsidRPr="001C0388">
        <w:rPr>
          <w:cs/>
        </w:rPr>
        <w:t>สรุปผลการทดสอบแบบอัตโนมัติ</w:t>
      </w:r>
      <w:r>
        <w:rPr>
          <w:rFonts w:hint="cs"/>
          <w:cs/>
        </w:rPr>
        <w:t xml:space="preserve"> </w:t>
      </w:r>
      <w:r w:rsidRPr="001C0388">
        <w:rPr>
          <w:cs/>
        </w:rPr>
        <w:t>จากผลการทดสอบทั้งสามระดับ พบว่าระบบหลังปรับปรุงมีความถูกต้องและความเสถียรในการทำงานสูงขึ้นอย่างชัดเจน โดยกระบวนการทดสอบแบบอัตโนมัติช่วยลดระยะเวลาในการตรวจสอบระบบ และสามารถทำการทดสอบซ้ำได้โดยไม่ต้องอาศัยการทดสอบด้วยตนเอง (</w:t>
      </w:r>
      <w:r w:rsidRPr="001C0388">
        <w:t xml:space="preserve">Manual Testing) </w:t>
      </w:r>
      <w:r w:rsidRPr="001C0388">
        <w:rPr>
          <w:cs/>
        </w:rPr>
        <w:t xml:space="preserve">ซึ่งสอดคล้องกับแนวทางของ </w:t>
      </w:r>
      <w:r w:rsidRPr="001C0388">
        <w:t>Thoughtworks (</w:t>
      </w:r>
      <w:r w:rsidRPr="001C0388">
        <w:rPr>
          <w:cs/>
        </w:rPr>
        <w:t>2012) ที่ระบุว่าการทดสอบอัตโนมัติช่วยเพิ่มประสิทธิภาพและลดข้อผิดพลาดจากมนุษย์ได้อย่างมีประสิทธิผล</w:t>
      </w:r>
    </w:p>
    <w:p w14:paraId="1FD4B3CB" w14:textId="0EE7CC78" w:rsidR="00C162A5" w:rsidRDefault="00C162A5" w:rsidP="00C162A5">
      <w:pPr>
        <w:pStyle w:val="Figure"/>
      </w:pPr>
      <w:r>
        <w:rPr>
          <w:rFonts w:hint="cs"/>
          <w:noProof/>
        </w:rPr>
        <w:drawing>
          <wp:inline distT="0" distB="0" distL="0" distR="0" wp14:anchorId="6D9BD08A" wp14:editId="32983CA1">
            <wp:extent cx="2925022" cy="2403917"/>
            <wp:effectExtent l="0" t="0" r="8890" b="0"/>
            <wp:docPr id="92178637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86374" name="Picture 4"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l="1285" t="19878" r="43238" b="21326"/>
                    <a:stretch>
                      <a:fillRect/>
                    </a:stretch>
                  </pic:blipFill>
                  <pic:spPr bwMode="auto">
                    <a:xfrm>
                      <a:off x="0" y="0"/>
                      <a:ext cx="2926056" cy="2404767"/>
                    </a:xfrm>
                    <a:prstGeom prst="rect">
                      <a:avLst/>
                    </a:prstGeom>
                    <a:ln>
                      <a:noFill/>
                    </a:ln>
                    <a:extLst>
                      <a:ext uri="{53640926-AAD7-44D8-BBD7-CCE9431645EC}">
                        <a14:shadowObscured xmlns:a14="http://schemas.microsoft.com/office/drawing/2010/main"/>
                      </a:ext>
                    </a:extLst>
                  </pic:spPr>
                </pic:pic>
              </a:graphicData>
            </a:graphic>
          </wp:inline>
        </w:drawing>
      </w:r>
    </w:p>
    <w:p w14:paraId="447DD80D" w14:textId="1FC4ECA8" w:rsidR="00C162A5" w:rsidRDefault="00C162A5" w:rsidP="00C162A5">
      <w:pPr>
        <w:pStyle w:val="Caption"/>
        <w:rPr>
          <w:cs/>
        </w:rPr>
      </w:pPr>
      <w:r>
        <w:rPr>
          <w:cs/>
        </w:rPr>
        <w:t xml:space="preserve">รูป </w:t>
      </w:r>
      <w:fldSimple w:instr=" STYLEREF 1 \s ">
        <w:r w:rsidR="00690DDE">
          <w:rPr>
            <w:noProof/>
            <w:cs/>
          </w:rPr>
          <w:t>4</w:t>
        </w:r>
      </w:fldSimple>
      <w:r w:rsidR="000E00BE">
        <w:rPr>
          <w:cs/>
        </w:rPr>
        <w:t>.</w:t>
      </w:r>
      <w:fldSimple w:instr=" SEQ รูป \* ARABIC \s 1 ">
        <w:r w:rsidR="00690DDE">
          <w:rPr>
            <w:noProof/>
            <w:cs/>
          </w:rPr>
          <w:t>4</w:t>
        </w:r>
      </w:fldSimple>
      <w:r>
        <w:rPr>
          <w:rFonts w:hint="cs"/>
          <w:cs/>
        </w:rPr>
        <w:t xml:space="preserve"> </w:t>
      </w:r>
      <w:r w:rsidRPr="00841E57">
        <w:rPr>
          <w:b w:val="0"/>
          <w:bCs w:val="0"/>
          <w:cs/>
        </w:rPr>
        <w:t xml:space="preserve">ผลการทดสอบด้วย </w:t>
      </w:r>
      <w:r w:rsidRPr="00C162A5">
        <w:rPr>
          <w:b w:val="0"/>
          <w:bCs w:val="0"/>
        </w:rPr>
        <w:t>Robot Framework (Selenium)</w:t>
      </w:r>
    </w:p>
    <w:p w14:paraId="7C2FFA77" w14:textId="29E56153" w:rsidR="0033593F" w:rsidRDefault="0033593F" w:rsidP="0033593F">
      <w:pPr>
        <w:pStyle w:val="Heading2"/>
      </w:pPr>
      <w:bookmarkStart w:id="54" w:name="_Toc211784901"/>
      <w:r w:rsidRPr="0033593F">
        <w:rPr>
          <w:cs/>
        </w:rPr>
        <w:t xml:space="preserve">ผลการประเมินคุณภาพของซอร์สโค้ดด้วย </w:t>
      </w:r>
      <w:r w:rsidRPr="0033593F">
        <w:t>SonarQube</w:t>
      </w:r>
      <w:bookmarkEnd w:id="54"/>
    </w:p>
    <w:p w14:paraId="3FEC2F89" w14:textId="381A037C" w:rsidR="0033593F" w:rsidRDefault="0033593F" w:rsidP="0033593F">
      <w:r w:rsidRPr="0033593F">
        <w:rPr>
          <w:cs/>
        </w:rPr>
        <w:t xml:space="preserve">เพื่อประเมินคุณภาพของซอร์สโค้ดของระบบต้นแบบในเชิงปริมาณ ได้ใช้เครื่องมือ </w:t>
      </w:r>
      <w:r w:rsidRPr="0033593F">
        <w:t xml:space="preserve">SonarQube </w:t>
      </w:r>
      <w:r w:rsidRPr="0033593F">
        <w:rPr>
          <w:cs/>
        </w:rPr>
        <w:t xml:space="preserve">ซึ่งเป็นเครื่องมือวิเคราะห์ซอร์สโค้ดแบบ </w:t>
      </w:r>
      <w:r w:rsidRPr="0033593F">
        <w:t xml:space="preserve">Static Analysis </w:t>
      </w:r>
      <w:r w:rsidRPr="0033593F">
        <w:rPr>
          <w:cs/>
        </w:rPr>
        <w:t>สำหรับตรวจสอบคุณภาพ</w:t>
      </w:r>
      <w:r w:rsidRPr="0033593F">
        <w:rPr>
          <w:cs/>
        </w:rPr>
        <w:lastRenderedPageBreak/>
        <w:t>ของซอฟต์แวร์ในด้านความถูกต้อง ความสามารถในการบำรุงรักษา และความครอบคลุมของการทดสอบ</w:t>
      </w:r>
      <w:r>
        <w:rPr>
          <w:rFonts w:hint="cs"/>
          <w:cs/>
        </w:rPr>
        <w:t xml:space="preserve"> </w:t>
      </w:r>
      <w:r w:rsidRPr="0033593F">
        <w:t xml:space="preserve">SonarQube </w:t>
      </w:r>
      <w:r w:rsidRPr="0033593F">
        <w:rPr>
          <w:cs/>
        </w:rPr>
        <w:t xml:space="preserve">จะวิเคราะห์ซอร์สโค้ดในสองช่วงเวลา </w:t>
      </w:r>
      <w:r>
        <w:rPr>
          <w:rFonts w:hint="cs"/>
          <w:cs/>
        </w:rPr>
        <w:t>คือ</w:t>
      </w:r>
    </w:p>
    <w:p w14:paraId="39170E0E" w14:textId="79A05E56" w:rsidR="0033593F" w:rsidRDefault="0033593F" w:rsidP="0033593F">
      <w:r>
        <w:rPr>
          <w:rFonts w:hint="cs"/>
          <w:cs/>
        </w:rPr>
        <w:t xml:space="preserve">1. </w:t>
      </w:r>
      <w:r w:rsidRPr="0033593F">
        <w:rPr>
          <w:cs/>
        </w:rPr>
        <w:t>ระบบก่อนปรับปรุง (</w:t>
      </w:r>
      <w:r w:rsidRPr="0033593F">
        <w:t>T</w:t>
      </w:r>
      <w:r w:rsidRPr="0033593F">
        <w:rPr>
          <w:cs/>
        </w:rPr>
        <w:t xml:space="preserve">0)ระบบที่ยังไม่มี </w:t>
      </w:r>
      <w:r w:rsidRPr="0033593F">
        <w:t xml:space="preserve">Input Validation </w:t>
      </w:r>
      <w:r w:rsidRPr="0033593F">
        <w:rPr>
          <w:cs/>
        </w:rPr>
        <w:t>และการทดสอบอัตโนมัติ</w:t>
      </w:r>
    </w:p>
    <w:p w14:paraId="3D979D7B" w14:textId="2A44B4D8" w:rsidR="0033593F" w:rsidRDefault="0033593F" w:rsidP="005D7035">
      <w:r>
        <w:rPr>
          <w:rFonts w:hint="cs"/>
          <w:cs/>
        </w:rPr>
        <w:t xml:space="preserve">2. </w:t>
      </w:r>
      <w:r w:rsidRPr="0033593F">
        <w:rPr>
          <w:cs/>
        </w:rPr>
        <w:t>ระบบหลังปรับปรุง (</w:t>
      </w:r>
      <w:r w:rsidRPr="0033593F">
        <w:t>T</w:t>
      </w:r>
      <w:r w:rsidRPr="0033593F">
        <w:rPr>
          <w:cs/>
        </w:rPr>
        <w:t>1)</w:t>
      </w:r>
      <w:r>
        <w:rPr>
          <w:rFonts w:hint="cs"/>
          <w:cs/>
        </w:rPr>
        <w:t xml:space="preserve"> </w:t>
      </w:r>
      <w:r w:rsidRPr="0033593F">
        <w:rPr>
          <w:cs/>
        </w:rPr>
        <w:t xml:space="preserve">ระบบที่มีการเพิ่ม </w:t>
      </w:r>
      <w:r w:rsidRPr="0033593F">
        <w:t xml:space="preserve">Input Validation </w:t>
      </w:r>
      <w:r w:rsidRPr="0033593F">
        <w:rPr>
          <w:cs/>
        </w:rPr>
        <w:t>และการทดสอบอัตโนมัต</w:t>
      </w:r>
      <w:r>
        <w:rPr>
          <w:rFonts w:hint="cs"/>
          <w:cs/>
        </w:rPr>
        <w:t>ิ</w:t>
      </w:r>
      <w:r w:rsidRPr="0033593F">
        <w:rPr>
          <w:cs/>
        </w:rPr>
        <w:t xml:space="preserve">ด้วย </w:t>
      </w:r>
      <w:r w:rsidRPr="0033593F">
        <w:t xml:space="preserve">Pytest </w:t>
      </w:r>
      <w:r w:rsidRPr="0033593F">
        <w:rPr>
          <w:cs/>
        </w:rPr>
        <w:t xml:space="preserve">และ </w:t>
      </w:r>
      <w:r w:rsidRPr="0033593F">
        <w:t>Robot Framework</w:t>
      </w:r>
    </w:p>
    <w:p w14:paraId="204B4200" w14:textId="77777777" w:rsidR="007E1083" w:rsidRDefault="005D7035" w:rsidP="007E1083">
      <w:pPr>
        <w:pStyle w:val="Heading3"/>
      </w:pPr>
      <w:bookmarkStart w:id="55" w:name="_Toc211783854"/>
      <w:bookmarkStart w:id="56" w:name="_Toc211784902"/>
      <w:r w:rsidRPr="005D7035">
        <w:rPr>
          <w:cs/>
        </w:rPr>
        <w:t>ตัวชี้วัดที่ใช้ในการประเมินคุณภาพ (</w:t>
      </w:r>
      <w:r w:rsidRPr="005D7035">
        <w:t>Metrics)</w:t>
      </w:r>
      <w:bookmarkEnd w:id="55"/>
      <w:bookmarkEnd w:id="56"/>
      <w:r>
        <w:rPr>
          <w:rFonts w:hint="cs"/>
          <w:cs/>
        </w:rPr>
        <w:t xml:space="preserve"> </w:t>
      </w:r>
    </w:p>
    <w:p w14:paraId="52D0B183" w14:textId="77777777" w:rsidR="00FD1000" w:rsidRDefault="00FD1000" w:rsidP="008732CA">
      <w:pPr>
        <w:pStyle w:val="NormalH3"/>
      </w:pPr>
      <w:r w:rsidRPr="00FD1000">
        <w:rPr>
          <w:cs/>
        </w:rPr>
        <w:t>การประเมินคุณภาพของซอร์สโค้ดในงานวิจัยนี้อาศัยค่าตัวชี้วัดหลัก (</w:t>
      </w:r>
      <w:r w:rsidRPr="00FD1000">
        <w:t xml:space="preserve">Metrics) </w:t>
      </w:r>
      <w:r w:rsidRPr="00FD1000">
        <w:rPr>
          <w:cs/>
        </w:rPr>
        <w:t xml:space="preserve">จากเครื่องมือ </w:t>
      </w:r>
      <w:r w:rsidRPr="00FD1000">
        <w:t xml:space="preserve">SonarQube </w:t>
      </w:r>
      <w:r w:rsidRPr="00FD1000">
        <w:rPr>
          <w:cs/>
        </w:rPr>
        <w:t>ซึ่งใช้ในการวิเคราะห์คุณภาพซอฟต์แวร์เชิงสถิติ โดยพิจารณาจากสี่ปัจจัยหลัก ดังนี้</w:t>
      </w:r>
    </w:p>
    <w:p w14:paraId="6C90DE8B" w14:textId="5643A2B9" w:rsidR="00FD1000" w:rsidRDefault="00FD1000" w:rsidP="00FD1000">
      <w:pPr>
        <w:pStyle w:val="NormalH3"/>
      </w:pPr>
      <w:r>
        <w:rPr>
          <w:rFonts w:hint="cs"/>
          <w:cs/>
        </w:rPr>
        <w:t xml:space="preserve">1. </w:t>
      </w:r>
      <w:r>
        <w:t>Reliability (</w:t>
      </w:r>
      <w:r>
        <w:rPr>
          <w:cs/>
        </w:rPr>
        <w:t>ความน่าเชื่อถือของซอฟต์แวร์)</w:t>
      </w:r>
      <w:r>
        <w:rPr>
          <w:rFonts w:hint="cs"/>
          <w:cs/>
        </w:rPr>
        <w:t xml:space="preserve"> </w:t>
      </w:r>
      <w:r>
        <w:rPr>
          <w:cs/>
        </w:rPr>
        <w:t xml:space="preserve">หมายถึงระดับความถูกต้องและความเสถียรของระบบซอฟต์แวร์ โดย </w:t>
      </w:r>
      <w:r>
        <w:t xml:space="preserve">SonarQube </w:t>
      </w:r>
      <w:r>
        <w:rPr>
          <w:cs/>
        </w:rPr>
        <w:t xml:space="preserve">จะให้คะแนนในรูปแบบของ </w:t>
      </w:r>
      <w:r>
        <w:t xml:space="preserve">Reliability Rating </w:t>
      </w:r>
      <w:r>
        <w:rPr>
          <w:cs/>
        </w:rPr>
        <w:t xml:space="preserve">ตั้งแต่ระดับ </w:t>
      </w:r>
      <w:r>
        <w:t xml:space="preserve">A </w:t>
      </w:r>
      <w:r>
        <w:rPr>
          <w:cs/>
        </w:rPr>
        <w:t xml:space="preserve">ถึง </w:t>
      </w:r>
      <w:r>
        <w:t xml:space="preserve">E </w:t>
      </w:r>
      <w:r>
        <w:rPr>
          <w:cs/>
        </w:rPr>
        <w:t>ซึ่งสะท้อนถึงจำนวนและความรุนแรงของข้อบกพร่อง (</w:t>
      </w:r>
      <w:r>
        <w:t xml:space="preserve">Bugs) </w:t>
      </w:r>
      <w:r>
        <w:rPr>
          <w:cs/>
        </w:rPr>
        <w:t>ที่ตรวจพบในซอร์สโค้ด</w:t>
      </w:r>
    </w:p>
    <w:p w14:paraId="4D1B52F7" w14:textId="3B12A9B7" w:rsidR="00FD1000" w:rsidRDefault="00FD1000" w:rsidP="00FD1000">
      <w:pPr>
        <w:pStyle w:val="NormalH3"/>
      </w:pPr>
      <w:r>
        <w:rPr>
          <w:cs/>
        </w:rPr>
        <w:t xml:space="preserve">ระดับ </w:t>
      </w:r>
      <w:r>
        <w:t xml:space="preserve">A: </w:t>
      </w:r>
      <w:r>
        <w:rPr>
          <w:cs/>
        </w:rPr>
        <w:t>ไม่มีข้อบกพร่องร้ายแรง หรือมีน้อยกว่า 0.1</w:t>
      </w:r>
      <w:r>
        <w:t xml:space="preserve"> Bugs </w:t>
      </w:r>
      <w:r>
        <w:rPr>
          <w:cs/>
        </w:rPr>
        <w:t xml:space="preserve">ต่อ 1,000 บรรทัดโค้ด </w:t>
      </w:r>
    </w:p>
    <w:p w14:paraId="4A6C96C9" w14:textId="2DBA0980" w:rsidR="00FD1000" w:rsidRDefault="00FD1000" w:rsidP="00FD1000">
      <w:pPr>
        <w:pStyle w:val="NormalH3"/>
      </w:pPr>
      <w:r>
        <w:rPr>
          <w:cs/>
        </w:rPr>
        <w:t xml:space="preserve">ระดับ </w:t>
      </w:r>
      <w:r>
        <w:t xml:space="preserve">B: </w:t>
      </w:r>
      <w:r>
        <w:rPr>
          <w:cs/>
        </w:rPr>
        <w:t>มีข้อบกพร่องน้อยกว่า 0.5</w:t>
      </w:r>
      <w:r>
        <w:t xml:space="preserve"> Bugs </w:t>
      </w:r>
      <w:r>
        <w:rPr>
          <w:cs/>
        </w:rPr>
        <w:t>ต่อ 1,000 บรรทัดโค้ด</w:t>
      </w:r>
    </w:p>
    <w:p w14:paraId="5C9CDE7C" w14:textId="550B2E2B" w:rsidR="00FD1000" w:rsidRDefault="00FD1000" w:rsidP="00FD1000">
      <w:pPr>
        <w:pStyle w:val="NormalH3"/>
      </w:pPr>
      <w:r>
        <w:rPr>
          <w:cs/>
        </w:rPr>
        <w:t xml:space="preserve">ระดับ </w:t>
      </w:r>
      <w:r>
        <w:t xml:space="preserve">C: </w:t>
      </w:r>
      <w:r>
        <w:rPr>
          <w:cs/>
        </w:rPr>
        <w:t>มีข้อบกพร่องระดับปานกลาง</w:t>
      </w:r>
    </w:p>
    <w:p w14:paraId="4900FA02" w14:textId="6BEB343E" w:rsidR="00FD1000" w:rsidRDefault="00FD1000" w:rsidP="00FD1000">
      <w:pPr>
        <w:pStyle w:val="NormalH3"/>
      </w:pPr>
      <w:r>
        <w:rPr>
          <w:cs/>
        </w:rPr>
        <w:t xml:space="preserve">ระดับ </w:t>
      </w:r>
      <w:r>
        <w:t xml:space="preserve">D: </w:t>
      </w:r>
      <w:r>
        <w:rPr>
          <w:cs/>
        </w:rPr>
        <w:t>มีข้อบกพร่องจำนวนมาก อาจส่งผลต่อการทำงานของระบบ</w:t>
      </w:r>
    </w:p>
    <w:p w14:paraId="30FEFF30" w14:textId="77777777" w:rsidR="00FD1000" w:rsidRDefault="00FD1000" w:rsidP="00FD1000">
      <w:pPr>
        <w:pStyle w:val="NormalH3"/>
      </w:pPr>
      <w:r>
        <w:rPr>
          <w:cs/>
        </w:rPr>
        <w:t xml:space="preserve">ระดับ </w:t>
      </w:r>
      <w:r>
        <w:t xml:space="preserve">E: </w:t>
      </w:r>
      <w:r>
        <w:rPr>
          <w:cs/>
        </w:rPr>
        <w:t>มีข้อบกพร่องรุนแรงที่อาจทำให้ระบบล้มเหลว</w:t>
      </w:r>
    </w:p>
    <w:p w14:paraId="130B7EF8" w14:textId="45ADA0CF" w:rsidR="00FD1000" w:rsidRDefault="00FD1000" w:rsidP="00FD1000">
      <w:pPr>
        <w:pStyle w:val="NormalH3"/>
      </w:pPr>
      <w:r>
        <w:rPr>
          <w:cs/>
        </w:rPr>
        <w:t xml:space="preserve">ทั้งนี้ ยิ่งค่า </w:t>
      </w:r>
      <w:r>
        <w:t xml:space="preserve">Reliability Rating </w:t>
      </w:r>
      <w:r>
        <w:rPr>
          <w:cs/>
        </w:rPr>
        <w:t xml:space="preserve">ใกล้ </w:t>
      </w:r>
      <w:r>
        <w:t xml:space="preserve">A </w:t>
      </w:r>
      <w:r>
        <w:rPr>
          <w:cs/>
        </w:rPr>
        <w:t xml:space="preserve">มากเท่าใด หมายถึงระบบมีความถูกต้องและเสถียรสูง ลดความเสี่ยงจาก </w:t>
      </w:r>
      <w:r>
        <w:t xml:space="preserve">Runtime Errors </w:t>
      </w:r>
      <w:r>
        <w:rPr>
          <w:cs/>
        </w:rPr>
        <w:t>และสะท้อนถึงคุณภาพของการออกแบบและการทดสอบที่ดี</w:t>
      </w:r>
    </w:p>
    <w:p w14:paraId="431FC9F7" w14:textId="33DA062C" w:rsidR="008732CA" w:rsidRDefault="008732CA" w:rsidP="00FD1000">
      <w:pPr>
        <w:pStyle w:val="NormalH3"/>
      </w:pPr>
      <w:r>
        <w:rPr>
          <w:rFonts w:hint="cs"/>
          <w:cs/>
        </w:rPr>
        <w:t xml:space="preserve">2. </w:t>
      </w:r>
      <w:r w:rsidRPr="008732CA">
        <w:t xml:space="preserve">Maintainability </w:t>
      </w:r>
      <w:r w:rsidR="00FD1000" w:rsidRPr="00FD1000">
        <w:rPr>
          <w:cs/>
        </w:rPr>
        <w:t xml:space="preserve">หมายถึงความง่ายในการปรับปรุง แก้ไข หรือขยายซอฟต์แวร์ โดยพิจารณาจากดัชนี </w:t>
      </w:r>
      <w:r w:rsidR="00FD1000" w:rsidRPr="00FD1000">
        <w:t>Maintainability Rating (</w:t>
      </w:r>
      <w:r w:rsidR="00FD1000" w:rsidRPr="00FD1000">
        <w:rPr>
          <w:cs/>
        </w:rPr>
        <w:t xml:space="preserve">ระดับ </w:t>
      </w:r>
      <w:r w:rsidR="00FD1000" w:rsidRPr="00FD1000">
        <w:t xml:space="preserve">A–E) </w:t>
      </w:r>
      <w:r w:rsidR="00FD1000" w:rsidRPr="00FD1000">
        <w:rPr>
          <w:cs/>
        </w:rPr>
        <w:t xml:space="preserve">และค่า </w:t>
      </w:r>
      <w:r w:rsidR="00FD1000" w:rsidRPr="00FD1000">
        <w:t xml:space="preserve">Technical Debt Ratio (%) </w:t>
      </w:r>
      <w:r w:rsidR="00FD1000" w:rsidRPr="00FD1000">
        <w:rPr>
          <w:cs/>
        </w:rPr>
        <w:t>ซึ่งแสดงถึงสัดส่วนเวลาที่ต้องใช้ในการแก้ปัญหาเชิงโครงสร้างเมื่อเทียบกับเวลาพัฒนา</w:t>
      </w:r>
    </w:p>
    <w:p w14:paraId="4B95B076" w14:textId="6B204B93" w:rsidR="00FD1000" w:rsidRDefault="00FD1000" w:rsidP="00FD1000">
      <w:pPr>
        <w:pStyle w:val="NormalH3"/>
      </w:pPr>
      <w:r>
        <w:rPr>
          <w:cs/>
        </w:rPr>
        <w:t xml:space="preserve">ระดับ </w:t>
      </w:r>
      <w:r>
        <w:t xml:space="preserve">A: Technical Debt &lt; </w:t>
      </w:r>
      <w:r>
        <w:rPr>
          <w:cs/>
        </w:rPr>
        <w:t>5% (บำรุงรักษาง่ายมาก)</w:t>
      </w:r>
    </w:p>
    <w:p w14:paraId="296AC37A" w14:textId="51003EA9" w:rsidR="00FD1000" w:rsidRDefault="00FD1000" w:rsidP="00FD1000">
      <w:pPr>
        <w:pStyle w:val="NormalH3"/>
      </w:pPr>
      <w:r>
        <w:rPr>
          <w:cs/>
        </w:rPr>
        <w:t xml:space="preserve">ระดับ </w:t>
      </w:r>
      <w:r>
        <w:t xml:space="preserve">B: Technical Debt </w:t>
      </w:r>
      <w:r>
        <w:rPr>
          <w:cs/>
        </w:rPr>
        <w:t>6–10% (บำรุงรักษาง่าย)</w:t>
      </w:r>
    </w:p>
    <w:p w14:paraId="687D6876" w14:textId="1170C7C4" w:rsidR="00FD1000" w:rsidRDefault="00FD1000" w:rsidP="00FD1000">
      <w:pPr>
        <w:pStyle w:val="NormalH3"/>
      </w:pPr>
      <w:r>
        <w:rPr>
          <w:cs/>
        </w:rPr>
        <w:t xml:space="preserve">ระดับ </w:t>
      </w:r>
      <w:r>
        <w:t xml:space="preserve">C: Technical Debt </w:t>
      </w:r>
      <w:r>
        <w:rPr>
          <w:cs/>
        </w:rPr>
        <w:t>11–20% (พอใช้)</w:t>
      </w:r>
    </w:p>
    <w:p w14:paraId="380F6602" w14:textId="2EAC7309" w:rsidR="00FD1000" w:rsidRDefault="00FD1000" w:rsidP="00FD1000">
      <w:pPr>
        <w:pStyle w:val="NormalH3"/>
      </w:pPr>
      <w:r>
        <w:rPr>
          <w:cs/>
        </w:rPr>
        <w:t xml:space="preserve">ระดับ </w:t>
      </w:r>
      <w:r>
        <w:t xml:space="preserve">D: Technical Debt </w:t>
      </w:r>
      <w:r>
        <w:rPr>
          <w:cs/>
        </w:rPr>
        <w:t>21–50% (ซับซ้อน ต้องปรับปรุง)</w:t>
      </w:r>
    </w:p>
    <w:p w14:paraId="363EA734" w14:textId="77777777" w:rsidR="00FD1000" w:rsidRDefault="00FD1000" w:rsidP="00FD1000">
      <w:pPr>
        <w:pStyle w:val="NormalH3"/>
      </w:pPr>
      <w:r>
        <w:rPr>
          <w:cs/>
        </w:rPr>
        <w:t xml:space="preserve">ระดับ </w:t>
      </w:r>
      <w:r>
        <w:t xml:space="preserve">E: Technical Debt &gt; </w:t>
      </w:r>
      <w:r>
        <w:rPr>
          <w:cs/>
        </w:rPr>
        <w:t>50% (บำรุงรักษายากมาก)</w:t>
      </w:r>
    </w:p>
    <w:p w14:paraId="1D844772" w14:textId="67580181" w:rsidR="00FD1000" w:rsidRDefault="00FD1000" w:rsidP="00FD1000">
      <w:pPr>
        <w:pStyle w:val="NormalH3"/>
      </w:pPr>
      <w:r>
        <w:rPr>
          <w:cs/>
        </w:rPr>
        <w:t xml:space="preserve">ยิ่งค่า </w:t>
      </w:r>
      <w:r>
        <w:t xml:space="preserve">Maintainability Rating </w:t>
      </w:r>
      <w:r>
        <w:rPr>
          <w:cs/>
        </w:rPr>
        <w:t xml:space="preserve">ต่ำ (ใกล้ </w:t>
      </w:r>
      <w:r>
        <w:t xml:space="preserve">A) </w:t>
      </w:r>
      <w:r>
        <w:rPr>
          <w:cs/>
        </w:rPr>
        <w:t>หมายถึงซอร์สโค้ดมีความสะอาด ไม่ซ้ำซ้อน และสามารถดูแลต่อยอดได้ง่าย ซึ่งสะท้อนถึงคุณภาพการเขียนโค้ดที่ดี</w:t>
      </w:r>
    </w:p>
    <w:p w14:paraId="5782A5EE" w14:textId="2B4864AA" w:rsidR="008732CA" w:rsidRDefault="008732CA" w:rsidP="008732CA">
      <w:pPr>
        <w:pStyle w:val="NormalH3"/>
      </w:pPr>
      <w:r>
        <w:rPr>
          <w:rFonts w:hint="cs"/>
          <w:cs/>
        </w:rPr>
        <w:lastRenderedPageBreak/>
        <w:t>3.</w:t>
      </w:r>
      <w:r w:rsidRPr="008732CA">
        <w:t xml:space="preserve"> Coverage </w:t>
      </w:r>
      <w:r w:rsidR="00FD1000" w:rsidRPr="00FD1000">
        <w:rPr>
          <w:cs/>
        </w:rPr>
        <w:t>หมายถึงร้อยละของบรรทัดโค้ดที่ถูกทดสอบโดยกระบวนการทดสอบอัตโนมัติ (</w:t>
      </w:r>
      <w:r w:rsidR="00FD1000" w:rsidRPr="00FD1000">
        <w:t xml:space="preserve">Automated Tests) </w:t>
      </w:r>
      <w:r w:rsidR="00FD1000" w:rsidRPr="00FD1000">
        <w:rPr>
          <w:cs/>
        </w:rPr>
        <w:t xml:space="preserve">ค่าตัวชี้วัดนี้อยู่ในช่วง 0–100% โดย </w:t>
      </w:r>
      <w:r w:rsidR="00FD1000" w:rsidRPr="00FD1000">
        <w:t xml:space="preserve">SonarQube </w:t>
      </w:r>
      <w:r w:rsidR="00FD1000" w:rsidRPr="00FD1000">
        <w:rPr>
          <w:cs/>
        </w:rPr>
        <w:t>คำนวณจากการรวมผลการทดสอบระดับหน่วย (</w:t>
      </w:r>
      <w:r w:rsidR="00FD1000" w:rsidRPr="00FD1000">
        <w:t xml:space="preserve">Unit Test) </w:t>
      </w:r>
      <w:r w:rsidR="00FD1000" w:rsidRPr="00FD1000">
        <w:rPr>
          <w:cs/>
        </w:rPr>
        <w:t>และแบบบูรณาการ (</w:t>
      </w:r>
      <w:r w:rsidR="00FD1000" w:rsidRPr="00FD1000">
        <w:t>Integration Test)</w:t>
      </w:r>
    </w:p>
    <w:p w14:paraId="23079465" w14:textId="2D62643C" w:rsidR="00FD1000" w:rsidRDefault="00FD1000" w:rsidP="00FD1000">
      <w:pPr>
        <w:pStyle w:val="NormalH3"/>
      </w:pPr>
      <w:r>
        <w:t xml:space="preserve">Coverage ≥ </w:t>
      </w:r>
      <w:r>
        <w:rPr>
          <w:cs/>
        </w:rPr>
        <w:t>80%: ครอบคลุมดีมาก ระบบมีการทดสอบอย่างทั่วถึง</w:t>
      </w:r>
    </w:p>
    <w:p w14:paraId="1EAC0CF2" w14:textId="32AC20B3" w:rsidR="00FD1000" w:rsidRDefault="00FD1000" w:rsidP="00FD1000">
      <w:pPr>
        <w:pStyle w:val="NormalH3"/>
      </w:pPr>
      <w:r>
        <w:t xml:space="preserve">Coverage </w:t>
      </w:r>
      <w:r>
        <w:rPr>
          <w:cs/>
        </w:rPr>
        <w:t>60–79%: ครอบคลุมในระดับดี</w:t>
      </w:r>
    </w:p>
    <w:p w14:paraId="513E5572" w14:textId="106F30C6" w:rsidR="00FD1000" w:rsidRDefault="00FD1000" w:rsidP="00FD1000">
      <w:pPr>
        <w:pStyle w:val="NormalH3"/>
      </w:pPr>
      <w:r>
        <w:t xml:space="preserve">Coverage </w:t>
      </w:r>
      <w:r>
        <w:rPr>
          <w:cs/>
        </w:rPr>
        <w:t>40–59%: ครอบคลุมปานกลาง ควรเพิ่มกรณีทดสอบ</w:t>
      </w:r>
    </w:p>
    <w:p w14:paraId="124D9089" w14:textId="77777777" w:rsidR="00FD1000" w:rsidRDefault="00FD1000" w:rsidP="00FD1000">
      <w:pPr>
        <w:pStyle w:val="NormalH3"/>
      </w:pPr>
      <w:r>
        <w:t xml:space="preserve">Coverage &lt; </w:t>
      </w:r>
      <w:r>
        <w:rPr>
          <w:cs/>
        </w:rPr>
        <w:t>40%: การทดสอบไม่เพียงพอ มีความเสี่ยงสูง</w:t>
      </w:r>
    </w:p>
    <w:p w14:paraId="129E449A" w14:textId="7051EF13" w:rsidR="00FD1000" w:rsidRDefault="00FD1000" w:rsidP="00FD1000">
      <w:pPr>
        <w:pStyle w:val="NormalH3"/>
      </w:pPr>
      <w:r>
        <w:rPr>
          <w:cs/>
        </w:rPr>
        <w:t>ค่าที่สูงบ่งชี้ว่าระบบผ่านการตรวจสอบฟังก์ชันส่วนใหญ่ ทำให้ลดโอกาสเกิดข้อผิดพลาดในอนาคตและช่วยเพิ่มความมั่นใจในการปรับปรุงระบบ</w:t>
      </w:r>
    </w:p>
    <w:p w14:paraId="436335E2" w14:textId="1D7A4824" w:rsidR="008732CA" w:rsidRDefault="008732CA" w:rsidP="008732CA">
      <w:pPr>
        <w:pStyle w:val="NormalH3"/>
      </w:pPr>
      <w:r>
        <w:rPr>
          <w:rFonts w:hint="cs"/>
          <w:cs/>
        </w:rPr>
        <w:t xml:space="preserve">4. </w:t>
      </w:r>
      <w:r w:rsidRPr="008732CA">
        <w:t xml:space="preserve">Duplications </w:t>
      </w:r>
      <w:r w:rsidR="00FD1000" w:rsidRPr="00FD1000">
        <w:rPr>
          <w:cs/>
        </w:rPr>
        <w:t>หมายถึงร้อยละของบรรทัดโค้ดที่ถูกซ้ำซ้อนภายในระบบ (</w:t>
      </w:r>
      <w:r w:rsidR="00FD1000" w:rsidRPr="00FD1000">
        <w:t xml:space="preserve">Duplicated Lines %) </w:t>
      </w:r>
      <w:r w:rsidR="00FD1000" w:rsidRPr="00FD1000">
        <w:rPr>
          <w:cs/>
        </w:rPr>
        <w:t>ค่านี้อยู่ในช่วง 0–100% โดยยิ่งค่าน้อยยิ่งดี</w:t>
      </w:r>
    </w:p>
    <w:p w14:paraId="313B85D2" w14:textId="43DCCDFD" w:rsidR="00FD1000" w:rsidRDefault="00FD1000" w:rsidP="00FD1000">
      <w:pPr>
        <w:pStyle w:val="NormalH3"/>
      </w:pPr>
      <w:r>
        <w:rPr>
          <w:cs/>
        </w:rPr>
        <w:t>0–3%: ดีมาก โค้ดไม่ซ้ำซ้อน มีการออกแบบที่เป็นโมดูลและใช้ซ้ำได้</w:t>
      </w:r>
    </w:p>
    <w:p w14:paraId="608C4573" w14:textId="7C0C3B8D" w:rsidR="00FD1000" w:rsidRDefault="00FD1000" w:rsidP="00FD1000">
      <w:pPr>
        <w:pStyle w:val="NormalH3"/>
      </w:pPr>
      <w:r>
        <w:rPr>
          <w:cs/>
        </w:rPr>
        <w:t>4–10%: อยู่ในระดับยอมรับได้ แต่ควรปรับปรุงให้โค้ดเรียบง่ายขึ้น</w:t>
      </w:r>
    </w:p>
    <w:p w14:paraId="00512DD0" w14:textId="77777777" w:rsidR="00FD1000" w:rsidRDefault="00FD1000" w:rsidP="00FD1000">
      <w:pPr>
        <w:pStyle w:val="NormalH3"/>
      </w:pPr>
      <w:r>
        <w:t>&gt;</w:t>
      </w:r>
      <w:r>
        <w:rPr>
          <w:cs/>
        </w:rPr>
        <w:t>10%: มีโค้ดซ้ำซ้อนมาก เสี่ยง</w:t>
      </w:r>
      <w:proofErr w:type="spellStart"/>
      <w:r>
        <w:rPr>
          <w:cs/>
        </w:rPr>
        <w:t>ต่</w:t>
      </w:r>
      <w:proofErr w:type="spellEnd"/>
      <w:r>
        <w:rPr>
          <w:cs/>
        </w:rPr>
        <w:t>อบ</w:t>
      </w:r>
      <w:proofErr w:type="spellStart"/>
      <w:r>
        <w:rPr>
          <w:cs/>
        </w:rPr>
        <w:t>ัค</w:t>
      </w:r>
      <w:proofErr w:type="spellEnd"/>
      <w:r>
        <w:rPr>
          <w:cs/>
        </w:rPr>
        <w:t>และทำให้บำรุงรักษายาก</w:t>
      </w:r>
    </w:p>
    <w:p w14:paraId="2FF2E270" w14:textId="455740A8" w:rsidR="00FD1000" w:rsidRDefault="00FD1000" w:rsidP="00FD1000">
      <w:pPr>
        <w:pStyle w:val="NormalH3"/>
      </w:pPr>
      <w:r>
        <w:rPr>
          <w:cs/>
        </w:rPr>
        <w:t xml:space="preserve">การลดค่า </w:t>
      </w:r>
      <w:r>
        <w:t xml:space="preserve">Duplications </w:t>
      </w:r>
      <w:r>
        <w:rPr>
          <w:cs/>
        </w:rPr>
        <w:t>แสดงถึงการออกแบบเชิงโครงสร้างที่ดีและช่วยลดภาระในการแก้ไขโค้ดซ้ำหลายจุด</w:t>
      </w:r>
    </w:p>
    <w:p w14:paraId="30F40A31" w14:textId="4902D526" w:rsidR="008732CA" w:rsidRPr="008732CA" w:rsidRDefault="008732CA" w:rsidP="008732CA">
      <w:pPr>
        <w:pStyle w:val="NormalH3"/>
      </w:pPr>
      <w:r w:rsidRPr="008732CA">
        <w:rPr>
          <w:cs/>
        </w:rPr>
        <w:t>การพิจารณาค่าตัวชี้วัดทั้งสี่นี้ช่วยให้สามารถประเมินคุณภาพของระบบในหลายมิติ ทั้งด้านความถูกต้อง (</w:t>
      </w:r>
      <w:r w:rsidRPr="008732CA">
        <w:t xml:space="preserve">Reliability) </w:t>
      </w:r>
      <w:r w:rsidRPr="008732CA">
        <w:rPr>
          <w:cs/>
        </w:rPr>
        <w:t>ความสามารถในการบำรุงรักษา (</w:t>
      </w:r>
      <w:r w:rsidRPr="008732CA">
        <w:t xml:space="preserve">Maintainability) </w:t>
      </w:r>
      <w:r w:rsidRPr="008732CA">
        <w:rPr>
          <w:cs/>
        </w:rPr>
        <w:t>ความครอบคลุมของการทดสอบ (</w:t>
      </w:r>
      <w:r w:rsidRPr="008732CA">
        <w:t xml:space="preserve">Coverage) </w:t>
      </w:r>
      <w:r w:rsidRPr="008732CA">
        <w:rPr>
          <w:cs/>
        </w:rPr>
        <w:t>และประสิทธิภาพของโครงสร้างโค้ด (</w:t>
      </w:r>
      <w:r w:rsidRPr="008732CA">
        <w:t xml:space="preserve">Duplications) </w:t>
      </w:r>
      <w:r w:rsidRPr="008732CA">
        <w:rPr>
          <w:cs/>
        </w:rPr>
        <w:t>ซึ่งสะท้อนถึงประสิทธิภาพโดยรวมของระบบหลังการปรับปรุงได้อย่างเป็นรูปธรรม</w:t>
      </w:r>
    </w:p>
    <w:p w14:paraId="212DB8C3" w14:textId="77777777" w:rsidR="005D7035" w:rsidRDefault="007E1083" w:rsidP="007E1083">
      <w:pPr>
        <w:pStyle w:val="Heading3"/>
      </w:pPr>
      <w:bookmarkStart w:id="57" w:name="_Toc211783855"/>
      <w:bookmarkStart w:id="58" w:name="_Toc211784903"/>
      <w:r w:rsidRPr="007E1083">
        <w:rPr>
          <w:cs/>
        </w:rPr>
        <w:t>ผลการประเมินคุณภาพของระบบก่อนและหลังการปรับปรุง</w:t>
      </w:r>
      <w:bookmarkEnd w:id="57"/>
      <w:bookmarkEnd w:id="58"/>
    </w:p>
    <w:p w14:paraId="15CE1036" w14:textId="4D243BE7" w:rsidR="007E1083" w:rsidRDefault="008732CA" w:rsidP="00985A5D">
      <w:pPr>
        <w:pStyle w:val="NormalH3"/>
      </w:pPr>
      <w:r w:rsidRPr="008732CA">
        <w:rPr>
          <w:cs/>
        </w:rPr>
        <w:t xml:space="preserve">ผลการประเมินคุณภาพด้วยเครื่องมือ </w:t>
      </w:r>
      <w:r w:rsidRPr="008732CA">
        <w:t xml:space="preserve">SonarQube </w:t>
      </w:r>
      <w:r w:rsidRPr="008732CA">
        <w:rPr>
          <w:cs/>
        </w:rPr>
        <w:t>แสดงใน</w:t>
      </w:r>
      <w:r w:rsidR="007E1083">
        <w:rPr>
          <w:rFonts w:hint="cs"/>
          <w:cs/>
        </w:rPr>
        <w:t xml:space="preserve"> </w:t>
      </w:r>
      <w:r w:rsidR="007E1083">
        <w:rPr>
          <w:cs/>
        </w:rPr>
        <w:fldChar w:fldCharType="begin"/>
      </w:r>
      <w:r w:rsidR="007E1083">
        <w:rPr>
          <w:cs/>
        </w:rPr>
        <w:instrText xml:space="preserve"> </w:instrText>
      </w:r>
      <w:r w:rsidR="007E1083">
        <w:rPr>
          <w:rFonts w:hint="cs"/>
        </w:rPr>
        <w:instrText>REF _Ref</w:instrText>
      </w:r>
      <w:r w:rsidR="007E1083">
        <w:rPr>
          <w:rFonts w:hint="cs"/>
          <w:cs/>
        </w:rPr>
        <w:instrText xml:space="preserve">211760066 </w:instrText>
      </w:r>
      <w:r w:rsidR="007E1083">
        <w:rPr>
          <w:rFonts w:hint="cs"/>
        </w:rPr>
        <w:instrText>\h</w:instrText>
      </w:r>
      <w:r w:rsidR="007E1083">
        <w:rPr>
          <w:cs/>
        </w:rPr>
        <w:instrText xml:space="preserve"> </w:instrText>
      </w:r>
      <w:r w:rsidR="007E1083">
        <w:rPr>
          <w:cs/>
        </w:rPr>
      </w:r>
      <w:r w:rsidR="007E1083">
        <w:rPr>
          <w:cs/>
        </w:rPr>
        <w:fldChar w:fldCharType="separate"/>
      </w:r>
      <w:r w:rsidR="00690DDE">
        <w:rPr>
          <w:cs/>
        </w:rPr>
        <w:t xml:space="preserve">ตาราง </w:t>
      </w:r>
      <w:r w:rsidR="00690DDE">
        <w:rPr>
          <w:noProof/>
        </w:rPr>
        <w:t>4</w:t>
      </w:r>
      <w:r w:rsidR="00690DDE">
        <w:rPr>
          <w:cs/>
        </w:rPr>
        <w:t>.</w:t>
      </w:r>
      <w:r w:rsidR="00690DDE">
        <w:rPr>
          <w:noProof/>
        </w:rPr>
        <w:t>1</w:t>
      </w:r>
      <w:r w:rsidR="007E1083">
        <w:rPr>
          <w:cs/>
        </w:rPr>
        <w:fldChar w:fldCharType="end"/>
      </w:r>
      <w:r w:rsidR="006A29AA">
        <w:rPr>
          <w:rFonts w:hint="cs"/>
          <w:cs/>
        </w:rPr>
        <w:t xml:space="preserve"> </w:t>
      </w:r>
      <w:r w:rsidR="006A29AA" w:rsidRPr="006A29AA">
        <w:rPr>
          <w:cs/>
        </w:rPr>
        <w:t>และ</w:t>
      </w:r>
      <w:r w:rsidR="006A29AA">
        <w:rPr>
          <w:rFonts w:hint="cs"/>
          <w:cs/>
        </w:rPr>
        <w:t xml:space="preserve"> </w:t>
      </w:r>
      <w:r w:rsidR="006A29AA">
        <w:rPr>
          <w:cs/>
        </w:rPr>
        <w:fldChar w:fldCharType="begin"/>
      </w:r>
      <w:r w:rsidR="006A29AA">
        <w:rPr>
          <w:cs/>
        </w:rPr>
        <w:instrText xml:space="preserve"> </w:instrText>
      </w:r>
      <w:r w:rsidR="006A29AA">
        <w:instrText>REF _Ref</w:instrText>
      </w:r>
      <w:r w:rsidR="006A29AA">
        <w:rPr>
          <w:cs/>
        </w:rPr>
        <w:instrText xml:space="preserve">211773011 </w:instrText>
      </w:r>
      <w:r w:rsidR="006A29AA">
        <w:instrText>\h</w:instrText>
      </w:r>
      <w:r w:rsidR="006A29AA">
        <w:rPr>
          <w:cs/>
        </w:rPr>
        <w:instrText xml:space="preserve"> </w:instrText>
      </w:r>
      <w:r w:rsidR="006A29AA">
        <w:rPr>
          <w:cs/>
        </w:rPr>
      </w:r>
      <w:r w:rsidR="006A29AA">
        <w:rPr>
          <w:cs/>
        </w:rPr>
        <w:fldChar w:fldCharType="separate"/>
      </w:r>
      <w:r w:rsidR="00690DDE">
        <w:rPr>
          <w:cs/>
        </w:rPr>
        <w:t xml:space="preserve">รูป </w:t>
      </w:r>
      <w:r w:rsidR="00690DDE">
        <w:rPr>
          <w:noProof/>
          <w:cs/>
        </w:rPr>
        <w:t>4</w:t>
      </w:r>
      <w:r w:rsidR="00690DDE">
        <w:rPr>
          <w:cs/>
        </w:rPr>
        <w:t>.</w:t>
      </w:r>
      <w:r w:rsidR="00690DDE">
        <w:rPr>
          <w:noProof/>
          <w:cs/>
        </w:rPr>
        <w:t>5</w:t>
      </w:r>
      <w:r w:rsidR="006A29AA">
        <w:rPr>
          <w:cs/>
        </w:rPr>
        <w:fldChar w:fldCharType="end"/>
      </w:r>
      <w:r w:rsidR="006A29AA" w:rsidRPr="006A29AA">
        <w:t xml:space="preserve"> </w:t>
      </w:r>
      <w:r w:rsidR="006A29AA" w:rsidRPr="006A29AA">
        <w:rPr>
          <w:cs/>
        </w:rPr>
        <w:t xml:space="preserve">แสดง </w:t>
      </w:r>
      <w:r w:rsidR="006A29AA" w:rsidRPr="006A29AA">
        <w:t xml:space="preserve">Dashboard </w:t>
      </w:r>
      <w:r w:rsidR="006A29AA" w:rsidRPr="006A29AA">
        <w:rPr>
          <w:cs/>
        </w:rPr>
        <w:t xml:space="preserve">ของ </w:t>
      </w:r>
      <w:r w:rsidR="006A29AA" w:rsidRPr="006A29AA">
        <w:t xml:space="preserve">SonarQube </w:t>
      </w:r>
      <w:r w:rsidR="006A29AA" w:rsidRPr="006A29AA">
        <w:rPr>
          <w:cs/>
        </w:rPr>
        <w:t>ที่ใช้ในการวิเคราะห์คุณภาพซอร์สโค้ดของระบบก่อนและหลังการปรับปรุง</w:t>
      </w:r>
    </w:p>
    <w:p w14:paraId="238EDD71" w14:textId="77777777" w:rsidR="007E1083" w:rsidRDefault="007E1083" w:rsidP="007E1083">
      <w:pPr>
        <w:pStyle w:val="NormalH3"/>
      </w:pPr>
    </w:p>
    <w:p w14:paraId="15CC88E2" w14:textId="2CCB302A" w:rsidR="00985A5D" w:rsidRPr="00985A5D" w:rsidRDefault="007E1083" w:rsidP="00985A5D">
      <w:pPr>
        <w:pStyle w:val="Caption"/>
        <w:jc w:val="left"/>
        <w:rPr>
          <w:b w:val="0"/>
          <w:bCs w:val="0"/>
        </w:rPr>
      </w:pPr>
      <w:bookmarkStart w:id="59" w:name="_Ref211760066"/>
      <w:r>
        <w:rPr>
          <w:cs/>
        </w:rPr>
        <w:t xml:space="preserve">ตาราง </w:t>
      </w:r>
      <w:fldSimple w:instr=" STYLEREF 1 \s ">
        <w:r w:rsidR="00690DDE">
          <w:rPr>
            <w:noProof/>
          </w:rPr>
          <w:t>4</w:t>
        </w:r>
      </w:fldSimple>
      <w:r>
        <w:rPr>
          <w:cs/>
        </w:rPr>
        <w:t>.</w:t>
      </w:r>
      <w:fldSimple w:instr=" SEQ ตาราง \* ARABIC \s 1 ">
        <w:r w:rsidR="00690DDE">
          <w:rPr>
            <w:noProof/>
          </w:rPr>
          <w:t>1</w:t>
        </w:r>
      </w:fldSimple>
      <w:bookmarkEnd w:id="59"/>
      <w:r>
        <w:rPr>
          <w:rFonts w:hint="cs"/>
          <w:cs/>
        </w:rPr>
        <w:t xml:space="preserve"> </w:t>
      </w:r>
      <w:r w:rsidRPr="007E1083">
        <w:rPr>
          <w:b w:val="0"/>
          <w:bCs w:val="0"/>
          <w:cs/>
        </w:rPr>
        <w:t xml:space="preserve">ผลการประเมินคุณภาพของซอร์สโค้ดก่อนและหลังการปรับปรุงระบบด้วยเครื่องมือ </w:t>
      </w:r>
      <w:r w:rsidRPr="007E1083">
        <w:rPr>
          <w:b w:val="0"/>
          <w:bCs w:val="0"/>
        </w:rPr>
        <w:t>SonarQube</w:t>
      </w:r>
    </w:p>
    <w:tbl>
      <w:tblPr>
        <w:tblW w:w="8381" w:type="dxa"/>
        <w:tblCellSpacing w:w="15" w:type="dxa"/>
        <w:tblCellMar>
          <w:top w:w="15" w:type="dxa"/>
          <w:left w:w="15" w:type="dxa"/>
          <w:bottom w:w="15" w:type="dxa"/>
          <w:right w:w="15" w:type="dxa"/>
        </w:tblCellMar>
        <w:tblLook w:val="04A0" w:firstRow="1" w:lastRow="0" w:firstColumn="1" w:lastColumn="0" w:noHBand="0" w:noVBand="1"/>
      </w:tblPr>
      <w:tblGrid>
        <w:gridCol w:w="1583"/>
        <w:gridCol w:w="1833"/>
        <w:gridCol w:w="1804"/>
        <w:gridCol w:w="3161"/>
      </w:tblGrid>
      <w:tr w:rsidR="00985A5D" w:rsidRPr="00FC5DF7" w14:paraId="53942E15" w14:textId="77777777" w:rsidTr="00985A5D">
        <w:trPr>
          <w:tblHeader/>
          <w:tblCellSpacing w:w="15" w:type="dxa"/>
        </w:trPr>
        <w:tc>
          <w:tcPr>
            <w:tcW w:w="1538" w:type="dxa"/>
            <w:tcBorders>
              <w:top w:val="single" w:sz="4" w:space="0" w:color="auto"/>
            </w:tcBorders>
            <w:hideMark/>
          </w:tcPr>
          <w:p w14:paraId="2DAAA24C" w14:textId="77777777" w:rsidR="00FC5DF7" w:rsidRPr="00FC5DF7" w:rsidRDefault="00FC5DF7" w:rsidP="00985A5D">
            <w:pPr>
              <w:pStyle w:val="Table"/>
              <w:jc w:val="center"/>
              <w:rPr>
                <w:b w:val="0"/>
                <w:bCs w:val="0"/>
              </w:rPr>
            </w:pPr>
            <w:r w:rsidRPr="00FC5DF7">
              <w:rPr>
                <w:b w:val="0"/>
                <w:bCs w:val="0"/>
                <w:cs/>
              </w:rPr>
              <w:lastRenderedPageBreak/>
              <w:t>ตัวชี้วัด (</w:t>
            </w:r>
            <w:r w:rsidRPr="00FC5DF7">
              <w:rPr>
                <w:b w:val="0"/>
                <w:bCs w:val="0"/>
              </w:rPr>
              <w:t>Metric)</w:t>
            </w:r>
          </w:p>
        </w:tc>
        <w:tc>
          <w:tcPr>
            <w:tcW w:w="1803" w:type="dxa"/>
            <w:tcBorders>
              <w:top w:val="single" w:sz="4" w:space="0" w:color="auto"/>
            </w:tcBorders>
            <w:hideMark/>
          </w:tcPr>
          <w:p w14:paraId="7548738A" w14:textId="2DCF3397" w:rsidR="00985A5D" w:rsidRDefault="00FC5DF7" w:rsidP="00985A5D">
            <w:pPr>
              <w:pStyle w:val="Table"/>
              <w:jc w:val="center"/>
              <w:rPr>
                <w:b w:val="0"/>
                <w:bCs w:val="0"/>
              </w:rPr>
            </w:pPr>
            <w:r w:rsidRPr="00FC5DF7">
              <w:rPr>
                <w:b w:val="0"/>
                <w:bCs w:val="0"/>
                <w:cs/>
              </w:rPr>
              <w:t>ระบบก่อนปรับปรุง</w:t>
            </w:r>
          </w:p>
          <w:p w14:paraId="06210D90" w14:textId="5E0B5F00" w:rsidR="00FC5DF7" w:rsidRPr="00FC5DF7" w:rsidRDefault="00FC5DF7" w:rsidP="00985A5D">
            <w:pPr>
              <w:pStyle w:val="Table"/>
              <w:jc w:val="center"/>
              <w:rPr>
                <w:b w:val="0"/>
                <w:bCs w:val="0"/>
              </w:rPr>
            </w:pPr>
            <w:r w:rsidRPr="00FC5DF7">
              <w:rPr>
                <w:b w:val="0"/>
                <w:bCs w:val="0"/>
                <w:cs/>
              </w:rPr>
              <w:t>(</w:t>
            </w:r>
            <w:r w:rsidRPr="00FC5DF7">
              <w:rPr>
                <w:b w:val="0"/>
                <w:bCs w:val="0"/>
              </w:rPr>
              <w:t>T0)</w:t>
            </w:r>
          </w:p>
        </w:tc>
        <w:tc>
          <w:tcPr>
            <w:tcW w:w="1774" w:type="dxa"/>
            <w:tcBorders>
              <w:top w:val="single" w:sz="4" w:space="0" w:color="auto"/>
            </w:tcBorders>
            <w:hideMark/>
          </w:tcPr>
          <w:p w14:paraId="54F081A1" w14:textId="00FB0119" w:rsidR="00985A5D" w:rsidRDefault="00FC5DF7" w:rsidP="00985A5D">
            <w:pPr>
              <w:pStyle w:val="Table"/>
              <w:jc w:val="center"/>
              <w:rPr>
                <w:b w:val="0"/>
                <w:bCs w:val="0"/>
              </w:rPr>
            </w:pPr>
            <w:r w:rsidRPr="00FC5DF7">
              <w:rPr>
                <w:b w:val="0"/>
                <w:bCs w:val="0"/>
                <w:cs/>
              </w:rPr>
              <w:t>ระบบหลังปรับปรุง</w:t>
            </w:r>
          </w:p>
          <w:p w14:paraId="3D11F985" w14:textId="77856E97" w:rsidR="00FC5DF7" w:rsidRPr="00FC5DF7" w:rsidRDefault="00FC5DF7" w:rsidP="00985A5D">
            <w:pPr>
              <w:pStyle w:val="Table"/>
              <w:jc w:val="center"/>
              <w:rPr>
                <w:b w:val="0"/>
                <w:bCs w:val="0"/>
              </w:rPr>
            </w:pPr>
            <w:r w:rsidRPr="00FC5DF7">
              <w:rPr>
                <w:b w:val="0"/>
                <w:bCs w:val="0"/>
                <w:cs/>
              </w:rPr>
              <w:t>(</w:t>
            </w:r>
            <w:r w:rsidRPr="00FC5DF7">
              <w:rPr>
                <w:b w:val="0"/>
                <w:bCs w:val="0"/>
              </w:rPr>
              <w:t>T1)</w:t>
            </w:r>
          </w:p>
        </w:tc>
        <w:tc>
          <w:tcPr>
            <w:tcW w:w="3116" w:type="dxa"/>
            <w:tcBorders>
              <w:top w:val="single" w:sz="4" w:space="0" w:color="auto"/>
            </w:tcBorders>
            <w:hideMark/>
          </w:tcPr>
          <w:p w14:paraId="759E4399" w14:textId="77777777" w:rsidR="00FC5DF7" w:rsidRPr="00FC5DF7" w:rsidRDefault="00FC5DF7" w:rsidP="00985A5D">
            <w:pPr>
              <w:pStyle w:val="Table"/>
              <w:jc w:val="center"/>
              <w:rPr>
                <w:b w:val="0"/>
                <w:bCs w:val="0"/>
              </w:rPr>
            </w:pPr>
            <w:r w:rsidRPr="00FC5DF7">
              <w:rPr>
                <w:b w:val="0"/>
                <w:bCs w:val="0"/>
                <w:cs/>
              </w:rPr>
              <w:t>สรุปผลการเปรียบเทียบ</w:t>
            </w:r>
          </w:p>
        </w:tc>
      </w:tr>
      <w:tr w:rsidR="00985A5D" w:rsidRPr="00FC5DF7" w14:paraId="1544E238" w14:textId="77777777" w:rsidTr="00985A5D">
        <w:trPr>
          <w:tblCellSpacing w:w="15" w:type="dxa"/>
        </w:trPr>
        <w:tc>
          <w:tcPr>
            <w:tcW w:w="1538" w:type="dxa"/>
            <w:tcBorders>
              <w:top w:val="single" w:sz="4" w:space="0" w:color="auto"/>
            </w:tcBorders>
            <w:hideMark/>
          </w:tcPr>
          <w:p w14:paraId="76B8ABE0" w14:textId="5C577BB0" w:rsidR="00FC5DF7" w:rsidRPr="00FC5DF7" w:rsidRDefault="008732CA" w:rsidP="00985A5D">
            <w:pPr>
              <w:pStyle w:val="Table"/>
              <w:jc w:val="center"/>
              <w:rPr>
                <w:b w:val="0"/>
                <w:bCs w:val="0"/>
              </w:rPr>
            </w:pPr>
            <w:r w:rsidRPr="008732CA">
              <w:rPr>
                <w:b w:val="0"/>
                <w:bCs w:val="0"/>
              </w:rPr>
              <w:t>Reliability</w:t>
            </w:r>
          </w:p>
        </w:tc>
        <w:tc>
          <w:tcPr>
            <w:tcW w:w="1803" w:type="dxa"/>
            <w:tcBorders>
              <w:top w:val="single" w:sz="4" w:space="0" w:color="auto"/>
            </w:tcBorders>
            <w:hideMark/>
          </w:tcPr>
          <w:p w14:paraId="25A69ED2" w14:textId="49E5DDEA" w:rsidR="00FC5DF7" w:rsidRPr="00FC5DF7" w:rsidRDefault="00CF3E83" w:rsidP="00985A5D">
            <w:pPr>
              <w:pStyle w:val="Table"/>
              <w:jc w:val="center"/>
              <w:rPr>
                <w:b w:val="0"/>
                <w:bCs w:val="0"/>
              </w:rPr>
            </w:pPr>
            <w:r>
              <w:rPr>
                <w:rFonts w:hint="cs"/>
                <w:b w:val="0"/>
                <w:bCs w:val="0"/>
                <w:cs/>
              </w:rPr>
              <w:t>3</w:t>
            </w:r>
          </w:p>
        </w:tc>
        <w:tc>
          <w:tcPr>
            <w:tcW w:w="1774" w:type="dxa"/>
            <w:tcBorders>
              <w:top w:val="single" w:sz="4" w:space="0" w:color="auto"/>
            </w:tcBorders>
            <w:hideMark/>
          </w:tcPr>
          <w:p w14:paraId="0427AE3E" w14:textId="377300CB" w:rsidR="00FC5DF7" w:rsidRPr="00FC5DF7" w:rsidRDefault="00CF3E83" w:rsidP="00985A5D">
            <w:pPr>
              <w:pStyle w:val="Table"/>
              <w:jc w:val="center"/>
              <w:rPr>
                <w:b w:val="0"/>
                <w:bCs w:val="0"/>
              </w:rPr>
            </w:pPr>
            <w:r>
              <w:rPr>
                <w:rFonts w:hint="cs"/>
                <w:b w:val="0"/>
                <w:bCs w:val="0"/>
                <w:cs/>
              </w:rPr>
              <w:t>0</w:t>
            </w:r>
          </w:p>
        </w:tc>
        <w:tc>
          <w:tcPr>
            <w:tcW w:w="3116" w:type="dxa"/>
            <w:tcBorders>
              <w:top w:val="single" w:sz="4" w:space="0" w:color="auto"/>
            </w:tcBorders>
            <w:hideMark/>
          </w:tcPr>
          <w:p w14:paraId="01542CBC" w14:textId="2CF6FDE9" w:rsidR="00FC5DF7" w:rsidRPr="008732CA" w:rsidRDefault="008732CA" w:rsidP="00985A5D">
            <w:pPr>
              <w:pStyle w:val="Table"/>
              <w:jc w:val="center"/>
              <w:rPr>
                <w:b w:val="0"/>
                <w:bCs w:val="0"/>
              </w:rPr>
            </w:pPr>
            <w:r w:rsidRPr="008732CA">
              <w:rPr>
                <w:b w:val="0"/>
                <w:bCs w:val="0"/>
                <w:cs/>
              </w:rPr>
              <w:t>ลดลง แสดงว่าระบบมีความถูกต้องและเสถียรมากขึ้น</w:t>
            </w:r>
          </w:p>
        </w:tc>
      </w:tr>
      <w:tr w:rsidR="00985A5D" w:rsidRPr="00FC5DF7" w14:paraId="52AFF474" w14:textId="77777777" w:rsidTr="00D411C9">
        <w:trPr>
          <w:tblCellSpacing w:w="15" w:type="dxa"/>
        </w:trPr>
        <w:tc>
          <w:tcPr>
            <w:tcW w:w="1538" w:type="dxa"/>
            <w:hideMark/>
          </w:tcPr>
          <w:p w14:paraId="0EA7417C" w14:textId="16933C67" w:rsidR="00FC5DF7" w:rsidRPr="00FC5DF7" w:rsidRDefault="008732CA" w:rsidP="00985A5D">
            <w:pPr>
              <w:pStyle w:val="Table"/>
              <w:jc w:val="center"/>
              <w:rPr>
                <w:b w:val="0"/>
                <w:bCs w:val="0"/>
              </w:rPr>
            </w:pPr>
            <w:r w:rsidRPr="008732CA">
              <w:rPr>
                <w:b w:val="0"/>
                <w:bCs w:val="0"/>
              </w:rPr>
              <w:t>Maintainability</w:t>
            </w:r>
          </w:p>
        </w:tc>
        <w:tc>
          <w:tcPr>
            <w:tcW w:w="1803" w:type="dxa"/>
            <w:hideMark/>
          </w:tcPr>
          <w:p w14:paraId="4187E76F" w14:textId="6724B5C6" w:rsidR="00FC5DF7" w:rsidRPr="00FC5DF7" w:rsidRDefault="00CF3E83" w:rsidP="00985A5D">
            <w:pPr>
              <w:pStyle w:val="Table"/>
              <w:jc w:val="center"/>
              <w:rPr>
                <w:b w:val="0"/>
                <w:bCs w:val="0"/>
              </w:rPr>
            </w:pPr>
            <w:r>
              <w:rPr>
                <w:rFonts w:hint="cs"/>
                <w:b w:val="0"/>
                <w:bCs w:val="0"/>
                <w:cs/>
              </w:rPr>
              <w:t>37</w:t>
            </w:r>
          </w:p>
        </w:tc>
        <w:tc>
          <w:tcPr>
            <w:tcW w:w="1774" w:type="dxa"/>
            <w:hideMark/>
          </w:tcPr>
          <w:p w14:paraId="15C6640E" w14:textId="64775A22" w:rsidR="00FC5DF7" w:rsidRPr="00FC5DF7" w:rsidRDefault="00CF3E83" w:rsidP="00985A5D">
            <w:pPr>
              <w:pStyle w:val="Table"/>
              <w:jc w:val="center"/>
              <w:rPr>
                <w:b w:val="0"/>
                <w:bCs w:val="0"/>
              </w:rPr>
            </w:pPr>
            <w:r>
              <w:rPr>
                <w:rFonts w:hint="cs"/>
                <w:b w:val="0"/>
                <w:bCs w:val="0"/>
                <w:cs/>
              </w:rPr>
              <w:t>33</w:t>
            </w:r>
          </w:p>
        </w:tc>
        <w:tc>
          <w:tcPr>
            <w:tcW w:w="3116" w:type="dxa"/>
            <w:hideMark/>
          </w:tcPr>
          <w:p w14:paraId="76F93D42" w14:textId="4C54FE3A" w:rsidR="00FC5DF7" w:rsidRPr="00FC5DF7" w:rsidRDefault="008732CA" w:rsidP="00985A5D">
            <w:pPr>
              <w:pStyle w:val="Table"/>
              <w:jc w:val="center"/>
              <w:rPr>
                <w:b w:val="0"/>
                <w:bCs w:val="0"/>
              </w:rPr>
            </w:pPr>
            <w:r w:rsidRPr="008732CA">
              <w:rPr>
                <w:b w:val="0"/>
                <w:bCs w:val="0"/>
                <w:cs/>
              </w:rPr>
              <w:t>ลดลง แสดงว่าซอร์สโค้ดมีคุณภาพและบำรุงรักษาง่ายขึ้น</w:t>
            </w:r>
          </w:p>
        </w:tc>
      </w:tr>
      <w:tr w:rsidR="00985A5D" w:rsidRPr="00FC5DF7" w14:paraId="0A1888D6" w14:textId="77777777" w:rsidTr="00985A5D">
        <w:trPr>
          <w:tblCellSpacing w:w="15" w:type="dxa"/>
        </w:trPr>
        <w:tc>
          <w:tcPr>
            <w:tcW w:w="1538" w:type="dxa"/>
            <w:hideMark/>
          </w:tcPr>
          <w:p w14:paraId="4341DA23" w14:textId="78937C22" w:rsidR="00FC5DF7" w:rsidRPr="00FC5DF7" w:rsidRDefault="008732CA" w:rsidP="00985A5D">
            <w:pPr>
              <w:pStyle w:val="Table"/>
              <w:jc w:val="center"/>
              <w:rPr>
                <w:b w:val="0"/>
                <w:bCs w:val="0"/>
              </w:rPr>
            </w:pPr>
            <w:r w:rsidRPr="008732CA">
              <w:rPr>
                <w:b w:val="0"/>
                <w:bCs w:val="0"/>
              </w:rPr>
              <w:t>Coverage</w:t>
            </w:r>
          </w:p>
        </w:tc>
        <w:tc>
          <w:tcPr>
            <w:tcW w:w="1803" w:type="dxa"/>
            <w:hideMark/>
          </w:tcPr>
          <w:p w14:paraId="505A3BF1" w14:textId="7A13F32F" w:rsidR="00FC5DF7" w:rsidRPr="00FC5DF7" w:rsidRDefault="008732CA" w:rsidP="00985A5D">
            <w:pPr>
              <w:pStyle w:val="Table"/>
              <w:jc w:val="center"/>
              <w:rPr>
                <w:b w:val="0"/>
                <w:bCs w:val="0"/>
              </w:rPr>
            </w:pPr>
            <w:r w:rsidRPr="008732CA">
              <w:rPr>
                <w:b w:val="0"/>
                <w:bCs w:val="0"/>
              </w:rPr>
              <w:t>0.0%</w:t>
            </w:r>
          </w:p>
        </w:tc>
        <w:tc>
          <w:tcPr>
            <w:tcW w:w="1774" w:type="dxa"/>
            <w:hideMark/>
          </w:tcPr>
          <w:p w14:paraId="30BA747A" w14:textId="780A84CB" w:rsidR="00FC5DF7" w:rsidRPr="00FC5DF7" w:rsidRDefault="008732CA" w:rsidP="00985A5D">
            <w:pPr>
              <w:pStyle w:val="Table"/>
              <w:jc w:val="center"/>
              <w:rPr>
                <w:b w:val="0"/>
                <w:bCs w:val="0"/>
              </w:rPr>
            </w:pPr>
            <w:r w:rsidRPr="008732CA">
              <w:rPr>
                <w:b w:val="0"/>
                <w:bCs w:val="0"/>
              </w:rPr>
              <w:t>78.3%</w:t>
            </w:r>
          </w:p>
        </w:tc>
        <w:tc>
          <w:tcPr>
            <w:tcW w:w="3116" w:type="dxa"/>
            <w:hideMark/>
          </w:tcPr>
          <w:p w14:paraId="7C1343AF" w14:textId="70FA9BFC" w:rsidR="00FC5DF7" w:rsidRPr="00FC5DF7" w:rsidRDefault="008732CA" w:rsidP="00985A5D">
            <w:pPr>
              <w:pStyle w:val="Table"/>
              <w:jc w:val="center"/>
              <w:rPr>
                <w:b w:val="0"/>
                <w:bCs w:val="0"/>
              </w:rPr>
            </w:pPr>
            <w:r w:rsidRPr="008732CA">
              <w:rPr>
                <w:b w:val="0"/>
                <w:bCs w:val="0"/>
                <w:cs/>
              </w:rPr>
              <w:t>เพิ่มขึ้น แสดงว่าการทดสอบครอบคลุมระบบมากขึ้น</w:t>
            </w:r>
          </w:p>
        </w:tc>
      </w:tr>
      <w:tr w:rsidR="008732CA" w:rsidRPr="00FC5DF7" w14:paraId="6481D202" w14:textId="77777777" w:rsidTr="00985A5D">
        <w:trPr>
          <w:tblCellSpacing w:w="15" w:type="dxa"/>
        </w:trPr>
        <w:tc>
          <w:tcPr>
            <w:tcW w:w="1538" w:type="dxa"/>
            <w:tcBorders>
              <w:bottom w:val="single" w:sz="4" w:space="0" w:color="auto"/>
            </w:tcBorders>
          </w:tcPr>
          <w:p w14:paraId="4BC81603" w14:textId="70E4BCDC" w:rsidR="008732CA" w:rsidRPr="008732CA" w:rsidRDefault="008732CA" w:rsidP="00985A5D">
            <w:pPr>
              <w:pStyle w:val="Table"/>
              <w:jc w:val="center"/>
              <w:rPr>
                <w:b w:val="0"/>
                <w:bCs w:val="0"/>
              </w:rPr>
            </w:pPr>
            <w:r w:rsidRPr="008732CA">
              <w:rPr>
                <w:b w:val="0"/>
                <w:bCs w:val="0"/>
              </w:rPr>
              <w:t>Duplications</w:t>
            </w:r>
          </w:p>
        </w:tc>
        <w:tc>
          <w:tcPr>
            <w:tcW w:w="1803" w:type="dxa"/>
            <w:tcBorders>
              <w:bottom w:val="single" w:sz="4" w:space="0" w:color="auto"/>
            </w:tcBorders>
          </w:tcPr>
          <w:p w14:paraId="56013F04" w14:textId="3633B556" w:rsidR="008732CA" w:rsidRPr="00FC5DF7" w:rsidRDefault="008732CA" w:rsidP="00985A5D">
            <w:pPr>
              <w:pStyle w:val="Table"/>
              <w:jc w:val="center"/>
              <w:rPr>
                <w:b w:val="0"/>
                <w:bCs w:val="0"/>
              </w:rPr>
            </w:pPr>
            <w:r w:rsidRPr="008732CA">
              <w:rPr>
                <w:b w:val="0"/>
                <w:bCs w:val="0"/>
              </w:rPr>
              <w:t>8.0%</w:t>
            </w:r>
          </w:p>
        </w:tc>
        <w:tc>
          <w:tcPr>
            <w:tcW w:w="1774" w:type="dxa"/>
            <w:tcBorders>
              <w:bottom w:val="single" w:sz="4" w:space="0" w:color="auto"/>
            </w:tcBorders>
          </w:tcPr>
          <w:p w14:paraId="08DB52B3" w14:textId="17C2BAC7" w:rsidR="008732CA" w:rsidRPr="00FC5DF7" w:rsidRDefault="008732CA" w:rsidP="00985A5D">
            <w:pPr>
              <w:pStyle w:val="Table"/>
              <w:jc w:val="center"/>
              <w:rPr>
                <w:b w:val="0"/>
                <w:bCs w:val="0"/>
              </w:rPr>
            </w:pPr>
            <w:r w:rsidRPr="008732CA">
              <w:rPr>
                <w:b w:val="0"/>
                <w:bCs w:val="0"/>
              </w:rPr>
              <w:t>7.2%</w:t>
            </w:r>
          </w:p>
        </w:tc>
        <w:tc>
          <w:tcPr>
            <w:tcW w:w="3116" w:type="dxa"/>
            <w:tcBorders>
              <w:bottom w:val="single" w:sz="4" w:space="0" w:color="auto"/>
            </w:tcBorders>
          </w:tcPr>
          <w:p w14:paraId="61005320" w14:textId="5DACEEB3" w:rsidR="008732CA" w:rsidRPr="00FC5DF7" w:rsidRDefault="00985A5D" w:rsidP="00985A5D">
            <w:pPr>
              <w:pStyle w:val="Table"/>
              <w:jc w:val="center"/>
              <w:rPr>
                <w:b w:val="0"/>
                <w:bCs w:val="0"/>
                <w:cs/>
              </w:rPr>
            </w:pPr>
            <w:r w:rsidRPr="00985A5D">
              <w:rPr>
                <w:b w:val="0"/>
                <w:bCs w:val="0"/>
                <w:cs/>
              </w:rPr>
              <w:t>ลดลง แสดงว่าโค้ดซ้ำซ้อนน้อยลง</w:t>
            </w:r>
          </w:p>
        </w:tc>
      </w:tr>
    </w:tbl>
    <w:p w14:paraId="7E2C77B0" w14:textId="77777777" w:rsidR="007E1083" w:rsidRDefault="007E1083" w:rsidP="00FC5DF7">
      <w:pPr>
        <w:ind w:firstLine="0"/>
      </w:pPr>
    </w:p>
    <w:p w14:paraId="2C5117D6" w14:textId="5BDD7818" w:rsidR="00985A5D" w:rsidRDefault="00FC5DF7" w:rsidP="00985A5D">
      <w:r w:rsidRPr="00FC5DF7">
        <w:rPr>
          <w:cs/>
        </w:rPr>
        <w:t>จาก</w:t>
      </w:r>
      <w:r>
        <w:rPr>
          <w:cs/>
        </w:rPr>
        <w:fldChar w:fldCharType="begin"/>
      </w:r>
      <w:r>
        <w:rPr>
          <w:cs/>
        </w:rPr>
        <w:instrText xml:space="preserve"> </w:instrText>
      </w:r>
      <w:r>
        <w:instrText>REF _Ref</w:instrText>
      </w:r>
      <w:r>
        <w:rPr>
          <w:cs/>
        </w:rPr>
        <w:instrText xml:space="preserve">211760066 </w:instrText>
      </w:r>
      <w:r>
        <w:instrText>\h</w:instrText>
      </w:r>
      <w:r>
        <w:rPr>
          <w:cs/>
        </w:rPr>
        <w:instrText xml:space="preserve"> </w:instrText>
      </w:r>
      <w:r>
        <w:rPr>
          <w:cs/>
        </w:rPr>
      </w:r>
      <w:r>
        <w:rPr>
          <w:cs/>
        </w:rPr>
        <w:fldChar w:fldCharType="separate"/>
      </w:r>
      <w:r w:rsidR="00690DDE">
        <w:rPr>
          <w:cs/>
        </w:rPr>
        <w:t xml:space="preserve">ตาราง </w:t>
      </w:r>
      <w:r w:rsidR="00690DDE">
        <w:rPr>
          <w:noProof/>
        </w:rPr>
        <w:t>4</w:t>
      </w:r>
      <w:r w:rsidR="00690DDE">
        <w:rPr>
          <w:cs/>
        </w:rPr>
        <w:t>.</w:t>
      </w:r>
      <w:r w:rsidR="00690DDE">
        <w:rPr>
          <w:noProof/>
        </w:rPr>
        <w:t>1</w:t>
      </w:r>
      <w:r>
        <w:rPr>
          <w:cs/>
        </w:rPr>
        <w:fldChar w:fldCharType="end"/>
      </w:r>
      <w:r w:rsidR="00985A5D">
        <w:rPr>
          <w:rFonts w:hint="cs"/>
          <w:cs/>
        </w:rPr>
        <w:t xml:space="preserve"> </w:t>
      </w:r>
      <w:r w:rsidR="00985A5D" w:rsidRPr="00985A5D">
        <w:rPr>
          <w:cs/>
        </w:rPr>
        <w:t>พบว่าระบบหลังการปรับปรุง (</w:t>
      </w:r>
      <w:r w:rsidR="00985A5D" w:rsidRPr="00985A5D">
        <w:t>T</w:t>
      </w:r>
      <w:r w:rsidR="00985A5D" w:rsidRPr="00985A5D">
        <w:rPr>
          <w:cs/>
        </w:rPr>
        <w:t xml:space="preserve">1) มีคุณภาพของซอร์สโค้ดดีขึ้นในทุกตัวชี้วัด โดยค่า </w:t>
      </w:r>
      <w:r w:rsidR="00985A5D" w:rsidRPr="00985A5D">
        <w:t xml:space="preserve">Reliability </w:t>
      </w:r>
      <w:r w:rsidR="00985A5D" w:rsidRPr="00985A5D">
        <w:rPr>
          <w:cs/>
        </w:rPr>
        <w:t xml:space="preserve">ลดลงจาก 3 เหลือ 0 ซึ่งหมายถึงระบบมีข้อผิดพลาดเชิงตรรกะน้อยลงและมีความเสถียรมากขึ้น ส่วนค่า </w:t>
      </w:r>
      <w:r w:rsidR="00985A5D" w:rsidRPr="00985A5D">
        <w:t xml:space="preserve">Maintainability </w:t>
      </w:r>
      <w:r w:rsidR="00985A5D" w:rsidRPr="00985A5D">
        <w:rPr>
          <w:cs/>
        </w:rPr>
        <w:t>ลดลงจาก 37 เหลือ 33 แสดงให้เห็นว่าซอร์สโค้ดมีความเป็นระเบียบและสามารถบำรุงรักษาได้ง่ายกว่าเดิม</w:t>
      </w:r>
      <w:r w:rsidR="00985A5D">
        <w:rPr>
          <w:rFonts w:hint="cs"/>
          <w:cs/>
        </w:rPr>
        <w:t xml:space="preserve"> </w:t>
      </w:r>
      <w:r w:rsidR="00985A5D" w:rsidRPr="00985A5D">
        <w:rPr>
          <w:cs/>
        </w:rPr>
        <w:t xml:space="preserve">สำหรับค่า </w:t>
      </w:r>
      <w:r w:rsidR="00985A5D" w:rsidRPr="00985A5D">
        <w:t xml:space="preserve">Coverage </w:t>
      </w:r>
      <w:r w:rsidR="00985A5D" w:rsidRPr="00985A5D">
        <w:rPr>
          <w:cs/>
        </w:rPr>
        <w:t xml:space="preserve">เพิ่มขึ้นจาก 0.0% เป็น 78.3% แสดงให้เห็นว่าระบบได้รับการทดสอบครอบคลุมในหลายส่วนของโค้ดมากขึ้น ขณะที่ค่า </w:t>
      </w:r>
      <w:r w:rsidR="00985A5D" w:rsidRPr="00985A5D">
        <w:t xml:space="preserve">Duplications </w:t>
      </w:r>
      <w:r w:rsidR="00985A5D" w:rsidRPr="00985A5D">
        <w:rPr>
          <w:cs/>
        </w:rPr>
        <w:t>ลดลงจาก 8.0% เหลือ 7.2% ซึ่งสะท้อนถึงการลดความซ้ำซ้อนของโค้ดและปรับปรุงคุณภาพเชิงโครงสร้างได้ดีขึ้น</w:t>
      </w:r>
    </w:p>
    <w:p w14:paraId="769C5D44" w14:textId="77777777" w:rsidR="006A29AA" w:rsidRDefault="006A29AA" w:rsidP="00985A5D"/>
    <w:p w14:paraId="49619299" w14:textId="77777777" w:rsidR="009230D8" w:rsidRDefault="009230D8" w:rsidP="00985A5D"/>
    <w:p w14:paraId="5C819D18" w14:textId="77777777" w:rsidR="009230D8" w:rsidRDefault="009230D8" w:rsidP="00985A5D"/>
    <w:p w14:paraId="3B7CC7CA" w14:textId="0A0371C8" w:rsidR="006A29AA" w:rsidRDefault="006A29AA" w:rsidP="006A29AA">
      <w:pPr>
        <w:pStyle w:val="Figure"/>
      </w:pPr>
      <w:r>
        <w:rPr>
          <w:rFonts w:hint="cs"/>
          <w:noProof/>
        </w:rPr>
        <w:lastRenderedPageBreak/>
        <w:drawing>
          <wp:inline distT="0" distB="0" distL="0" distR="0" wp14:anchorId="4130ABDF" wp14:editId="43A35023">
            <wp:extent cx="5274310" cy="1972945"/>
            <wp:effectExtent l="0" t="0" r="2540" b="8255"/>
            <wp:docPr id="330169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69686" name="Picture 330169686"/>
                    <pic:cNvPicPr/>
                  </pic:nvPicPr>
                  <pic:blipFill>
                    <a:blip r:embed="rId18">
                      <a:extLst>
                        <a:ext uri="{28A0092B-C50C-407E-A947-70E740481C1C}">
                          <a14:useLocalDpi xmlns:a14="http://schemas.microsoft.com/office/drawing/2010/main" val="0"/>
                        </a:ext>
                      </a:extLst>
                    </a:blip>
                    <a:stretch>
                      <a:fillRect/>
                    </a:stretch>
                  </pic:blipFill>
                  <pic:spPr>
                    <a:xfrm>
                      <a:off x="0" y="0"/>
                      <a:ext cx="5274310" cy="1972945"/>
                    </a:xfrm>
                    <a:prstGeom prst="rect">
                      <a:avLst/>
                    </a:prstGeom>
                  </pic:spPr>
                </pic:pic>
              </a:graphicData>
            </a:graphic>
          </wp:inline>
        </w:drawing>
      </w:r>
    </w:p>
    <w:p w14:paraId="5588C80B" w14:textId="1875932C" w:rsidR="006A29AA" w:rsidRPr="00A23D08" w:rsidRDefault="006A29AA" w:rsidP="00A23D08">
      <w:pPr>
        <w:pStyle w:val="Caption"/>
        <w:rPr>
          <w:b w:val="0"/>
          <w:bCs w:val="0"/>
        </w:rPr>
      </w:pPr>
      <w:bookmarkStart w:id="60" w:name="_Ref211773011"/>
      <w:r>
        <w:rPr>
          <w:cs/>
        </w:rPr>
        <w:t xml:space="preserve">รูป </w:t>
      </w:r>
      <w:fldSimple w:instr=" STYLEREF 1 \s ">
        <w:r w:rsidR="00690DDE">
          <w:rPr>
            <w:noProof/>
            <w:cs/>
          </w:rPr>
          <w:t>4</w:t>
        </w:r>
      </w:fldSimple>
      <w:r w:rsidR="000E00BE">
        <w:rPr>
          <w:cs/>
        </w:rPr>
        <w:t>.</w:t>
      </w:r>
      <w:fldSimple w:instr=" SEQ รูป \* ARABIC \s 1 ">
        <w:r w:rsidR="00690DDE">
          <w:rPr>
            <w:noProof/>
            <w:cs/>
          </w:rPr>
          <w:t>5</w:t>
        </w:r>
      </w:fldSimple>
      <w:bookmarkEnd w:id="60"/>
      <w:r>
        <w:rPr>
          <w:rFonts w:hint="cs"/>
          <w:cs/>
        </w:rPr>
        <w:t xml:space="preserve"> </w:t>
      </w:r>
      <w:r w:rsidRPr="006A29AA">
        <w:rPr>
          <w:b w:val="0"/>
          <w:bCs w:val="0"/>
          <w:cs/>
        </w:rPr>
        <w:t xml:space="preserve">ผลการประเมินคุณภาพของซอร์สโค้ดก่อนและหลังการปรับปรุงระบบด้วย </w:t>
      </w:r>
      <w:r w:rsidRPr="006A29AA">
        <w:rPr>
          <w:b w:val="0"/>
          <w:bCs w:val="0"/>
        </w:rPr>
        <w:t>SonarQube</w:t>
      </w:r>
    </w:p>
    <w:p w14:paraId="60C94A6D" w14:textId="239E0047" w:rsidR="00985A5D" w:rsidRDefault="00985A5D" w:rsidP="00985A5D">
      <w:r w:rsidRPr="00985A5D">
        <w:rPr>
          <w:cs/>
        </w:rPr>
        <w:t>ผลการประเมินดังกล่าวแสดงให้เห็นว่า การเพิ่มกระบวนการ ตรวจสอบข้อมูลนำเข้า (</w:t>
      </w:r>
      <w:r w:rsidRPr="00985A5D">
        <w:t xml:space="preserve">Input Validation) </w:t>
      </w:r>
      <w:r w:rsidRPr="00985A5D">
        <w:rPr>
          <w:cs/>
        </w:rPr>
        <w:t>และ การทดสอบแบบอัตโนมัติ (</w:t>
      </w:r>
      <w:r w:rsidRPr="00985A5D">
        <w:t xml:space="preserve">Automated Testing) </w:t>
      </w:r>
      <w:r w:rsidRPr="00985A5D">
        <w:rPr>
          <w:cs/>
        </w:rPr>
        <w:t xml:space="preserve">ส่งผลให้ระบบสารสนเทศมีคุณภาพโดยรวมดีขึ้น ทั้งในด้านความถูกต้อง ความน่าเชื่อถือ และความสามารถในการบำรุงรักษา ซึ่งสอดคล้องกับหลักการของ </w:t>
      </w:r>
      <w:r w:rsidRPr="00985A5D">
        <w:t>SonarSource (</w:t>
      </w:r>
      <w:r w:rsidRPr="00985A5D">
        <w:rPr>
          <w:cs/>
        </w:rPr>
        <w:t>2024) ที่ระบุว่าการผสานการทดสอบอัตโนมัติร่วมกับการวิเคราะห์ซอร์สโค้ดช่วยยกระดับคุณภาพของซอฟต์แวร์ได้อย่างมีประสิทธิภาพ</w:t>
      </w:r>
    </w:p>
    <w:p w14:paraId="22209220" w14:textId="1F444589" w:rsidR="00985A5D" w:rsidRDefault="00985A5D" w:rsidP="00985A5D">
      <w:pPr>
        <w:pStyle w:val="Heading3"/>
      </w:pPr>
      <w:bookmarkStart w:id="61" w:name="_Toc211783856"/>
      <w:bookmarkStart w:id="62" w:name="_Toc211784904"/>
      <w:r w:rsidRPr="00985A5D">
        <w:rPr>
          <w:cs/>
        </w:rPr>
        <w:t>การวิเคราะห์ผลการประเมินคุณภาพ</w:t>
      </w:r>
      <w:bookmarkEnd w:id="61"/>
      <w:bookmarkEnd w:id="62"/>
    </w:p>
    <w:p w14:paraId="6F41A9C2" w14:textId="571344CF" w:rsidR="00985A5D" w:rsidRPr="00985A5D" w:rsidRDefault="00985A5D" w:rsidP="00985A5D">
      <w:pPr>
        <w:pStyle w:val="NormalH3"/>
      </w:pPr>
      <w:r w:rsidRPr="00985A5D">
        <w:rPr>
          <w:cs/>
        </w:rPr>
        <w:t>จากผลการประเมินคุณภาพของซอร์สโค้ดด้วยเครื่องมือ</w:t>
      </w:r>
      <w:r w:rsidRPr="00985A5D">
        <w:t xml:space="preserve"> SonarQube </w:t>
      </w:r>
      <w:r w:rsidRPr="00985A5D">
        <w:rPr>
          <w:cs/>
        </w:rPr>
        <w:t>พบว่าระบบหลังการปรับปรุง (</w:t>
      </w:r>
      <w:r w:rsidRPr="00985A5D">
        <w:t xml:space="preserve">T1) </w:t>
      </w:r>
      <w:r w:rsidRPr="00985A5D">
        <w:rPr>
          <w:cs/>
        </w:rPr>
        <w:t>มีคุณภาพโดยรวมดีกว่าระบบก่อนการปรับปรุง (</w:t>
      </w:r>
      <w:r w:rsidRPr="00985A5D">
        <w:t xml:space="preserve">T0) </w:t>
      </w:r>
      <w:r w:rsidRPr="00985A5D">
        <w:rPr>
          <w:cs/>
        </w:rPr>
        <w:t>อย่างชัดเจน ทั้งในด้านความถูกต้อง ความสามารถในการบำรุงรักษา และความครอบคลุมของการทดสอบ ซึ่งสามารถวิเคราะห์ได้ดังนี้</w:t>
      </w:r>
    </w:p>
    <w:p w14:paraId="07AEA4A5" w14:textId="5A688436" w:rsidR="00985A5D" w:rsidRDefault="00985A5D" w:rsidP="00985A5D">
      <w:pPr>
        <w:pStyle w:val="NormalH3"/>
      </w:pPr>
      <w:r>
        <w:rPr>
          <w:rFonts w:hint="cs"/>
          <w:cs/>
        </w:rPr>
        <w:t xml:space="preserve">1. </w:t>
      </w:r>
      <w:r w:rsidRPr="00985A5D">
        <w:rPr>
          <w:cs/>
        </w:rPr>
        <w:t>ความน่าเชื่อถือของระบบ</w:t>
      </w:r>
      <w:r>
        <w:rPr>
          <w:rFonts w:hint="cs"/>
          <w:cs/>
        </w:rPr>
        <w:t xml:space="preserve"> </w:t>
      </w:r>
      <w:r w:rsidRPr="00985A5D">
        <w:rPr>
          <w:cs/>
        </w:rPr>
        <w:t xml:space="preserve">ค่า </w:t>
      </w:r>
      <w:r w:rsidRPr="00985A5D">
        <w:t xml:space="preserve">Reliability </w:t>
      </w:r>
      <w:r w:rsidRPr="00985A5D">
        <w:rPr>
          <w:cs/>
        </w:rPr>
        <w:t>ลดลงจาก 3 เหลือ 0 แสดงให้เห็นว่าระบบหลังปรับปรุงมีข้อผิดพลาดเชิงตรรกะและข้อบกพร่องทางการทำงานน้อยลง ซึ่งเป็นผลโดยตรงจากการเพิ่มกระบวนการ ตรวจสอบข้อมูลนำเข้า (</w:t>
      </w:r>
      <w:r w:rsidRPr="00985A5D">
        <w:t xml:space="preserve">Input Validation) </w:t>
      </w:r>
      <w:r w:rsidRPr="00985A5D">
        <w:rPr>
          <w:cs/>
        </w:rPr>
        <w:t xml:space="preserve">ที่ช่วยลดโอกาสการเกิดข้อผิดพลาดของข้อมูลภายในระบบ และการใช้ </w:t>
      </w:r>
      <w:r w:rsidRPr="00985A5D">
        <w:t xml:space="preserve">Pytest </w:t>
      </w:r>
      <w:r w:rsidRPr="00985A5D">
        <w:rPr>
          <w:cs/>
        </w:rPr>
        <w:t xml:space="preserve">ในการทดสอบฟังก์ชันย่อย </w:t>
      </w:r>
      <w:r>
        <w:rPr>
          <w:cs/>
        </w:rPr>
        <w:br/>
      </w:r>
      <w:r w:rsidRPr="00985A5D">
        <w:rPr>
          <w:cs/>
        </w:rPr>
        <w:t>(</w:t>
      </w:r>
      <w:r w:rsidRPr="00985A5D">
        <w:t xml:space="preserve">Unit Test) </w:t>
      </w:r>
      <w:r w:rsidRPr="00985A5D">
        <w:rPr>
          <w:cs/>
        </w:rPr>
        <w:t>ทำให้สามารถตรวจจับข้อผิดพลาดได้ตั้งแต่ขั้นตอนการพัฒนา</w:t>
      </w:r>
    </w:p>
    <w:p w14:paraId="3A39111A" w14:textId="055ECA3C" w:rsidR="00985A5D" w:rsidRDefault="00985A5D" w:rsidP="00985A5D">
      <w:pPr>
        <w:pStyle w:val="NormalH3"/>
      </w:pPr>
      <w:r>
        <w:rPr>
          <w:rFonts w:hint="cs"/>
          <w:cs/>
        </w:rPr>
        <w:t xml:space="preserve">2. </w:t>
      </w:r>
      <w:r w:rsidRPr="00985A5D">
        <w:rPr>
          <w:cs/>
        </w:rPr>
        <w:t xml:space="preserve">ความสามารถในการบำรุงรักษา ค่า </w:t>
      </w:r>
      <w:r w:rsidRPr="00985A5D">
        <w:t xml:space="preserve">Maintainability </w:t>
      </w:r>
      <w:r w:rsidRPr="00985A5D">
        <w:rPr>
          <w:cs/>
        </w:rPr>
        <w:t xml:space="preserve">ลดลงจาก 37 เหลือ33 สะท้อนถึงโครงสร้างซอร์สโค้ดที่เป็นมาตรฐานมากขึ้น การใช้ </w:t>
      </w:r>
      <w:r w:rsidRPr="00985A5D">
        <w:t xml:space="preserve">Django Framework </w:t>
      </w:r>
      <w:r w:rsidRPr="00985A5D">
        <w:rPr>
          <w:cs/>
        </w:rPr>
        <w:t xml:space="preserve">ที่มีรูปแบบโครงสร้างแบบ </w:t>
      </w:r>
      <w:r w:rsidRPr="00985A5D">
        <w:t xml:space="preserve">Model–View–Template (MVT) </w:t>
      </w:r>
      <w:r w:rsidRPr="00985A5D">
        <w:rPr>
          <w:cs/>
        </w:rPr>
        <w:t>ช่วยให้สามารถแยกส่วนการทำงานออกจากกันได้อย่างชัดเจน ทำให้โค้ดอ่านง่ายและดูแลได้สะดวก นอกจากนี้ การเพิ่มการทดสอบแบบบูรณาการ (</w:t>
      </w:r>
      <w:r w:rsidRPr="00985A5D">
        <w:t xml:space="preserve">Integration Test) </w:t>
      </w:r>
      <w:r w:rsidRPr="00985A5D">
        <w:rPr>
          <w:cs/>
        </w:rPr>
        <w:t>ยังช่วยให้ผู้พัฒนาสามารถระบุส่วนของระบบที่ต้องแก้ไขได้อย่างแม่นยำ ส่งผลให้การบำรุงรักษาในระยะยาวมีประสิทธิภาพมากขึ้น</w:t>
      </w:r>
    </w:p>
    <w:p w14:paraId="19C15EE8" w14:textId="49AF0949" w:rsidR="00985A5D" w:rsidRDefault="00985A5D" w:rsidP="00985A5D">
      <w:pPr>
        <w:pStyle w:val="NormalH3"/>
      </w:pPr>
      <w:r>
        <w:rPr>
          <w:rFonts w:hint="cs"/>
          <w:cs/>
        </w:rPr>
        <w:lastRenderedPageBreak/>
        <w:t xml:space="preserve">3. </w:t>
      </w:r>
      <w:r w:rsidRPr="00985A5D">
        <w:rPr>
          <w:cs/>
        </w:rPr>
        <w:t xml:space="preserve">ความครอบคลุมของการทดสอบ ค่า </w:t>
      </w:r>
      <w:r w:rsidRPr="00985A5D">
        <w:t xml:space="preserve">Coverage </w:t>
      </w:r>
      <w:r w:rsidRPr="00985A5D">
        <w:rPr>
          <w:cs/>
        </w:rPr>
        <w:t>เพิ่มขึ้นจาก 0.0% เป็น 78.3%</w:t>
      </w:r>
      <w:r w:rsidR="009E7C4B">
        <w:rPr>
          <w:rFonts w:hint="cs"/>
          <w:cs/>
        </w:rPr>
        <w:t xml:space="preserve"> </w:t>
      </w:r>
      <w:r w:rsidRPr="00985A5D">
        <w:rPr>
          <w:cs/>
        </w:rPr>
        <w:t xml:space="preserve">ซึ่งเป็นการเปลี่ยนแปลงที่มีนัยสำคัญ แสดงให้เห็นว่าการเพิ่มกระบวนการทดสอบแบบอัตโนมัติ โดยเฉพาะการใช้ </w:t>
      </w:r>
      <w:r w:rsidRPr="00985A5D">
        <w:t xml:space="preserve">Robot Framework (Selenium) </w:t>
      </w:r>
      <w:r w:rsidRPr="00985A5D">
        <w:rPr>
          <w:cs/>
        </w:rPr>
        <w:t xml:space="preserve">สำหรับการทดสอบแบบ </w:t>
      </w:r>
      <w:r w:rsidRPr="00985A5D">
        <w:t xml:space="preserve">End-to-End </w:t>
      </w:r>
      <w:r w:rsidRPr="00985A5D">
        <w:rPr>
          <w:cs/>
        </w:rPr>
        <w:t>ช่วยให้สามารถจำลองพฤติกรรมของผู้ใช้จริงและทดสอบระบบได้อย่างครอบคลุมในหลายกรณีการทำงาน ส่งผลให้คุณภาพโดยรวมของระบบเพิ่มสูงขึ้น</w:t>
      </w:r>
    </w:p>
    <w:p w14:paraId="6B226D11" w14:textId="2864ECB0" w:rsidR="009E7C4B" w:rsidRDefault="00985A5D" w:rsidP="009E7C4B">
      <w:pPr>
        <w:pStyle w:val="NormalH3"/>
      </w:pPr>
      <w:r>
        <w:rPr>
          <w:rFonts w:hint="cs"/>
          <w:cs/>
        </w:rPr>
        <w:t xml:space="preserve">4. </w:t>
      </w:r>
      <w:r w:rsidRPr="00985A5D">
        <w:rPr>
          <w:cs/>
        </w:rPr>
        <w:t xml:space="preserve">อัตราการซ้ำซ้อนของโค้ด ค่า </w:t>
      </w:r>
      <w:r w:rsidRPr="00985A5D">
        <w:t xml:space="preserve">Duplications </w:t>
      </w:r>
      <w:r w:rsidRPr="00985A5D">
        <w:rPr>
          <w:cs/>
        </w:rPr>
        <w:t xml:space="preserve">ลดลงจาก 8.0% เหลือ 7.2% แสดงถึงการจัดการซอร์สโค้ดที่มีประสิทธิภาพมากขึ้นและลดความซ้ำซ้อนของโค้ดภายในระบบ ซึ่งเป็นผลมาจากการปรับปรุงโครงสร้างการเขียนโค้ดให้สอดคล้องกับหลักการของ </w:t>
      </w:r>
      <w:r w:rsidRPr="00985A5D">
        <w:t xml:space="preserve">Django Framework </w:t>
      </w:r>
      <w:r w:rsidRPr="00985A5D">
        <w:rPr>
          <w:cs/>
        </w:rPr>
        <w:t>และแนวทางการบำรุงรักษาซอฟต์แวร์ที่ดี (</w:t>
      </w:r>
      <w:r w:rsidRPr="00985A5D">
        <w:t>Clean Code Practice)</w:t>
      </w:r>
    </w:p>
    <w:p w14:paraId="4E56EF5E" w14:textId="77777777" w:rsidR="009E7C4B" w:rsidRDefault="009E7C4B" w:rsidP="00985A5D">
      <w:pPr>
        <w:pStyle w:val="NormalH3"/>
      </w:pPr>
      <w:r w:rsidRPr="009E7C4B">
        <w:rPr>
          <w:cs/>
        </w:rPr>
        <w:t xml:space="preserve">สรุปได้ว่าการเพิ่มกระบวนการ </w:t>
      </w:r>
      <w:r w:rsidRPr="009E7C4B">
        <w:t xml:space="preserve">Input Validation </w:t>
      </w:r>
      <w:r w:rsidRPr="009E7C4B">
        <w:rPr>
          <w:cs/>
        </w:rPr>
        <w:t xml:space="preserve">และ </w:t>
      </w:r>
      <w:r w:rsidRPr="009E7C4B">
        <w:t xml:space="preserve">Automated Testing </w:t>
      </w:r>
      <w:r w:rsidRPr="009E7C4B">
        <w:rPr>
          <w:cs/>
        </w:rPr>
        <w:t>มีส่วนช่วยอย่างมากในการยกระดับคุณภาพของระบบสารสนเทศในหลายมิติ ทั้งด้านความถูกต้อง (</w:t>
      </w:r>
      <w:r w:rsidRPr="009E7C4B">
        <w:t xml:space="preserve">Reliability) </w:t>
      </w:r>
      <w:r w:rsidRPr="009E7C4B">
        <w:rPr>
          <w:cs/>
        </w:rPr>
        <w:t>ความสามารถในการบำรุงรักษา (</w:t>
      </w:r>
      <w:r w:rsidRPr="009E7C4B">
        <w:t xml:space="preserve">Maintainability) </w:t>
      </w:r>
      <w:r w:rsidRPr="009E7C4B">
        <w:rPr>
          <w:cs/>
        </w:rPr>
        <w:t>และความครอบคลุมของการทดสอบ (</w:t>
      </w:r>
      <w:r w:rsidRPr="009E7C4B">
        <w:t xml:space="preserve">Coverage) </w:t>
      </w:r>
      <w:r w:rsidRPr="009E7C4B">
        <w:rPr>
          <w:cs/>
        </w:rPr>
        <w:t xml:space="preserve">ซึ่งสอดคล้องกับแนวทางของ </w:t>
      </w:r>
      <w:r w:rsidRPr="009E7C4B">
        <w:t>SonarSource (</w:t>
      </w:r>
      <w:r w:rsidRPr="009E7C4B">
        <w:rPr>
          <w:cs/>
        </w:rPr>
        <w:t>2024) ที่ระบุว่าการผสานกระบวนการทดสอบอัตโนมัติร่วมกับการวิเคราะห์ซอร์สโค้ดช่วยเพิ่มคุณภาพและลดข้อผิดพลาดของซอฟต์แวร์ได้อย่างมีประสิทธิภาพ</w:t>
      </w:r>
    </w:p>
    <w:p w14:paraId="25F5357C" w14:textId="251A0EC9" w:rsidR="009E7C4B" w:rsidRDefault="009E7C4B" w:rsidP="009E7C4B">
      <w:pPr>
        <w:pStyle w:val="Heading2"/>
      </w:pPr>
      <w:bookmarkStart w:id="63" w:name="_Toc211784905"/>
      <w:r w:rsidRPr="009E7C4B">
        <w:rPr>
          <w:cs/>
        </w:rPr>
        <w:t>การวิเคราะห์ผลการปรับปรุงระบบ</w:t>
      </w:r>
      <w:bookmarkEnd w:id="63"/>
    </w:p>
    <w:p w14:paraId="7AA6329F" w14:textId="2BB91F4C" w:rsidR="009E7C4B" w:rsidRDefault="00C162A5" w:rsidP="009E7C4B">
      <w:r w:rsidRPr="00C162A5">
        <w:rPr>
          <w:cs/>
        </w:rPr>
        <w:t xml:space="preserve">จากผลการประเมินคุณภาพของซอร์สโค้ดด้วยเครื่องมือ </w:t>
      </w:r>
      <w:r w:rsidRPr="00C162A5">
        <w:t xml:space="preserve">SonarQube </w:t>
      </w:r>
      <w:r w:rsidRPr="00C162A5">
        <w:rPr>
          <w:cs/>
        </w:rPr>
        <w:t>พบว่าระบบหลังการปรับปรุง (</w:t>
      </w:r>
      <w:r w:rsidRPr="00C162A5">
        <w:t xml:space="preserve">T1) </w:t>
      </w:r>
      <w:r w:rsidRPr="00C162A5">
        <w:rPr>
          <w:cs/>
        </w:rPr>
        <w:t>มีค่าความน่าเชื่อถือ (</w:t>
      </w:r>
      <w:r w:rsidRPr="00C162A5">
        <w:t xml:space="preserve">Reliability) </w:t>
      </w:r>
      <w:r w:rsidRPr="00C162A5">
        <w:rPr>
          <w:cs/>
        </w:rPr>
        <w:t>และความสามารถในการบำรุงรักษา (</w:t>
      </w:r>
      <w:r w:rsidRPr="00C162A5">
        <w:t xml:space="preserve">Maintainability) </w:t>
      </w:r>
      <w:r w:rsidRPr="00C162A5">
        <w:rPr>
          <w:cs/>
        </w:rPr>
        <w:t>สูงกว่าระบบก่อนการปรับปรุง (</w:t>
      </w:r>
      <w:r w:rsidRPr="00C162A5">
        <w:t xml:space="preserve">T0) </w:t>
      </w:r>
      <w:r w:rsidRPr="00C162A5">
        <w:rPr>
          <w:cs/>
        </w:rPr>
        <w:t>อย่างชัดเจน ขณะที่ค่าความครอบคลุมของการทดสอบ (</w:t>
      </w:r>
      <w:r w:rsidRPr="00C162A5">
        <w:t xml:space="preserve">Coverage) </w:t>
      </w:r>
      <w:r w:rsidRPr="00C162A5">
        <w:rPr>
          <w:cs/>
        </w:rPr>
        <w:t>เพิ่มขึ้น และอัตราการซ้ำซ้อนของโค้ด (</w:t>
      </w:r>
      <w:r w:rsidRPr="00C162A5">
        <w:t xml:space="preserve">Duplications) </w:t>
      </w:r>
      <w:r w:rsidRPr="00C162A5">
        <w:rPr>
          <w:cs/>
        </w:rPr>
        <w:t>ลดลง แสดงให้เห็นว่าการเพิ่มกระบวนการตรวจสอบข้อมูลนำเข้า (</w:t>
      </w:r>
      <w:r w:rsidRPr="00C162A5">
        <w:t xml:space="preserve">Input Validation) </w:t>
      </w:r>
      <w:r w:rsidRPr="00C162A5">
        <w:rPr>
          <w:cs/>
        </w:rPr>
        <w:t>และการทดสอบแบบอัตโนมัติ (</w:t>
      </w:r>
      <w:r w:rsidRPr="00C162A5">
        <w:t xml:space="preserve">Automated Testing) </w:t>
      </w:r>
      <w:r w:rsidRPr="00C162A5">
        <w:rPr>
          <w:cs/>
        </w:rPr>
        <w:t>สามารถช่วยยกระดับคุณภาพของซอร์สโค้ดได้จริงในหลายมิติ</w:t>
      </w:r>
    </w:p>
    <w:p w14:paraId="3D0473D5" w14:textId="77777777" w:rsidR="00C162A5" w:rsidRDefault="00C162A5" w:rsidP="00C162A5">
      <w:r w:rsidRPr="00C162A5">
        <w:rPr>
          <w:cs/>
        </w:rPr>
        <w:t xml:space="preserve">ในเชิงเทคนิค การปรับปรุงที่มีผลต่อ </w:t>
      </w:r>
      <w:r w:rsidRPr="00C162A5">
        <w:t xml:space="preserve">Reliability </w:t>
      </w:r>
      <w:r w:rsidRPr="00C162A5">
        <w:rPr>
          <w:cs/>
        </w:rPr>
        <w:t>มาจากการเพิ่มการตรวจสอบข้อมูลนำเข้าด้วยฟังก์ชัน</w:t>
      </w:r>
      <w:r w:rsidRPr="00C162A5">
        <w:t xml:space="preserve"> clean() </w:t>
      </w:r>
      <w:r w:rsidRPr="00C162A5">
        <w:rPr>
          <w:cs/>
        </w:rPr>
        <w:t>และ</w:t>
      </w:r>
      <w:r w:rsidRPr="00C162A5">
        <w:t xml:space="preserve"> validators </w:t>
      </w:r>
      <w:r w:rsidRPr="00C162A5">
        <w:rPr>
          <w:cs/>
        </w:rPr>
        <w:t xml:space="preserve">ของ </w:t>
      </w:r>
      <w:r w:rsidRPr="00C162A5">
        <w:t xml:space="preserve">Django </w:t>
      </w:r>
      <w:r w:rsidRPr="00C162A5">
        <w:rPr>
          <w:cs/>
        </w:rPr>
        <w:t xml:space="preserve">ซึ่งช่วยป้องกันข้อมูลผิดรูปแบบและลดข้อผิดพลาดที่อาจเกิดขึ้นจากผู้ใช้โดยตรง นอกจากนี้ การเขียน </w:t>
      </w:r>
      <w:r w:rsidRPr="00C162A5">
        <w:t xml:space="preserve">Test Cases </w:t>
      </w:r>
      <w:r w:rsidRPr="00C162A5">
        <w:rPr>
          <w:cs/>
        </w:rPr>
        <w:t xml:space="preserve">ด้วย </w:t>
      </w:r>
      <w:r w:rsidRPr="00C162A5">
        <w:t xml:space="preserve">Pytest </w:t>
      </w:r>
      <w:r w:rsidRPr="00C162A5">
        <w:rPr>
          <w:cs/>
        </w:rPr>
        <w:t xml:space="preserve">และ </w:t>
      </w:r>
      <w:r w:rsidRPr="00C162A5">
        <w:t xml:space="preserve">Robot Framework </w:t>
      </w:r>
      <w:r w:rsidRPr="00C162A5">
        <w:rPr>
          <w:cs/>
        </w:rPr>
        <w:t>ยังช่วยตรวจสอบการทำงานของระบบในหลายระดับ ตั้งแต่หน่วยย่อย (</w:t>
      </w:r>
      <w:r w:rsidRPr="00C162A5">
        <w:t xml:space="preserve">Unit Test) </w:t>
      </w:r>
      <w:r w:rsidRPr="00C162A5">
        <w:rPr>
          <w:cs/>
        </w:rPr>
        <w:t>การเชื่อมโยงระหว่างโมดูล (</w:t>
      </w:r>
      <w:r w:rsidRPr="00C162A5">
        <w:t xml:space="preserve">Integration Test) </w:t>
      </w:r>
      <w:r w:rsidRPr="00C162A5">
        <w:rPr>
          <w:cs/>
        </w:rPr>
        <w:t>จนถึงการทำงานครบวงจร (</w:t>
      </w:r>
      <w:r w:rsidRPr="00C162A5">
        <w:t xml:space="preserve">End-to-End Test) </w:t>
      </w:r>
      <w:r w:rsidRPr="00C162A5">
        <w:rPr>
          <w:cs/>
        </w:rPr>
        <w:t>ทำให้สามารถระบุและแก้ไขจุดบกพร่องได้ตั้งแต่ระยะต้นของการพัฒนา ส่งผลให้โค้ดที่ได้มีความเสถียรและลดโอกาสการเกิดบัคในระยะยาว</w:t>
      </w:r>
    </w:p>
    <w:p w14:paraId="1B4D10ED" w14:textId="77777777" w:rsidR="00C162A5" w:rsidRDefault="00C162A5" w:rsidP="00C162A5"/>
    <w:p w14:paraId="63CFE6F1" w14:textId="2D71D0F9" w:rsidR="00C162A5" w:rsidRDefault="00C162A5" w:rsidP="00C162A5">
      <w:r w:rsidRPr="00C162A5">
        <w:rPr>
          <w:cs/>
        </w:rPr>
        <w:lastRenderedPageBreak/>
        <w:t xml:space="preserve">เมื่อพิจารณาตามแนวคิด </w:t>
      </w:r>
      <w:r w:rsidRPr="00C162A5">
        <w:t xml:space="preserve">Testing Pyramid </w:t>
      </w:r>
      <w:r w:rsidRPr="00C162A5">
        <w:rPr>
          <w:cs/>
        </w:rPr>
        <w:t xml:space="preserve">การจัดสัดส่วนการทดสอบให้เหมาะสมในแต่ละระดับส่งผลให้การทดสอบมีความครอบคลุมและคุ้มค่า ทั้งในด้านเวลาและทรัพยากร โดยผลจากการทดสอบพบว่า </w:t>
      </w:r>
      <w:r w:rsidRPr="00C162A5">
        <w:t xml:space="preserve">Test Coverage </w:t>
      </w:r>
      <w:r w:rsidRPr="00C162A5">
        <w:rPr>
          <w:cs/>
        </w:rPr>
        <w:t xml:space="preserve">มีแนวโน้มเพิ่มขึ้นอย่างต่อเนื่องหลังการเพิ่มชุดทดสอบในระดับ </w:t>
      </w:r>
      <w:r w:rsidRPr="00C162A5">
        <w:t xml:space="preserve">Unit </w:t>
      </w:r>
      <w:r w:rsidRPr="00C162A5">
        <w:rPr>
          <w:cs/>
        </w:rPr>
        <w:t xml:space="preserve">และ </w:t>
      </w:r>
      <w:r w:rsidRPr="00C162A5">
        <w:t xml:space="preserve">Integration </w:t>
      </w:r>
      <w:r w:rsidRPr="00C162A5">
        <w:rPr>
          <w:cs/>
        </w:rPr>
        <w:t xml:space="preserve">ซึ่งสอดคล้องกับแนวทางของ </w:t>
      </w:r>
      <w:r w:rsidR="00CC2CA5">
        <w:rPr>
          <w:cs/>
        </w:rPr>
        <w:fldChar w:fldCharType="begin"/>
      </w:r>
      <w:r w:rsidR="00CC2CA5">
        <w:instrText xml:space="preserve"> ADDIN EN.CITE &lt;EndNote&gt;&lt;Cite&gt;&lt;Author&gt;Cohn&lt;/Author&gt;&lt;Year&gt;</w:instrText>
      </w:r>
      <w:r w:rsidR="00CC2CA5">
        <w:rPr>
          <w:cs/>
        </w:rPr>
        <w:instrText>2010</w:instrText>
      </w:r>
      <w:r w:rsidR="00CC2CA5">
        <w:instrText>&lt;/Year&gt;&lt;RecNum&gt;</w:instrText>
      </w:r>
      <w:r w:rsidR="00CC2CA5">
        <w:rPr>
          <w:cs/>
        </w:rPr>
        <w:instrText>16</w:instrText>
      </w:r>
      <w:r w:rsidR="00CC2CA5">
        <w:instrText xml:space="preserve">&lt;/RecNum&gt;&lt;DisplayText&gt;(Cohn, </w:instrText>
      </w:r>
      <w:r w:rsidR="00CC2CA5">
        <w:rPr>
          <w:cs/>
        </w:rPr>
        <w:instrText>2010)</w:instrText>
      </w:r>
      <w:r w:rsidR="00CC2CA5">
        <w:instrText>&lt;/DisplayText&gt;&lt;record&gt;&lt;rec-number&gt;</w:instrText>
      </w:r>
      <w:r w:rsidR="00CC2CA5">
        <w:rPr>
          <w:cs/>
        </w:rPr>
        <w:instrText>16</w:instrText>
      </w:r>
      <w:r w:rsidR="00CC2CA5">
        <w:instrText>&lt;/rec-number&gt;&lt;foreign-keys&gt;&lt;key app="EN" db-id="xf</w:instrText>
      </w:r>
      <w:r w:rsidR="00CC2CA5">
        <w:rPr>
          <w:cs/>
        </w:rPr>
        <w:instrText>990</w:instrText>
      </w:r>
      <w:r w:rsidR="00CC2CA5">
        <w:instrText>d</w:instrText>
      </w:r>
      <w:r w:rsidR="00CC2CA5">
        <w:rPr>
          <w:cs/>
        </w:rPr>
        <w:instrText>9</w:instrText>
      </w:r>
      <w:r w:rsidR="00CC2CA5">
        <w:instrText>z</w:instrText>
      </w:r>
      <w:r w:rsidR="00CC2CA5">
        <w:rPr>
          <w:cs/>
        </w:rPr>
        <w:instrText>5</w:instrText>
      </w:r>
      <w:r w:rsidR="00CC2CA5">
        <w:instrText>epdayersrpvfae</w:instrText>
      </w:r>
      <w:r w:rsidR="00CC2CA5">
        <w:rPr>
          <w:cs/>
        </w:rPr>
        <w:instrText>59205</w:instrText>
      </w:r>
      <w:r w:rsidR="00CC2CA5">
        <w:instrText>rrxw</w:instrText>
      </w:r>
      <w:r w:rsidR="00CC2CA5">
        <w:rPr>
          <w:cs/>
        </w:rPr>
        <w:instrText>9</w:instrText>
      </w:r>
      <w:r w:rsidR="00CC2CA5">
        <w:instrText>ws</w:instrText>
      </w:r>
      <w:r w:rsidR="00CC2CA5">
        <w:rPr>
          <w:cs/>
        </w:rPr>
        <w:instrText xml:space="preserve">9" </w:instrText>
      </w:r>
      <w:r w:rsidR="00CC2CA5">
        <w:instrText>timestamp="</w:instrText>
      </w:r>
      <w:r w:rsidR="00CC2CA5">
        <w:rPr>
          <w:cs/>
        </w:rPr>
        <w:instrText>1761669937"</w:instrText>
      </w:r>
      <w:r w:rsidR="00CC2CA5">
        <w:instrText>&gt;</w:instrText>
      </w:r>
      <w:r w:rsidR="00CC2CA5">
        <w:rPr>
          <w:cs/>
        </w:rPr>
        <w:instrText>16</w:instrText>
      </w:r>
      <w:r w:rsidR="00CC2CA5">
        <w:instrText>&lt;/key&gt;&lt;/foreign-keys&gt;&lt;ref-type name="Book"&gt;</w:instrText>
      </w:r>
      <w:r w:rsidR="00CC2CA5">
        <w:rPr>
          <w:cs/>
        </w:rPr>
        <w:instrText>6</w:instrText>
      </w:r>
      <w:r w:rsidR="00CC2CA5">
        <w:instrText>&lt;/ref-type&gt;&lt;contributors&gt;&lt;authors&gt;&lt;author&gt;Cohn, Mike&lt;/author&gt;&lt;/authors&gt;&lt;/contributors&gt;&lt;titles&gt;&lt;title&gt;Succeeding with Agile: Software Development Using Scrum&lt;/title&gt;&lt;/titles&gt;&lt;dates&gt;&lt;year&gt;</w:instrText>
      </w:r>
      <w:r w:rsidR="00CC2CA5">
        <w:rPr>
          <w:cs/>
        </w:rPr>
        <w:instrText>2010</w:instrText>
      </w:r>
      <w:r w:rsidR="00CC2CA5">
        <w:instrText>&lt;/year&gt;&lt;/dates&gt;&lt;pub-location&gt;Boston, MA&lt;/pub-location&gt;&lt;publisher&gt;Addison-Wesley&lt;/publisher&gt;&lt;isbn&gt;</w:instrText>
      </w:r>
      <w:r w:rsidR="00CC2CA5">
        <w:rPr>
          <w:cs/>
        </w:rPr>
        <w:instrText>978-0-321-57936-2</w:instrText>
      </w:r>
      <w:r w:rsidR="00CC2CA5">
        <w:instrText>&lt;/isbn&gt;&lt;urls&gt;&lt;/urls&gt;&lt;/record&gt;&lt;/Cite&gt;&lt;/EndNote&gt;</w:instrText>
      </w:r>
      <w:r w:rsidR="00CC2CA5">
        <w:rPr>
          <w:cs/>
        </w:rPr>
        <w:fldChar w:fldCharType="separate"/>
      </w:r>
      <w:r w:rsidR="00CC2CA5">
        <w:rPr>
          <w:noProof/>
          <w:cs/>
        </w:rPr>
        <w:t>(</w:t>
      </w:r>
      <w:r w:rsidR="00CC2CA5">
        <w:rPr>
          <w:noProof/>
        </w:rPr>
        <w:t xml:space="preserve">Cohn, </w:t>
      </w:r>
      <w:r w:rsidR="00CC2CA5">
        <w:rPr>
          <w:noProof/>
          <w:cs/>
        </w:rPr>
        <w:t>2010)</w:t>
      </w:r>
      <w:r w:rsidR="00CC2CA5">
        <w:rPr>
          <w:cs/>
        </w:rPr>
        <w:fldChar w:fldCharType="end"/>
      </w:r>
      <w:r w:rsidR="00CC2CA5">
        <w:t xml:space="preserve"> </w:t>
      </w:r>
      <w:r w:rsidRPr="00C162A5">
        <w:rPr>
          <w:cs/>
        </w:rPr>
        <w:t xml:space="preserve">และ </w:t>
      </w:r>
      <w:r w:rsidR="00CC2CA5">
        <w:rPr>
          <w:cs/>
        </w:rPr>
        <w:fldChar w:fldCharType="begin"/>
      </w:r>
      <w:r w:rsidR="00CC2CA5">
        <w:instrText xml:space="preserve"> ADDIN EN.CITE &lt;EndNote&gt;&lt;Cite&gt;&lt;Author&gt;Fowler&lt;/Author&gt;&lt;Year&gt;</w:instrText>
      </w:r>
      <w:r w:rsidR="00CC2CA5">
        <w:rPr>
          <w:cs/>
        </w:rPr>
        <w:instrText>2019</w:instrText>
      </w:r>
      <w:r w:rsidR="00CC2CA5">
        <w:instrText>&lt;/Year&gt;&lt;RecNum&gt;</w:instrText>
      </w:r>
      <w:r w:rsidR="00CC2CA5">
        <w:rPr>
          <w:cs/>
        </w:rPr>
        <w:instrText>17</w:instrText>
      </w:r>
      <w:r w:rsidR="00CC2CA5">
        <w:instrText xml:space="preserve">&lt;/RecNum&gt;&lt;DisplayText&gt;(Fowler, </w:instrText>
      </w:r>
      <w:r w:rsidR="00CC2CA5">
        <w:rPr>
          <w:cs/>
        </w:rPr>
        <w:instrText>2019)</w:instrText>
      </w:r>
      <w:r w:rsidR="00CC2CA5">
        <w:instrText>&lt;/DisplayText&gt;&lt;record&gt;&lt;rec-number&gt;</w:instrText>
      </w:r>
      <w:r w:rsidR="00CC2CA5">
        <w:rPr>
          <w:cs/>
        </w:rPr>
        <w:instrText>17</w:instrText>
      </w:r>
      <w:r w:rsidR="00CC2CA5">
        <w:instrText>&lt;/rec-number&gt;&lt;foreign-keys&gt;&lt;key app="EN" db-id="xf</w:instrText>
      </w:r>
      <w:r w:rsidR="00CC2CA5">
        <w:rPr>
          <w:cs/>
        </w:rPr>
        <w:instrText>990</w:instrText>
      </w:r>
      <w:r w:rsidR="00CC2CA5">
        <w:instrText>d</w:instrText>
      </w:r>
      <w:r w:rsidR="00CC2CA5">
        <w:rPr>
          <w:cs/>
        </w:rPr>
        <w:instrText>9</w:instrText>
      </w:r>
      <w:r w:rsidR="00CC2CA5">
        <w:instrText>z</w:instrText>
      </w:r>
      <w:r w:rsidR="00CC2CA5">
        <w:rPr>
          <w:cs/>
        </w:rPr>
        <w:instrText>5</w:instrText>
      </w:r>
      <w:r w:rsidR="00CC2CA5">
        <w:instrText>epdayersrpvfae</w:instrText>
      </w:r>
      <w:r w:rsidR="00CC2CA5">
        <w:rPr>
          <w:cs/>
        </w:rPr>
        <w:instrText>59205</w:instrText>
      </w:r>
      <w:r w:rsidR="00CC2CA5">
        <w:instrText>rrxw</w:instrText>
      </w:r>
      <w:r w:rsidR="00CC2CA5">
        <w:rPr>
          <w:cs/>
        </w:rPr>
        <w:instrText>9</w:instrText>
      </w:r>
      <w:r w:rsidR="00CC2CA5">
        <w:instrText>ws</w:instrText>
      </w:r>
      <w:r w:rsidR="00CC2CA5">
        <w:rPr>
          <w:cs/>
        </w:rPr>
        <w:instrText xml:space="preserve">9" </w:instrText>
      </w:r>
      <w:r w:rsidR="00CC2CA5">
        <w:instrText>timestamp="</w:instrText>
      </w:r>
      <w:r w:rsidR="00CC2CA5">
        <w:rPr>
          <w:cs/>
        </w:rPr>
        <w:instrText>1761669937"</w:instrText>
      </w:r>
      <w:r w:rsidR="00CC2CA5">
        <w:instrText>&gt;</w:instrText>
      </w:r>
      <w:r w:rsidR="00CC2CA5">
        <w:rPr>
          <w:cs/>
        </w:rPr>
        <w:instrText>17</w:instrText>
      </w:r>
      <w:r w:rsidR="00CC2CA5">
        <w:instrText>&lt;/key&gt;&lt;/foreign-keys&gt;&lt;ref-type name="Journal Article"&gt;</w:instrText>
      </w:r>
      <w:r w:rsidR="00CC2CA5">
        <w:rPr>
          <w:cs/>
        </w:rPr>
        <w:instrText>17</w:instrText>
      </w:r>
      <w:r w:rsidR="00CC2CA5">
        <w:instrText>&lt;/ref-type&gt;&lt;contributors&gt;&lt;authors&gt;&lt;author&gt;Fowler, Martin&lt;/author&gt;&lt;/authors&gt;&lt;/contributors&gt;&lt;titles&gt;&lt;title&gt;The Practical Test Pyramid&lt;/title&gt;&lt;/titles&gt;&lt;dates&gt;&lt;year&gt;</w:instrText>
      </w:r>
      <w:r w:rsidR="00CC2CA5">
        <w:rPr>
          <w:cs/>
        </w:rPr>
        <w:instrText>2019</w:instrText>
      </w:r>
      <w:r w:rsidR="00CC2CA5">
        <w:instrText>&lt;/year&gt;&lt;/dates&gt;&lt;publisher&gt;MartinFowler.com&lt;/publisher&gt;&lt;urls&gt;&lt;related-urls&gt;&lt;url&gt;https://martinfowler.com/articles/practical-test-pyramid.html&lt;/url&gt;&lt;/related-urls&gt;&lt;/urls&gt;&lt;/record&gt;&lt;/Cite&gt;&lt;/EndNote&gt;</w:instrText>
      </w:r>
      <w:r w:rsidR="00CC2CA5">
        <w:rPr>
          <w:cs/>
        </w:rPr>
        <w:fldChar w:fldCharType="separate"/>
      </w:r>
      <w:r w:rsidR="00CC2CA5">
        <w:rPr>
          <w:noProof/>
          <w:cs/>
        </w:rPr>
        <w:t>(</w:t>
      </w:r>
      <w:r w:rsidR="00CC2CA5">
        <w:rPr>
          <w:noProof/>
        </w:rPr>
        <w:t xml:space="preserve">Fowler, </w:t>
      </w:r>
      <w:r w:rsidR="00CC2CA5">
        <w:rPr>
          <w:noProof/>
          <w:cs/>
        </w:rPr>
        <w:t>2019)</w:t>
      </w:r>
      <w:r w:rsidR="00CC2CA5">
        <w:rPr>
          <w:cs/>
        </w:rPr>
        <w:fldChar w:fldCharType="end"/>
      </w:r>
      <w:r w:rsidR="00CC2CA5">
        <w:t xml:space="preserve"> </w:t>
      </w:r>
      <w:r w:rsidRPr="00C162A5">
        <w:rPr>
          <w:cs/>
        </w:rPr>
        <w:t xml:space="preserve">ที่ระบุว่าการเพิ่มสัดส่วนของ </w:t>
      </w:r>
      <w:r w:rsidRPr="00C162A5">
        <w:t xml:space="preserve">Unit Test </w:t>
      </w:r>
      <w:r w:rsidRPr="00C162A5">
        <w:rPr>
          <w:cs/>
        </w:rPr>
        <w:t>จะช่วยลดต้นทุนการแก้ไขบัคและเพิ่มความน่าเชื่อถือของระบบโดยรวม</w:t>
      </w:r>
    </w:p>
    <w:p w14:paraId="2455254F" w14:textId="523274B7" w:rsidR="00C162A5" w:rsidRDefault="00C162A5" w:rsidP="00C162A5">
      <w:r w:rsidRPr="00C162A5">
        <w:rPr>
          <w:cs/>
        </w:rPr>
        <w:t xml:space="preserve">ในส่วนของ </w:t>
      </w:r>
      <w:r w:rsidRPr="00C162A5">
        <w:t xml:space="preserve">Maintainability </w:t>
      </w:r>
      <w:r w:rsidRPr="00C162A5">
        <w:rPr>
          <w:cs/>
        </w:rPr>
        <w:t xml:space="preserve">ที่ดีขึ้น เกิดจากการจัดโครงสร้างโค้ดให้เป็นมาตรฐานตามรูปแบบ </w:t>
      </w:r>
      <w:r w:rsidRPr="00C162A5">
        <w:t xml:space="preserve">Model–View–Template (MVT) </w:t>
      </w:r>
      <w:r w:rsidRPr="00C162A5">
        <w:rPr>
          <w:cs/>
        </w:rPr>
        <w:t xml:space="preserve">ของ </w:t>
      </w:r>
      <w:r w:rsidRPr="00C162A5">
        <w:t xml:space="preserve">Django </w:t>
      </w:r>
      <w:r w:rsidRPr="00C162A5">
        <w:rPr>
          <w:cs/>
        </w:rPr>
        <w:t>ร่วมกับการลดโค้ดซ้ำซ้อนและการใช้ฟังก์ชันที่สามารถนำกลับมาใช้ซ้ำได้ (</w:t>
      </w:r>
      <w:r w:rsidRPr="00C162A5">
        <w:t xml:space="preserve">Reusable Functions) </w:t>
      </w:r>
      <w:r w:rsidRPr="00C162A5">
        <w:rPr>
          <w:cs/>
        </w:rPr>
        <w:t xml:space="preserve">ซึ่งช่วยให้ระบบสามารถบำรุงรักษาและขยายเพิ่มเติมได้ง่ายในอนาคต ทั้งนี้ </w:t>
      </w:r>
      <w:r w:rsidRPr="00C162A5">
        <w:t xml:space="preserve">SonarQube </w:t>
      </w:r>
      <w:r w:rsidRPr="00C162A5">
        <w:rPr>
          <w:cs/>
        </w:rPr>
        <w:t>ยังแสดงค่าการลดลงของ “</w:t>
      </w:r>
      <w:r w:rsidRPr="00C162A5">
        <w:t xml:space="preserve">Code Smells” </w:t>
      </w:r>
      <w:r w:rsidRPr="00C162A5">
        <w:rPr>
          <w:cs/>
        </w:rPr>
        <w:t>ซึ่งเป็นตัวชี้วัดโดยตรงของคุณภาพเชิงโครงสร้าง</w:t>
      </w:r>
    </w:p>
    <w:p w14:paraId="08252607" w14:textId="0DE73F06" w:rsidR="00C162A5" w:rsidRDefault="00C162A5" w:rsidP="00C162A5">
      <w:r w:rsidRPr="00C162A5">
        <w:rPr>
          <w:cs/>
        </w:rPr>
        <w:t>อย่างไรก็ตาม การทดลองครั้งนี้ยังมีข้อจำกัดบางประการ เช่น การประเมินคุณภาพของซอร์สโค้ดดำเนินการในสภาพแวดล้อมจำลอง (</w:t>
      </w:r>
      <w:r w:rsidRPr="00C162A5">
        <w:t xml:space="preserve">Local Environment) </w:t>
      </w:r>
      <w:r w:rsidRPr="00C162A5">
        <w:rPr>
          <w:cs/>
        </w:rPr>
        <w:t>ที่ไม่มีปัจจัยแวดล้อมจากระบบจริง เช่น การเชื่อมต่อภายนอก หรือการโหลดข้อมูลขนาดใหญ่ อีกทั้งขอบเขตของการทดสอบยังเน้นเฉพาะการตรวจสอบความถูกต้องของข้อมูลและพฤติกรรมการทำงานของระบบ โดยไม่ได้รวมการทดสอบด้านประสิทธิภาพ (</w:t>
      </w:r>
      <w:r w:rsidRPr="00C162A5">
        <w:t xml:space="preserve">Performance Testing) </w:t>
      </w:r>
      <w:r w:rsidRPr="00C162A5">
        <w:rPr>
          <w:cs/>
        </w:rPr>
        <w:t>หรือความปลอดภัย (</w:t>
      </w:r>
      <w:r w:rsidRPr="00C162A5">
        <w:t>Security Testing)</w:t>
      </w:r>
    </w:p>
    <w:p w14:paraId="38BAE8D3" w14:textId="0AB2F17F" w:rsidR="00C162A5" w:rsidRPr="009E7C4B" w:rsidRDefault="00C162A5" w:rsidP="00C162A5">
      <w:pPr>
        <w:rPr>
          <w:cs/>
        </w:rPr>
        <w:sectPr w:rsidR="00C162A5" w:rsidRPr="009E7C4B" w:rsidSect="00AC0256">
          <w:pgSz w:w="11906" w:h="16838" w:code="9"/>
          <w:pgMar w:top="2160" w:right="1440" w:bottom="1440" w:left="2160" w:header="1411" w:footer="706" w:gutter="0"/>
          <w:cols w:space="708"/>
          <w:titlePg/>
          <w:docGrid w:linePitch="360"/>
        </w:sectPr>
      </w:pPr>
      <w:r w:rsidRPr="00C162A5">
        <w:rPr>
          <w:cs/>
        </w:rPr>
        <w:t xml:space="preserve">โดยสรุป การปรับปรุงระบบด้วยการเพิ่ม </w:t>
      </w:r>
      <w:r w:rsidRPr="00C162A5">
        <w:t xml:space="preserve">Input Validation </w:t>
      </w:r>
      <w:r w:rsidRPr="00C162A5">
        <w:rPr>
          <w:cs/>
        </w:rPr>
        <w:t xml:space="preserve">และ </w:t>
      </w:r>
      <w:r w:rsidRPr="00C162A5">
        <w:t xml:space="preserve">Automated Testing </w:t>
      </w:r>
      <w:r w:rsidRPr="00C162A5">
        <w:rPr>
          <w:cs/>
        </w:rPr>
        <w:t>ช่วยเพิ่มประสิทธิภาพและคุณภาพของระบบสารสนเทศได้อย่างมีนัยสำคัญ ทั้งในด้านความถูกต้อง เสถียรภาพ และความสามารถในการบำรุงรักษา ซึ่งเป็นแนวทางที่สามารถประยุกต์ใช้กับระบบสารสนเทศอื่น ๆ ได้ในอนาคต เพื่อยกระดับมาตรฐานการพัฒนาและควบคุมคุณภาพซอฟต์แวร์ในระดับองค์กร</w:t>
      </w:r>
    </w:p>
    <w:p w14:paraId="181A54D2" w14:textId="77777777" w:rsidR="00854BF0" w:rsidRPr="00087F78" w:rsidRDefault="00087F78" w:rsidP="00A904E0">
      <w:pPr>
        <w:pStyle w:val="Heading1"/>
        <w:rPr>
          <w:cs/>
        </w:rPr>
      </w:pPr>
      <w:r>
        <w:lastRenderedPageBreak/>
        <w:br/>
      </w:r>
      <w:bookmarkStart w:id="64" w:name="_Toc211784906"/>
      <w:r w:rsidR="00854BF0" w:rsidRPr="00087F78">
        <w:rPr>
          <w:cs/>
        </w:rPr>
        <w:t>สรุป</w:t>
      </w:r>
      <w:r w:rsidR="005570CF" w:rsidRPr="00087F78">
        <w:rPr>
          <w:rFonts w:hint="cs"/>
          <w:cs/>
        </w:rPr>
        <w:t>ผลการวิจัยและข้อเสนอแนะ</w:t>
      </w:r>
      <w:bookmarkEnd w:id="64"/>
    </w:p>
    <w:p w14:paraId="4534BCCD" w14:textId="77777777" w:rsidR="00854BF0" w:rsidRPr="0015769D" w:rsidRDefault="00854BF0" w:rsidP="001056F1"/>
    <w:p w14:paraId="133BED60" w14:textId="56419A85" w:rsidR="00854BF0" w:rsidRDefault="000C63DE" w:rsidP="001056F1">
      <w:r w:rsidRPr="000C63DE">
        <w:rPr>
          <w:cs/>
        </w:rPr>
        <w:t>บทนี้เป็นการสรุปผลการดำเนินงานวิจัยทั้งหมดจากการทดลองที่ได้ดำเนินการในบทที่ 4 โดยมุ่งนำเสนอผลลัพธ์ที่ได้จากการปรับปรุงระบบต้นแบบด้วยการเพิ่มกระบวนการตรวจสอบข้อมูลนำเข้าและการทดสอบแบบอัตโนมัติ เพื่อประเมินผลการเปลี่ยนแปลงของคุณภาพซอร์สโค้ดและประสิทธิภาพของระบบ นอกจากนี้ยังได้อภิปรายถึงข้อจำกัดที่พบระหว่างการดำเนินงาน ตลอดจนเสนอแนะแนวทางการประยุกต์ใช้และการพัฒนาต่อยอดงานวิจัยในอนาคต เพื่อให้ระบบสารสนเทศมีคุณภาพและความเสถียรที่ดียิ่งขึ้น</w:t>
      </w:r>
    </w:p>
    <w:p w14:paraId="7D0E3ABD" w14:textId="77777777" w:rsidR="00854BF0" w:rsidRPr="00AF7EB2" w:rsidRDefault="00854BF0" w:rsidP="00EA3B1A">
      <w:pPr>
        <w:pStyle w:val="Heading2"/>
        <w:rPr>
          <w:cs/>
        </w:rPr>
      </w:pPr>
      <w:bookmarkStart w:id="65" w:name="_Toc211784907"/>
      <w:r w:rsidRPr="00AF7EB2">
        <w:rPr>
          <w:cs/>
        </w:rPr>
        <w:t>สรุปผลการวิจัย</w:t>
      </w:r>
      <w:bookmarkEnd w:id="65"/>
    </w:p>
    <w:p w14:paraId="12D8B596" w14:textId="510EA15A" w:rsidR="00254A8F" w:rsidRDefault="00096B73" w:rsidP="00096B73">
      <w:r w:rsidRPr="00096B73">
        <w:rPr>
          <w:cs/>
        </w:rPr>
        <w:t>งานวิจัยนี้มีวัตถุประสงค์เพื่อปรับปรุงประสิทธิภาพและคุณภาพของระบบสารสนเทศ โดยการเพิ่มกระบวนการตรวจสอบข้อมูลนำเข้า (</w:t>
      </w:r>
      <w:r w:rsidRPr="00096B73">
        <w:t xml:space="preserve">Input Validation) </w:t>
      </w:r>
      <w:r w:rsidRPr="00096B73">
        <w:rPr>
          <w:cs/>
        </w:rPr>
        <w:t>และกระบวนการทดสอบแบบอัตโนมัติ (</w:t>
      </w:r>
      <w:r w:rsidRPr="00096B73">
        <w:t xml:space="preserve">Automated Testing) </w:t>
      </w:r>
      <w:r w:rsidRPr="00096B73">
        <w:rPr>
          <w:cs/>
        </w:rPr>
        <w:t xml:space="preserve">เพื่อให้ระบบมีความถูกต้อง เสถียร และลดข้อผิดพลาดที่เกิดจากผู้ใช้และซอร์สโค้ดของโปรแกรม โดยได้ใช้ระบบลงทะเบียนเรียนที่พัฒนาด้วย </w:t>
      </w:r>
      <w:r w:rsidRPr="00096B73">
        <w:t xml:space="preserve">Django Framework </w:t>
      </w:r>
      <w:r w:rsidRPr="00096B73">
        <w:rPr>
          <w:cs/>
        </w:rPr>
        <w:t>เป็นระบบต้นแบบสำหรับการทดลอง ทั้งนี้ได้ทำการสร้างระบบสองเวอร์ชัน ได้แก่</w:t>
      </w:r>
    </w:p>
    <w:p w14:paraId="6B96AE89" w14:textId="43D01493" w:rsidR="00096B73" w:rsidRDefault="00096B73" w:rsidP="00096B73">
      <w:r>
        <w:rPr>
          <w:rFonts w:hint="cs"/>
          <w:cs/>
        </w:rPr>
        <w:t xml:space="preserve">1. </w:t>
      </w:r>
      <w:r w:rsidRPr="00096B73">
        <w:rPr>
          <w:cs/>
        </w:rPr>
        <w:t>ระบบก่อนปรับปรุง (</w:t>
      </w:r>
      <w:r w:rsidRPr="00096B73">
        <w:t xml:space="preserve">T0) </w:t>
      </w:r>
      <w:r w:rsidRPr="00096B73">
        <w:rPr>
          <w:cs/>
        </w:rPr>
        <w:t>ที่ยังไม่มีการตรวจสอบข้อมูลนำเข้าและไม่มีการทดสอบอัตโนมัติ</w:t>
      </w:r>
    </w:p>
    <w:p w14:paraId="1916B0B4" w14:textId="0CC0A2AF" w:rsidR="00096B73" w:rsidRDefault="00096B73" w:rsidP="00096B73">
      <w:r>
        <w:rPr>
          <w:rFonts w:hint="cs"/>
          <w:cs/>
        </w:rPr>
        <w:t xml:space="preserve">2. </w:t>
      </w:r>
      <w:r w:rsidRPr="00096B73">
        <w:rPr>
          <w:cs/>
        </w:rPr>
        <w:t>ระบบหลังปรับปรุง (</w:t>
      </w:r>
      <w:r w:rsidRPr="00096B73">
        <w:t xml:space="preserve">T1) </w:t>
      </w:r>
      <w:r w:rsidRPr="00096B73">
        <w:rPr>
          <w:cs/>
        </w:rPr>
        <w:t xml:space="preserve">ที่ได้เพิ่ม </w:t>
      </w:r>
      <w:r w:rsidRPr="00096B73">
        <w:t xml:space="preserve">Input Validation </w:t>
      </w:r>
      <w:r w:rsidRPr="00096B73">
        <w:rPr>
          <w:cs/>
        </w:rPr>
        <w:t xml:space="preserve">และเพิ่มการทดสอบอัตโนมัติในหลายระดับ ได้แก่ </w:t>
      </w:r>
      <w:r w:rsidRPr="00096B73">
        <w:t xml:space="preserve">Unit Test, Integration Test </w:t>
      </w:r>
      <w:r w:rsidRPr="00096B73">
        <w:rPr>
          <w:cs/>
        </w:rPr>
        <w:t xml:space="preserve">และ </w:t>
      </w:r>
      <w:r w:rsidRPr="00096B73">
        <w:t>End-to-End Test</w:t>
      </w:r>
    </w:p>
    <w:p w14:paraId="0B620DDD" w14:textId="7785F7FB" w:rsidR="00096B73" w:rsidRDefault="00096B73" w:rsidP="00096B73">
      <w:r w:rsidRPr="00096B73">
        <w:rPr>
          <w:cs/>
        </w:rPr>
        <w:t xml:space="preserve">ผลการทดลองและประเมินคุณภาพซอร์สโค้ดด้วยเครื่องมือ </w:t>
      </w:r>
      <w:r w:rsidRPr="00096B73">
        <w:t xml:space="preserve">SonarQube </w:t>
      </w:r>
      <w:r w:rsidRPr="00096B73">
        <w:rPr>
          <w:cs/>
        </w:rPr>
        <w:t>พบว่า ระบบหลังการปรับปรุง (</w:t>
      </w:r>
      <w:r w:rsidRPr="00096B73">
        <w:t xml:space="preserve">T1) </w:t>
      </w:r>
      <w:r w:rsidRPr="00096B73">
        <w:rPr>
          <w:cs/>
        </w:rPr>
        <w:t>มีคุณภาพของซอร์สโค้ดและประสิทธิภาพโดยรวมดีขึ้นอย่างชัดเจนเมื่อเทียบกับระบบก่อนปรับปรุง (</w:t>
      </w:r>
      <w:r w:rsidRPr="00096B73">
        <w:t xml:space="preserve">T0) </w:t>
      </w:r>
      <w:r w:rsidRPr="00096B73">
        <w:rPr>
          <w:cs/>
        </w:rPr>
        <w:t>โดยมีผลการเปรียบเทียบดังนี้</w:t>
      </w:r>
    </w:p>
    <w:p w14:paraId="5E77B0EB" w14:textId="0BB0E1B5" w:rsidR="002D73A9" w:rsidRDefault="002D73A9" w:rsidP="002D73A9">
      <w:r>
        <w:rPr>
          <w:rFonts w:hint="cs"/>
          <w:cs/>
        </w:rPr>
        <w:t xml:space="preserve">1. </w:t>
      </w:r>
      <w:r w:rsidRPr="002D73A9">
        <w:t xml:space="preserve">Reliability </w:t>
      </w:r>
      <w:r w:rsidRPr="002D73A9">
        <w:rPr>
          <w:cs/>
        </w:rPr>
        <w:t xml:space="preserve">ปรับปรุงจากระดับ </w:t>
      </w:r>
      <w:r w:rsidRPr="002D73A9">
        <w:t xml:space="preserve">C </w:t>
      </w:r>
      <w:r w:rsidRPr="002D73A9">
        <w:rPr>
          <w:cs/>
        </w:rPr>
        <w:t xml:space="preserve">เป็นระดับ </w:t>
      </w:r>
      <w:r w:rsidRPr="002D73A9">
        <w:t xml:space="preserve">A </w:t>
      </w:r>
      <w:r w:rsidRPr="002D73A9">
        <w:rPr>
          <w:cs/>
        </w:rPr>
        <w:t>โดยจำนวนข้อผิดพลาด (</w:t>
      </w:r>
      <w:r w:rsidRPr="002D73A9">
        <w:t xml:space="preserve">Bugs) </w:t>
      </w:r>
      <w:r w:rsidRPr="002D73A9">
        <w:rPr>
          <w:cs/>
        </w:rPr>
        <w:t xml:space="preserve">ลดลงจาก 3 รายการเหลือ 0 รายการ แสดงให้เห็นว่าระบบมีความถูกต้องและเสถียรยิ่งขึ้นหลังการเพิ่ม </w:t>
      </w:r>
      <w:r w:rsidRPr="002D73A9">
        <w:t xml:space="preserve">Input Validation </w:t>
      </w:r>
      <w:r w:rsidRPr="002D73A9">
        <w:rPr>
          <w:cs/>
        </w:rPr>
        <w:t xml:space="preserve">และ </w:t>
      </w:r>
      <w:r w:rsidRPr="002D73A9">
        <w:t>Test Script</w:t>
      </w:r>
    </w:p>
    <w:p w14:paraId="04953356" w14:textId="01475D85" w:rsidR="002D73A9" w:rsidRDefault="002D73A9" w:rsidP="002D73A9">
      <w:r>
        <w:rPr>
          <w:rFonts w:hint="cs"/>
          <w:cs/>
        </w:rPr>
        <w:t xml:space="preserve">2. </w:t>
      </w:r>
      <w:r w:rsidRPr="002D73A9">
        <w:t xml:space="preserve">Maintainability </w:t>
      </w:r>
      <w:r w:rsidRPr="002D73A9">
        <w:rPr>
          <w:cs/>
        </w:rPr>
        <w:t xml:space="preserve">อยู่ในระดับ </w:t>
      </w:r>
      <w:r w:rsidRPr="002D73A9">
        <w:t xml:space="preserve">A </w:t>
      </w:r>
      <w:r w:rsidRPr="002D73A9">
        <w:rPr>
          <w:cs/>
        </w:rPr>
        <w:t xml:space="preserve">ทั้งสองเวอร์ชัน แต่จำนวน </w:t>
      </w:r>
      <w:r w:rsidRPr="002D73A9">
        <w:t xml:space="preserve">Code Smells </w:t>
      </w:r>
      <w:r w:rsidRPr="002D73A9">
        <w:rPr>
          <w:cs/>
        </w:rPr>
        <w:t>ลดลงจาก 37 รายการเหลือ 33 รายการ สะท้อนถึงการออกแบบโค้ดที่สะอาดและบำรุงรักษาง่ายขึ้น แม้ระบบจะมีขนาดใหญ่ขึ้นจาก 2.6</w:t>
      </w:r>
      <w:r w:rsidRPr="002D73A9">
        <w:t xml:space="preserve">k </w:t>
      </w:r>
      <w:r w:rsidRPr="002D73A9">
        <w:rPr>
          <w:cs/>
        </w:rPr>
        <w:t>เป็น 2.9</w:t>
      </w:r>
      <w:r w:rsidRPr="002D73A9">
        <w:t xml:space="preserve">k </w:t>
      </w:r>
      <w:r w:rsidRPr="002D73A9">
        <w:rPr>
          <w:cs/>
        </w:rPr>
        <w:t>บรรทัด</w:t>
      </w:r>
    </w:p>
    <w:p w14:paraId="5FF3528F" w14:textId="19135381" w:rsidR="002D73A9" w:rsidRDefault="002D73A9" w:rsidP="002D73A9">
      <w:r>
        <w:rPr>
          <w:rFonts w:hint="cs"/>
          <w:cs/>
        </w:rPr>
        <w:t xml:space="preserve">3. </w:t>
      </w:r>
      <w:r w:rsidRPr="002D73A9">
        <w:t xml:space="preserve">Coverage </w:t>
      </w:r>
      <w:r w:rsidRPr="002D73A9">
        <w:rPr>
          <w:cs/>
        </w:rPr>
        <w:t xml:space="preserve">เพิ่มขึ้นอย่างมีนัยสำคัญจาก 0.0% เป็น 78.3% หลังการเพิ่มกระบวนการทดสอบแบบอัตโนมัติด้วย </w:t>
      </w:r>
      <w:r w:rsidRPr="002D73A9">
        <w:t xml:space="preserve">Pytest </w:t>
      </w:r>
      <w:r w:rsidRPr="002D73A9">
        <w:rPr>
          <w:cs/>
        </w:rPr>
        <w:t xml:space="preserve">และ </w:t>
      </w:r>
      <w:r w:rsidRPr="002D73A9">
        <w:t xml:space="preserve">Robot Framework </w:t>
      </w:r>
      <w:r w:rsidRPr="002D73A9">
        <w:rPr>
          <w:cs/>
        </w:rPr>
        <w:t>แสดงว่าการทดสอบครอบคลุมฟังก์ชันหลักของระบบเกือบทั้งหมด</w:t>
      </w:r>
    </w:p>
    <w:p w14:paraId="182F107B" w14:textId="18A5B553" w:rsidR="002D73A9" w:rsidRDefault="002D73A9" w:rsidP="002D73A9">
      <w:r>
        <w:rPr>
          <w:rFonts w:hint="cs"/>
          <w:cs/>
        </w:rPr>
        <w:lastRenderedPageBreak/>
        <w:t xml:space="preserve">4. </w:t>
      </w:r>
      <w:r w:rsidRPr="002D73A9">
        <w:t xml:space="preserve">Duplications </w:t>
      </w:r>
      <w:r w:rsidRPr="002D73A9">
        <w:rPr>
          <w:cs/>
        </w:rPr>
        <w:t>ลดลงจาก 8.0% เหลือ 7.2% แสดงถึงการลดความซ้ำซ้อนของโค้ดและการปรับปรุงโครงสร้างให้มีความเป็นมาตรฐานมากขึ้น</w:t>
      </w:r>
    </w:p>
    <w:p w14:paraId="692C520E" w14:textId="18B3FD6F" w:rsidR="002D73A9" w:rsidRDefault="002D73A9" w:rsidP="002D73A9">
      <w:r>
        <w:rPr>
          <w:rFonts w:hint="cs"/>
          <w:cs/>
        </w:rPr>
        <w:t xml:space="preserve">5. </w:t>
      </w:r>
      <w:r w:rsidRPr="002D73A9">
        <w:t xml:space="preserve">Security </w:t>
      </w:r>
      <w:r w:rsidRPr="002D73A9">
        <w:rPr>
          <w:cs/>
        </w:rPr>
        <w:t>พบความเสี่ยงเท่าเดิม 1 รายการในทั้งสองเวอร์ชัน ซึ่งสอดคล้องกับขอบเขตการวิจัยที่ไม่ได้เน้นการทดสอบด้านความปลอดภัย</w:t>
      </w:r>
    </w:p>
    <w:p w14:paraId="5A5B06D5" w14:textId="07218E34" w:rsidR="002D73A9" w:rsidRDefault="002D73A9" w:rsidP="002D73A9">
      <w:r w:rsidRPr="002D73A9">
        <w:rPr>
          <w:cs/>
        </w:rPr>
        <w:t>จากผลการทดลองดังกล่าวสามารถสรุปได้ว่า การเพิ่มกระบวนการตรวจสอบข้อมูลนำเข้าและการทดสอบอัตโนมัติช่วยปรับปรุงคุณภาพของระบบสารสนเทศได้อย่างมีประสิทธิภาพ โดยเฉพาะในด้านความถูกต้อง (</w:t>
      </w:r>
      <w:r w:rsidRPr="002D73A9">
        <w:t xml:space="preserve">Accuracy) </w:t>
      </w:r>
      <w:r w:rsidRPr="002D73A9">
        <w:rPr>
          <w:cs/>
        </w:rPr>
        <w:t>ความน่าเชื่อถือ (</w:t>
      </w:r>
      <w:r w:rsidRPr="002D73A9">
        <w:t xml:space="preserve">Reliability) </w:t>
      </w:r>
      <w:r w:rsidRPr="002D73A9">
        <w:rPr>
          <w:cs/>
        </w:rPr>
        <w:t>และความครอบคลุมของการทดสอบ (</w:t>
      </w:r>
      <w:r w:rsidRPr="002D73A9">
        <w:t xml:space="preserve">Coverage) </w:t>
      </w:r>
      <w:r w:rsidRPr="002D73A9">
        <w:rPr>
          <w:cs/>
        </w:rPr>
        <w:t xml:space="preserve">ทั้งนี้ </w:t>
      </w:r>
      <w:r w:rsidRPr="002D73A9">
        <w:t xml:space="preserve">Django Framework </w:t>
      </w:r>
      <w:r w:rsidRPr="002D73A9">
        <w:rPr>
          <w:cs/>
        </w:rPr>
        <w:t xml:space="preserve">มีบทบาทสำคัญในการสนับสนุนกลไกการตรวจสอบข้อมูลนำเข้า เช่น การใช้เมธอด </w:t>
      </w:r>
      <w:r w:rsidRPr="002D73A9">
        <w:t xml:space="preserve">clean() </w:t>
      </w:r>
      <w:r w:rsidRPr="002D73A9">
        <w:rPr>
          <w:cs/>
        </w:rPr>
        <w:t xml:space="preserve">และ </w:t>
      </w:r>
      <w:r w:rsidRPr="002D73A9">
        <w:t xml:space="preserve">validators </w:t>
      </w:r>
      <w:r w:rsidRPr="002D73A9">
        <w:rPr>
          <w:cs/>
        </w:rPr>
        <w:t>สำหรับควบคุมความถูกต้องของข้อมูลก่อนจัดเก็บในฐานข้อมูล ทำให้ลดความผิดพลาดจากการป้อนข้อมูลของผู้ใช้ได้อย่างมีนัยสำคัญ</w:t>
      </w:r>
    </w:p>
    <w:p w14:paraId="4B66E33A" w14:textId="4C6BC051" w:rsidR="002D73A9" w:rsidRDefault="002D73A9" w:rsidP="002D73A9">
      <w:r w:rsidRPr="002D73A9">
        <w:rPr>
          <w:cs/>
        </w:rPr>
        <w:t xml:space="preserve">ในภาพรวม การปรับปรุงระบบตามแนวทางที่เสนอส่งผลให้ซอร์สโค้ดมีคุณภาพดีขึ้นทั้งเชิงโครงสร้างและการทดสอบ ระบบสามารถทำงานได้อย่างถูกต้องมากขึ้น มีความครอบคลุมของการทดสอบที่ชัดเจน และพร้อมสำหรับการบำรุงรักษาในอนาคต ผลลัพธ์ที่ได้ยืนยันว่าการประยุกต์ใช้ </w:t>
      </w:r>
      <w:r w:rsidRPr="002D73A9">
        <w:t xml:space="preserve">Input Validation </w:t>
      </w:r>
      <w:r w:rsidRPr="002D73A9">
        <w:rPr>
          <w:cs/>
        </w:rPr>
        <w:t xml:space="preserve">และ </w:t>
      </w:r>
      <w:r w:rsidRPr="002D73A9">
        <w:t xml:space="preserve">Automated Testing </w:t>
      </w:r>
      <w:r w:rsidRPr="002D73A9">
        <w:rPr>
          <w:cs/>
        </w:rPr>
        <w:t>เป็นแนวทางที่มีประสิทธิผลในการยกระดับคุณภาพและประสิทธิภาพของระบบสารสนเทศในสภาพแวดล้อมจริง</w:t>
      </w:r>
    </w:p>
    <w:p w14:paraId="0EE20C12" w14:textId="28438249" w:rsidR="00854BF0" w:rsidRPr="00AF7EB2" w:rsidRDefault="009A3EF7" w:rsidP="00EA3B1A">
      <w:pPr>
        <w:pStyle w:val="Heading2"/>
        <w:rPr>
          <w:cs/>
        </w:rPr>
      </w:pPr>
      <w:bookmarkStart w:id="66" w:name="_Toc211784908"/>
      <w:r>
        <w:rPr>
          <w:rFonts w:hint="cs"/>
          <w:cs/>
        </w:rPr>
        <w:t>ข้อจำกัดของงานวิจัย</w:t>
      </w:r>
      <w:bookmarkEnd w:id="66"/>
    </w:p>
    <w:p w14:paraId="09051DF1" w14:textId="4378CEF0" w:rsidR="000C63DE" w:rsidRDefault="002D73A9" w:rsidP="002D73A9">
      <w:r>
        <w:rPr>
          <w:rFonts w:hint="cs"/>
          <w:cs/>
        </w:rPr>
        <w:t xml:space="preserve">1. </w:t>
      </w:r>
      <w:r w:rsidRPr="002D73A9">
        <w:rPr>
          <w:cs/>
        </w:rPr>
        <w:t>ข้อจำกัดด้านสภาพแวดล้อมการทดลอง</w:t>
      </w:r>
      <w:r>
        <w:rPr>
          <w:rFonts w:hint="cs"/>
          <w:cs/>
        </w:rPr>
        <w:t xml:space="preserve"> </w:t>
      </w:r>
      <w:r w:rsidRPr="002D73A9">
        <w:rPr>
          <w:cs/>
        </w:rPr>
        <w:t>การทดลองทั้งหมดดำเนินการภายในสภาพแวดล้อมจำลอง (</w:t>
      </w:r>
      <w:r w:rsidRPr="002D73A9">
        <w:t xml:space="preserve">Local Environment) </w:t>
      </w:r>
      <w:r w:rsidRPr="002D73A9">
        <w:rPr>
          <w:cs/>
        </w:rPr>
        <w:t>ซึ่งมีการควบคุมปัจจัยภายนอก เช่น เครือข่ายและปริมาณผู้ใช้งาน เพื่อให้การวัดผลมีความแม่นยำ แต่ขณะเดียวกันก็ทำให้ไม่สามารถสะท้อนประสิทธิภาพของระบบในสภาพแวดล้อมการใช้งานจริงได้อย่างสมบูรณ์ โดยเฉพาะในระบบขนาดใหญ่ที่มีผู้ใช้งานพร้อมกันหลายคน</w:t>
      </w:r>
    </w:p>
    <w:p w14:paraId="271C80BB" w14:textId="64EA6F32" w:rsidR="002D73A9" w:rsidRDefault="002D73A9" w:rsidP="002D73A9">
      <w:r>
        <w:rPr>
          <w:rFonts w:hint="cs"/>
          <w:cs/>
        </w:rPr>
        <w:t xml:space="preserve">2. </w:t>
      </w:r>
      <w:r w:rsidRPr="002D73A9">
        <w:rPr>
          <w:cs/>
        </w:rPr>
        <w:t>ข้อจำกัดด้านขอบเขตของการทดสอบ</w:t>
      </w:r>
      <w:r>
        <w:rPr>
          <w:rFonts w:hint="cs"/>
          <w:cs/>
        </w:rPr>
        <w:t xml:space="preserve"> </w:t>
      </w:r>
      <w:r w:rsidRPr="002D73A9">
        <w:rPr>
          <w:cs/>
        </w:rPr>
        <w:t>งานวิจัยนี้มุ่งเน้นเฉพาะการเพิ่มกระบวนการตรวจสอบข้อมูลนำเข้า (</w:t>
      </w:r>
      <w:r w:rsidRPr="002D73A9">
        <w:t xml:space="preserve">Input Validation) </w:t>
      </w:r>
      <w:r w:rsidRPr="002D73A9">
        <w:rPr>
          <w:cs/>
        </w:rPr>
        <w:t>และการทดสอบแบบพลวัตอัตโนมัติ (</w:t>
      </w:r>
      <w:r w:rsidRPr="002D73A9">
        <w:t xml:space="preserve">Automated Dynamic Testing) </w:t>
      </w:r>
      <w:r w:rsidRPr="002D73A9">
        <w:rPr>
          <w:cs/>
        </w:rPr>
        <w:t>โดยไม่ได้ครอบคลุมการทดสอบในมิติอื่น เช่น การทดสอบสมรรถนะของระบบ (</w:t>
      </w:r>
      <w:r w:rsidRPr="002D73A9">
        <w:t xml:space="preserve">Performance Testing), </w:t>
      </w:r>
      <w:r w:rsidRPr="002D73A9">
        <w:rPr>
          <w:cs/>
        </w:rPr>
        <w:t>การทดสอบความปลอดภัย (</w:t>
      </w:r>
      <w:r w:rsidRPr="002D73A9">
        <w:t xml:space="preserve">Security Testing) </w:t>
      </w:r>
      <w:r w:rsidRPr="002D73A9">
        <w:rPr>
          <w:cs/>
        </w:rPr>
        <w:t>ทำให้ไม่สามารถประเมินคุณภาพของระบบในเชิงลึกทุกด้านได้ครบถ้วน</w:t>
      </w:r>
    </w:p>
    <w:p w14:paraId="4416F597" w14:textId="228DA9C8" w:rsidR="002D73A9" w:rsidRDefault="002D73A9" w:rsidP="002D73A9">
      <w:r>
        <w:rPr>
          <w:rFonts w:hint="cs"/>
          <w:cs/>
        </w:rPr>
        <w:t xml:space="preserve">3. </w:t>
      </w:r>
      <w:r w:rsidRPr="002D73A9">
        <w:rPr>
          <w:cs/>
        </w:rPr>
        <w:t>ข้อจำกัดของเครื่องมือวิเคราะห์คุณภาพซอร์สโค้ด</w:t>
      </w:r>
      <w:r>
        <w:rPr>
          <w:rFonts w:hint="cs"/>
          <w:cs/>
        </w:rPr>
        <w:t xml:space="preserve"> </w:t>
      </w:r>
      <w:r w:rsidRPr="002D73A9">
        <w:rPr>
          <w:cs/>
        </w:rPr>
        <w:t xml:space="preserve">เครื่องมือ </w:t>
      </w:r>
      <w:r w:rsidRPr="002D73A9">
        <w:t xml:space="preserve">SonarQube </w:t>
      </w:r>
      <w:r w:rsidRPr="002D73A9">
        <w:rPr>
          <w:cs/>
        </w:rPr>
        <w:t xml:space="preserve">ที่ใช้ในการประเมินคุณภาพซอร์สโค้ดในงานวิจัยนี้ มุ่งเน้นการวิเคราะห์เชิงสถิติในด้าน </w:t>
      </w:r>
      <w:r w:rsidRPr="002D73A9">
        <w:t xml:space="preserve">Reliability, Maintainability, Coverage </w:t>
      </w:r>
      <w:r w:rsidRPr="002D73A9">
        <w:rPr>
          <w:cs/>
        </w:rPr>
        <w:t xml:space="preserve">และ </w:t>
      </w:r>
      <w:r w:rsidRPr="002D73A9">
        <w:t xml:space="preserve">Duplications </w:t>
      </w:r>
      <w:r w:rsidRPr="002D73A9">
        <w:rPr>
          <w:cs/>
        </w:rPr>
        <w:t>เท่านั้น โดยไม่ได้ครอบคลุมการประเมินด้านความปลอดภัยเชิงลึก เช่น การตรวจจับช่องโหว่ของระบบ (</w:t>
      </w:r>
      <w:r w:rsidRPr="002D73A9">
        <w:t xml:space="preserve">Vulnerability Detection) </w:t>
      </w:r>
      <w:r w:rsidRPr="002D73A9">
        <w:rPr>
          <w:cs/>
        </w:rPr>
        <w:t xml:space="preserve">หรือการวิเคราะห์ </w:t>
      </w:r>
      <w:r w:rsidRPr="002D73A9">
        <w:lastRenderedPageBreak/>
        <w:t xml:space="preserve">Dependency </w:t>
      </w:r>
      <w:r w:rsidRPr="002D73A9">
        <w:rPr>
          <w:cs/>
        </w:rPr>
        <w:t>ของแพ็กเกจภายนอก ซึ่งอาจทำให้การประเมินคุณภาพยังไม่ครอบคลุมในทุกมิติของซอฟต์แวร์</w:t>
      </w:r>
    </w:p>
    <w:p w14:paraId="21BF217C" w14:textId="7CF9750E" w:rsidR="002D73A9" w:rsidRDefault="002D73A9" w:rsidP="002D73A9">
      <w:r>
        <w:rPr>
          <w:rFonts w:hint="cs"/>
          <w:cs/>
        </w:rPr>
        <w:t xml:space="preserve">4. </w:t>
      </w:r>
      <w:r w:rsidRPr="002D73A9">
        <w:rPr>
          <w:cs/>
        </w:rPr>
        <w:t>ข้อจำกัดด้านขนาดของระบบต้นแบบ</w:t>
      </w:r>
      <w:r>
        <w:rPr>
          <w:rFonts w:hint="cs"/>
          <w:cs/>
        </w:rPr>
        <w:t xml:space="preserve"> </w:t>
      </w:r>
      <w:r w:rsidRPr="002D73A9">
        <w:rPr>
          <w:cs/>
        </w:rPr>
        <w:t>ระบบต้นแบบที่พัฒนาในงานวิจัยนี้มีขนาดข้อมูลและจำนวนโมดูลจำกัด เพื่อให้เหมาะสมกับการทดลองในระดับวิชาการ ดังนั้นผลลัพธ์ที่ได้อาจแตกต่างจากระบบขนาดใหญ่ที่มีความซับซ้อนมากกว่า เช่น ระบบฐานข้อมูลแบบกระจาย หรือระบบที่มีการเชื่อมต่อกับบริการภายนอก (</w:t>
      </w:r>
      <w:r w:rsidRPr="002D73A9">
        <w:t>API Integration)</w:t>
      </w:r>
    </w:p>
    <w:p w14:paraId="4242E10B" w14:textId="7C41858D" w:rsidR="009A3EF7" w:rsidRPr="00AF7EB2" w:rsidRDefault="009A3EF7" w:rsidP="005161A1">
      <w:pPr>
        <w:pStyle w:val="Heading2"/>
        <w:rPr>
          <w:cs/>
        </w:rPr>
      </w:pPr>
      <w:bookmarkStart w:id="67" w:name="_Toc211784909"/>
      <w:r>
        <w:rPr>
          <w:rFonts w:hint="cs"/>
          <w:cs/>
        </w:rPr>
        <w:t>ข้อเสนอแนะ</w:t>
      </w:r>
      <w:r w:rsidR="00FF74BD">
        <w:rPr>
          <w:rFonts w:hint="cs"/>
          <w:cs/>
        </w:rPr>
        <w:t>งานวิจัย</w:t>
      </w:r>
      <w:bookmarkEnd w:id="67"/>
    </w:p>
    <w:p w14:paraId="375FEB8F" w14:textId="482AED57" w:rsidR="00950F08" w:rsidRDefault="00631B56" w:rsidP="00631B56">
      <w:r w:rsidRPr="00631B56">
        <w:rPr>
          <w:cs/>
        </w:rPr>
        <w:t>จากผลการดำเนินงานและข้อจำกัดที่พบในงานวิจัยฉบับนี้ ผู้วิจัยมีข้อเสนอแนะสำหรับการพัฒนาและขยายผลในอนาคต ดังนี้</w:t>
      </w:r>
    </w:p>
    <w:p w14:paraId="70401CB4" w14:textId="6BA35E05" w:rsidR="00631B56" w:rsidRDefault="00631B56" w:rsidP="00FB35C5">
      <w:r>
        <w:rPr>
          <w:rFonts w:hint="cs"/>
          <w:cs/>
        </w:rPr>
        <w:t xml:space="preserve">1. </w:t>
      </w:r>
      <w:r w:rsidRPr="00631B56">
        <w:rPr>
          <w:cs/>
        </w:rPr>
        <w:t>ขยายขอบเขตการทดสอบให้ครอบคลุมมิติอื่นของคุณภาพซอฟต์แวร์</w:t>
      </w:r>
      <w:r w:rsidR="00FB35C5">
        <w:rPr>
          <w:rFonts w:hint="cs"/>
          <w:cs/>
        </w:rPr>
        <w:t xml:space="preserve"> </w:t>
      </w:r>
      <w:r w:rsidR="00FB35C5" w:rsidRPr="00FB35C5">
        <w:rPr>
          <w:cs/>
        </w:rPr>
        <w:t xml:space="preserve">งานวิจัยในอนาคตควรเพิ่มการทดสอบในมิติอื่นนอกเหนือจาก </w:t>
      </w:r>
      <w:r w:rsidR="00FB35C5" w:rsidRPr="00FB35C5">
        <w:t xml:space="preserve">Input Validation </w:t>
      </w:r>
      <w:r w:rsidR="00FB35C5" w:rsidRPr="00FB35C5">
        <w:rPr>
          <w:cs/>
        </w:rPr>
        <w:t xml:space="preserve">และ </w:t>
      </w:r>
      <w:r w:rsidR="00FB35C5" w:rsidRPr="00FB35C5">
        <w:t xml:space="preserve">Automated Dynamic Testing </w:t>
      </w:r>
      <w:r w:rsidR="00FB35C5" w:rsidRPr="00FB35C5">
        <w:rPr>
          <w:cs/>
        </w:rPr>
        <w:t>เช่น</w:t>
      </w:r>
      <w:r w:rsidR="00FB35C5">
        <w:rPr>
          <w:rFonts w:hint="cs"/>
          <w:cs/>
        </w:rPr>
        <w:t xml:space="preserve"> </w:t>
      </w:r>
      <w:r w:rsidR="00FB35C5" w:rsidRPr="00FB35C5">
        <w:rPr>
          <w:cs/>
        </w:rPr>
        <w:t>การทดสอบสมรรถนะของระบบ (</w:t>
      </w:r>
      <w:r w:rsidR="00FB35C5" w:rsidRPr="00FB35C5">
        <w:t xml:space="preserve">Performance Testing) </w:t>
      </w:r>
      <w:r w:rsidR="00FB35C5" w:rsidRPr="00FB35C5">
        <w:rPr>
          <w:cs/>
        </w:rPr>
        <w:t xml:space="preserve">ด้วยเครื่องมืออย่าง </w:t>
      </w:r>
      <w:r w:rsidR="00FB35C5" w:rsidRPr="00FB35C5">
        <w:t xml:space="preserve">Apache JMeter </w:t>
      </w:r>
      <w:r w:rsidR="00FB35C5" w:rsidRPr="00FB35C5">
        <w:rPr>
          <w:cs/>
        </w:rPr>
        <w:t>เพื่อประเมินความเร็วและความเสถียรเมื่อมีผู้ใช้งานพร้อมกันจำนวนมาก</w:t>
      </w:r>
      <w:r w:rsidR="00FB35C5">
        <w:rPr>
          <w:rFonts w:hint="cs"/>
          <w:cs/>
        </w:rPr>
        <w:t xml:space="preserve"> </w:t>
      </w:r>
      <w:r w:rsidR="00FB35C5">
        <w:rPr>
          <w:cs/>
        </w:rPr>
        <w:t>การทดสอบความปลอดภัย (</w:t>
      </w:r>
      <w:r w:rsidR="00FB35C5">
        <w:t xml:space="preserve">Security Testing) </w:t>
      </w:r>
      <w:r w:rsidR="00FB35C5">
        <w:rPr>
          <w:cs/>
        </w:rPr>
        <w:t xml:space="preserve">โดยใช้เครื่องมือ </w:t>
      </w:r>
      <w:r w:rsidR="00FB35C5">
        <w:t xml:space="preserve">OWASP ZAP </w:t>
      </w:r>
      <w:r w:rsidR="00FB35C5">
        <w:rPr>
          <w:cs/>
        </w:rPr>
        <w:t xml:space="preserve">หรือ </w:t>
      </w:r>
      <w:r w:rsidR="00FB35C5">
        <w:t xml:space="preserve">Bandit </w:t>
      </w:r>
      <w:r w:rsidR="00FB35C5">
        <w:rPr>
          <w:cs/>
        </w:rPr>
        <w:t xml:space="preserve">เพื่อค้นหาช่องโหว่ในโค้ดและตรวจสอบการโจมตีจากภายนอก เช่น </w:t>
      </w:r>
      <w:r w:rsidR="00FB35C5">
        <w:t xml:space="preserve">SQL Injection </w:t>
      </w:r>
      <w:r w:rsidR="00FB35C5">
        <w:rPr>
          <w:cs/>
        </w:rPr>
        <w:t xml:space="preserve">หรือ </w:t>
      </w:r>
      <w:r w:rsidR="00FB35C5">
        <w:t>Cross-Site Scripting (XSS)</w:t>
      </w:r>
      <w:r w:rsidR="00FB35C5">
        <w:rPr>
          <w:rFonts w:hint="cs"/>
          <w:cs/>
        </w:rPr>
        <w:t xml:space="preserve"> </w:t>
      </w:r>
      <w:r w:rsidR="00FB35C5">
        <w:rPr>
          <w:cs/>
        </w:rPr>
        <w:br/>
        <w:t>การเพิ่มการทดสอบในมิติเหล่านี้จะช่วยให้การประเมินคุณภาพของระบบมีความครอบคลุมและสมบูรณ์มากยิ่งขึ้น</w:t>
      </w:r>
    </w:p>
    <w:p w14:paraId="0CDB1E60" w14:textId="0C370223" w:rsidR="00FB35C5" w:rsidRDefault="00FB35C5" w:rsidP="00FB35C5">
      <w:r>
        <w:rPr>
          <w:rFonts w:hint="cs"/>
          <w:cs/>
        </w:rPr>
        <w:t xml:space="preserve">2. </w:t>
      </w:r>
      <w:r w:rsidRPr="00FB35C5">
        <w:rPr>
          <w:cs/>
        </w:rPr>
        <w:t xml:space="preserve">ประยุกต์แนวคิด </w:t>
      </w:r>
      <w:r w:rsidRPr="00FB35C5">
        <w:t>Continuous Integration / Continuous Deployment (CI/CD)</w:t>
      </w:r>
      <w:r>
        <w:rPr>
          <w:rFonts w:hint="cs"/>
          <w:cs/>
        </w:rPr>
        <w:t xml:space="preserve"> </w:t>
      </w:r>
      <w:r w:rsidRPr="00FB35C5">
        <w:rPr>
          <w:cs/>
        </w:rPr>
        <w:t xml:space="preserve">ควรนำเครื่องมือเช่น </w:t>
      </w:r>
      <w:r w:rsidRPr="00FB35C5">
        <w:t xml:space="preserve">Jenkins, GitHub Actions </w:t>
      </w:r>
      <w:r w:rsidRPr="00FB35C5">
        <w:rPr>
          <w:cs/>
        </w:rPr>
        <w:t xml:space="preserve">หรือ </w:t>
      </w:r>
      <w:r w:rsidRPr="00FB35C5">
        <w:t xml:space="preserve">GitLab CI </w:t>
      </w:r>
      <w:r w:rsidRPr="00FB35C5">
        <w:rPr>
          <w:cs/>
        </w:rPr>
        <w:t>มาใช้ผสานกับกระบวนการทดสอบอัตโนมัติ เพื่อให้ระบบสามารถตรวจสอบคุณภาพซอร์สโค้ดและรันการทดสอบได้ทุกครั้งที่มีการปรับปรุงโค้ด ซึ่งจะช่วยเพิ่มความต่อเนื่องและความน่าเชื่อถือของการพัฒนา (</w:t>
      </w:r>
      <w:r w:rsidRPr="00FB35C5">
        <w:t>Continuous Quality Assurance)</w:t>
      </w:r>
    </w:p>
    <w:p w14:paraId="4A527AF1" w14:textId="31149E15" w:rsidR="00FB35C5" w:rsidRDefault="00FB35C5" w:rsidP="00FB35C5">
      <w:r>
        <w:rPr>
          <w:rFonts w:hint="cs"/>
          <w:cs/>
        </w:rPr>
        <w:t xml:space="preserve">3. </w:t>
      </w:r>
      <w:r w:rsidRPr="00FB35C5">
        <w:rPr>
          <w:cs/>
        </w:rPr>
        <w:t>พัฒนาระบบต้นแบบให้มีความซับซ้อนและใกล้เคียงกับระบบจริงมากขึ้น</w:t>
      </w:r>
      <w:r>
        <w:rPr>
          <w:rFonts w:hint="cs"/>
          <w:cs/>
        </w:rPr>
        <w:t xml:space="preserve"> </w:t>
      </w:r>
      <w:r w:rsidRPr="00FB35C5">
        <w:rPr>
          <w:cs/>
        </w:rPr>
        <w:t>งานวิจัยต่อไปควรขยายขนาดของระบบต้นแบบให้มีโมดูลและข้อมูลจำนวนมากขึ้น เช่น การเชื่อมต่อกับระบบภายนอก (</w:t>
      </w:r>
      <w:r w:rsidRPr="00FB35C5">
        <w:t xml:space="preserve">External API) </w:t>
      </w:r>
      <w:r w:rsidRPr="00FB35C5">
        <w:rPr>
          <w:cs/>
        </w:rPr>
        <w:t>หรือระบบจัดการผู้ใช้หลายระดับ (</w:t>
      </w:r>
      <w:r w:rsidRPr="00FB35C5">
        <w:t xml:space="preserve">User Roles) </w:t>
      </w:r>
      <w:r w:rsidRPr="00FB35C5">
        <w:rPr>
          <w:cs/>
        </w:rPr>
        <w:t>เพื่อทดสอบประสิทธิภาพของแนวทางที่เสนอในบริบทของระบบขนาดใหญ่และซับซ้อนกว่าเดิม</w:t>
      </w:r>
    </w:p>
    <w:p w14:paraId="745955DB" w14:textId="25205DCC" w:rsidR="00FB35C5" w:rsidRDefault="00FB35C5" w:rsidP="00FB35C5">
      <w:r>
        <w:rPr>
          <w:rFonts w:hint="cs"/>
          <w:cs/>
        </w:rPr>
        <w:t xml:space="preserve">4. </w:t>
      </w:r>
      <w:r w:rsidRPr="00FB35C5">
        <w:rPr>
          <w:cs/>
        </w:rPr>
        <w:t>เพิ่มการเปรียบเทียบเครื่องมือและเทคโนโลยีทางเลือก</w:t>
      </w:r>
      <w:r>
        <w:rPr>
          <w:rFonts w:hint="cs"/>
          <w:cs/>
        </w:rPr>
        <w:t xml:space="preserve"> </w:t>
      </w:r>
      <w:r w:rsidRPr="00FB35C5">
        <w:rPr>
          <w:cs/>
        </w:rPr>
        <w:t xml:space="preserve">ควรทดลองเปรียบเทียบประสิทธิภาพของเครื่องมือวิเคราะห์คุณภาพซอร์สโค้ดและเครื่องมือทดสอบอัตโนมัติอื่น ๆ เช่น </w:t>
      </w:r>
      <w:r w:rsidRPr="00FB35C5">
        <w:t xml:space="preserve">Semgrep, SonarLint, Cypress </w:t>
      </w:r>
      <w:r w:rsidRPr="00FB35C5">
        <w:rPr>
          <w:cs/>
        </w:rPr>
        <w:t xml:space="preserve">หรือ </w:t>
      </w:r>
      <w:r w:rsidRPr="00FB35C5">
        <w:t xml:space="preserve">Playwright </w:t>
      </w:r>
      <w:r w:rsidRPr="00FB35C5">
        <w:rPr>
          <w:cs/>
        </w:rPr>
        <w:t>เพื่อประเมินว่าเครื่องมือใดให้ผลลัพธ์ที่แม่นยำและเหมาะสมที่สุดกับระบบที่พัฒนา</w:t>
      </w:r>
    </w:p>
    <w:p w14:paraId="583ED338" w14:textId="2EFC5F43" w:rsidR="00FB35C5" w:rsidRDefault="00FB35C5" w:rsidP="00FB35C5">
      <w:r>
        <w:rPr>
          <w:rFonts w:hint="cs"/>
          <w:cs/>
        </w:rPr>
        <w:lastRenderedPageBreak/>
        <w:t xml:space="preserve">5. </w:t>
      </w:r>
      <w:r w:rsidRPr="00FB35C5">
        <w:rPr>
          <w:cs/>
        </w:rPr>
        <w:t>เพิ่มการประเมินในมุมมองของผู้ใช้งาน (</w:t>
      </w:r>
      <w:r w:rsidRPr="00FB35C5">
        <w:t>User Acceptance Testing)</w:t>
      </w:r>
      <w:r>
        <w:rPr>
          <w:rFonts w:hint="cs"/>
          <w:cs/>
        </w:rPr>
        <w:t xml:space="preserve"> </w:t>
      </w:r>
      <w:r w:rsidRPr="00FB35C5">
        <w:rPr>
          <w:cs/>
        </w:rPr>
        <w:t>ควรเก็บข้อมูลจากผู้ใช้จริงหรือผู้เชี่ยวชาญด้านซอฟต์แวร์ เพื่อประเมินความถูกต้อง ความเข้าใจง่าย และประสบการณ์การใช้งานของระบบ รวมถึงวิเคราะห์ผลกระทบของการเพิ่มกระบวนการตรวจสอบข้อมูลนำเข้าและการทดสอบอัตโนมัติต่อความพึงพอใจของผู้ใช้</w:t>
      </w:r>
    </w:p>
    <w:p w14:paraId="6DBD15F1" w14:textId="06FC5B4D" w:rsidR="00FB35C5" w:rsidRDefault="00FB35C5" w:rsidP="00FB35C5">
      <w:r>
        <w:rPr>
          <w:rFonts w:hint="cs"/>
          <w:cs/>
        </w:rPr>
        <w:t xml:space="preserve">6. </w:t>
      </w:r>
      <w:r w:rsidRPr="00FB35C5">
        <w:rPr>
          <w:cs/>
        </w:rPr>
        <w:t xml:space="preserve">พัฒนาแนวทางเป็น </w:t>
      </w:r>
      <w:r w:rsidRPr="00FB35C5">
        <w:t xml:space="preserve">Framework </w:t>
      </w:r>
      <w:r w:rsidRPr="00FB35C5">
        <w:rPr>
          <w:cs/>
        </w:rPr>
        <w:t xml:space="preserve">หรือ </w:t>
      </w:r>
      <w:r w:rsidRPr="00FB35C5">
        <w:t xml:space="preserve">Guideline </w:t>
      </w:r>
      <w:r w:rsidRPr="00FB35C5">
        <w:rPr>
          <w:cs/>
        </w:rPr>
        <w:t>สำหรับองค์กร</w:t>
      </w:r>
      <w:r>
        <w:rPr>
          <w:rFonts w:hint="cs"/>
          <w:cs/>
        </w:rPr>
        <w:t xml:space="preserve"> </w:t>
      </w:r>
      <w:r w:rsidRPr="00FB35C5">
        <w:rPr>
          <w:cs/>
        </w:rPr>
        <w:t>ผลการวิจัยในครั้งนี้สามารถนำไปต่อยอดเป็นแนวทาง (</w:t>
      </w:r>
      <w:r w:rsidRPr="00FB35C5">
        <w:t xml:space="preserve">Guideline) </w:t>
      </w:r>
      <w:r w:rsidRPr="00FB35C5">
        <w:rPr>
          <w:cs/>
        </w:rPr>
        <w:t>หรือเฟรมเวิร์กมาตรฐาน (</w:t>
      </w:r>
      <w:r w:rsidRPr="00FB35C5">
        <w:t xml:space="preserve">Quality Assurance Framework) </w:t>
      </w:r>
      <w:r w:rsidRPr="00FB35C5">
        <w:rPr>
          <w:cs/>
        </w:rPr>
        <w:t xml:space="preserve">สำหรับองค์กรที่ต้องการปรับปรุงกระบวนการพัฒนาและทดสอบระบบสารสนเทศให้มีคุณภาพสูงขึ้น โดยเฉพาะในโครงการที่ใช้ </w:t>
      </w:r>
      <w:r w:rsidRPr="00FB35C5">
        <w:t xml:space="preserve">Django Framework </w:t>
      </w:r>
      <w:r w:rsidRPr="00FB35C5">
        <w:rPr>
          <w:cs/>
        </w:rPr>
        <w:t xml:space="preserve">หรือเทคโนโลยี </w:t>
      </w:r>
      <w:r w:rsidRPr="00FB35C5">
        <w:t>Python</w:t>
      </w:r>
    </w:p>
    <w:p w14:paraId="445A7648" w14:textId="77777777" w:rsidR="00950F08" w:rsidRDefault="00950F08">
      <w:pPr>
        <w:ind w:firstLine="0"/>
        <w:jc w:val="left"/>
        <w:rPr>
          <w:cs/>
        </w:rPr>
      </w:pPr>
      <w:r>
        <w:br w:type="page"/>
      </w:r>
    </w:p>
    <w:p w14:paraId="6052C35A" w14:textId="27A9A605" w:rsidR="00EC6566" w:rsidRDefault="00950F08" w:rsidP="00EC6566">
      <w:pPr>
        <w:pStyle w:val="Heading1"/>
        <w:numPr>
          <w:ilvl w:val="0"/>
          <w:numId w:val="0"/>
        </w:numPr>
      </w:pPr>
      <w:bookmarkStart w:id="68" w:name="_Toc211784910"/>
      <w:r>
        <w:rPr>
          <w:rFonts w:hint="cs"/>
          <w:cs/>
        </w:rPr>
        <w:lastRenderedPageBreak/>
        <w:t>บรรณาณุกรม</w:t>
      </w:r>
      <w:bookmarkEnd w:id="68"/>
    </w:p>
    <w:p w14:paraId="25DF38BB" w14:textId="77777777" w:rsidR="002A3227" w:rsidRPr="00EC6566" w:rsidRDefault="002A3227" w:rsidP="002334B7">
      <w:pPr>
        <w:pStyle w:val="Heading1"/>
        <w:numPr>
          <w:ilvl w:val="0"/>
          <w:numId w:val="0"/>
        </w:numPr>
        <w:jc w:val="left"/>
        <w:rPr>
          <w:b w:val="0"/>
          <w:bCs w:val="0"/>
          <w:sz w:val="32"/>
          <w:szCs w:val="32"/>
          <w:cs/>
        </w:rPr>
      </w:pPr>
    </w:p>
    <w:p w14:paraId="1A0B9F4F" w14:textId="77777777" w:rsidR="00C72618" w:rsidRPr="00C72618" w:rsidRDefault="00EC6566" w:rsidP="002334B7">
      <w:pPr>
        <w:pStyle w:val="EndNoteBibliography"/>
        <w:ind w:left="720" w:hanging="720"/>
        <w:jc w:val="left"/>
        <w:rPr>
          <w:cs/>
        </w:rPr>
      </w:pPr>
      <w:r w:rsidRPr="00606094">
        <w:rPr>
          <w:rFonts w:hint="cs"/>
          <w:cs/>
        </w:rPr>
        <w:fldChar w:fldCharType="begin"/>
      </w:r>
      <w:r w:rsidRPr="00606094">
        <w:rPr>
          <w:rFonts w:hint="cs"/>
        </w:rPr>
        <w:instrText xml:space="preserve"> ADDIN EN.REFLIST </w:instrText>
      </w:r>
      <w:r w:rsidRPr="00606094">
        <w:rPr>
          <w:rFonts w:hint="cs"/>
          <w:cs/>
        </w:rPr>
        <w:fldChar w:fldCharType="separate"/>
      </w:r>
      <w:r w:rsidR="00C72618" w:rsidRPr="00C72618">
        <w:t>Cohn, M. (</w:t>
      </w:r>
      <w:r w:rsidR="00C72618" w:rsidRPr="00C72618">
        <w:rPr>
          <w:cs/>
        </w:rPr>
        <w:t xml:space="preserve">2010). </w:t>
      </w:r>
      <w:r w:rsidR="00C72618" w:rsidRPr="00C72618">
        <w:rPr>
          <w:i/>
        </w:rPr>
        <w:t>Succeeding with Agile: Software Development Using Scrum</w:t>
      </w:r>
      <w:r w:rsidR="00C72618" w:rsidRPr="00C72618">
        <w:t xml:space="preserve">. Addison-Wesley. </w:t>
      </w:r>
    </w:p>
    <w:p w14:paraId="42554DFE" w14:textId="0F89183C" w:rsidR="00C72618" w:rsidRPr="00C72618" w:rsidRDefault="00C72618" w:rsidP="002334B7">
      <w:pPr>
        <w:pStyle w:val="EndNoteBibliography"/>
        <w:ind w:left="720" w:hanging="720"/>
        <w:jc w:val="left"/>
        <w:rPr>
          <w:cs/>
        </w:rPr>
      </w:pPr>
      <w:r w:rsidRPr="00C72618">
        <w:t>Django Software, F. (</w:t>
      </w:r>
      <w:r w:rsidRPr="00C72618">
        <w:rPr>
          <w:cs/>
        </w:rPr>
        <w:t xml:space="preserve">2024). </w:t>
      </w:r>
      <w:r w:rsidRPr="00C72618">
        <w:t xml:space="preserve">Django documentation (version </w:t>
      </w:r>
      <w:r w:rsidRPr="00C72618">
        <w:rPr>
          <w:cs/>
        </w:rPr>
        <w:t>5.</w:t>
      </w:r>
      <w:r w:rsidRPr="00C72618">
        <w:t xml:space="preserve">x). </w:t>
      </w:r>
      <w:r w:rsidRPr="00C72618">
        <w:rPr>
          <w:sz w:val="30"/>
          <w:cs/>
        </w:rPr>
        <w:t>สืบค้นเมื่อ</w:t>
      </w:r>
      <w:r w:rsidRPr="00C72618">
        <w:rPr>
          <w:cs/>
        </w:rPr>
        <w:t xml:space="preserve"> </w:t>
      </w:r>
      <w:r w:rsidR="00584B8C">
        <w:rPr>
          <w:sz w:val="30"/>
        </w:rPr>
        <w:t>16</w:t>
      </w:r>
      <w:r w:rsidRPr="00C72618">
        <w:rPr>
          <w:cs/>
        </w:rPr>
        <w:t xml:space="preserve"> </w:t>
      </w:r>
      <w:r w:rsidR="00584B8C">
        <w:rPr>
          <w:rFonts w:hint="cs"/>
          <w:sz w:val="30"/>
          <w:cs/>
        </w:rPr>
        <w:t>กันยายน</w:t>
      </w:r>
      <w:r w:rsidRPr="00C72618">
        <w:rPr>
          <w:cs/>
        </w:rPr>
        <w:t xml:space="preserve"> </w:t>
      </w:r>
      <w:r w:rsidR="00584B8C">
        <w:rPr>
          <w:rFonts w:hint="cs"/>
          <w:sz w:val="30"/>
          <w:cs/>
        </w:rPr>
        <w:t>2568</w:t>
      </w:r>
      <w:r w:rsidRPr="00C72618">
        <w:rPr>
          <w:cs/>
        </w:rPr>
        <w:t>]</w:t>
      </w:r>
      <w:r w:rsidRPr="00C72618">
        <w:t xml:space="preserve">, </w:t>
      </w:r>
      <w:r w:rsidRPr="00C72618">
        <w:rPr>
          <w:sz w:val="30"/>
          <w:cs/>
        </w:rPr>
        <w:t>จากเว็บไซต์</w:t>
      </w:r>
      <w:r w:rsidRPr="00C72618">
        <w:rPr>
          <w:cs/>
        </w:rPr>
        <w:t xml:space="preserve">: </w:t>
      </w:r>
      <w:hyperlink r:id="rId19" w:history="1">
        <w:r w:rsidRPr="00C72618">
          <w:rPr>
            <w:rStyle w:val="Hyperlink"/>
          </w:rPr>
          <w:t>https://docs.djangoproject.com/en/stable/</w:t>
        </w:r>
      </w:hyperlink>
    </w:p>
    <w:p w14:paraId="53EB3F8E" w14:textId="0A224C5F" w:rsidR="00C72618" w:rsidRPr="00C72618" w:rsidRDefault="00C72618" w:rsidP="002334B7">
      <w:pPr>
        <w:pStyle w:val="EndNoteBibliography"/>
        <w:ind w:left="720" w:hanging="720"/>
        <w:jc w:val="left"/>
        <w:rPr>
          <w:cs/>
        </w:rPr>
      </w:pPr>
      <w:r w:rsidRPr="00C72618">
        <w:t>Etemadi, K., Harrand, N., &amp; Phu, H. L. (</w:t>
      </w:r>
      <w:r w:rsidRPr="00C72618">
        <w:rPr>
          <w:cs/>
        </w:rPr>
        <w:t xml:space="preserve">2021). </w:t>
      </w:r>
      <w:r w:rsidRPr="00C72618">
        <w:t xml:space="preserve">Sorald: Automatic Patch Suggestions for SonarQube Static Analysis Violations. </w:t>
      </w:r>
      <w:r w:rsidRPr="00C72618">
        <w:rPr>
          <w:i/>
        </w:rPr>
        <w:t>arXiv preprint arXiv:</w:t>
      </w:r>
      <w:r w:rsidRPr="00C72618">
        <w:rPr>
          <w:i/>
          <w:cs/>
        </w:rPr>
        <w:t>2103.12033</w:t>
      </w:r>
      <w:r w:rsidRPr="00C72618">
        <w:rPr>
          <w:cs/>
        </w:rPr>
        <w:t xml:space="preserve">. </w:t>
      </w:r>
      <w:hyperlink r:id="rId20" w:history="1">
        <w:r w:rsidRPr="00C72618">
          <w:rPr>
            <w:rStyle w:val="Hyperlink"/>
          </w:rPr>
          <w:t>https://arxiv.org/abs/</w:t>
        </w:r>
        <w:r w:rsidRPr="00C72618">
          <w:rPr>
            <w:rStyle w:val="Hyperlink"/>
            <w:cs/>
          </w:rPr>
          <w:t>2103.12033</w:t>
        </w:r>
      </w:hyperlink>
      <w:r w:rsidRPr="00C72618">
        <w:rPr>
          <w:cs/>
        </w:rPr>
        <w:t xml:space="preserve"> </w:t>
      </w:r>
    </w:p>
    <w:p w14:paraId="2F5A9208" w14:textId="1E1A4F13" w:rsidR="00C72618" w:rsidRPr="00C72618" w:rsidRDefault="00C72618" w:rsidP="002334B7">
      <w:pPr>
        <w:pStyle w:val="EndNoteBibliography"/>
        <w:ind w:left="720" w:hanging="720"/>
        <w:jc w:val="left"/>
        <w:rPr>
          <w:cs/>
        </w:rPr>
      </w:pPr>
      <w:r w:rsidRPr="00C72618">
        <w:t>Faisal, M., &amp; Elshoush, H. (</w:t>
      </w:r>
      <w:r w:rsidRPr="00C72618">
        <w:rPr>
          <w:cs/>
        </w:rPr>
        <w:t xml:space="preserve">2023). </w:t>
      </w:r>
      <w:r w:rsidRPr="00C72618">
        <w:t xml:space="preserve">Input Validation Vulnerabilities in Web Applications: Systematic Review, Classification and Analysis of the Current State-of-the-Art. </w:t>
      </w:r>
      <w:r w:rsidRPr="00C72618">
        <w:rPr>
          <w:i/>
        </w:rPr>
        <w:t>IEEE Access</w:t>
      </w:r>
      <w:r w:rsidRPr="00C72618">
        <w:t xml:space="preserve">. </w:t>
      </w:r>
      <w:hyperlink r:id="rId21" w:history="1">
        <w:r w:rsidRPr="00C72618">
          <w:rPr>
            <w:rStyle w:val="Hyperlink"/>
          </w:rPr>
          <w:t>https://doi.org/</w:t>
        </w:r>
        <w:r w:rsidRPr="00C72618">
          <w:rPr>
            <w:rStyle w:val="Hyperlink"/>
            <w:cs/>
          </w:rPr>
          <w:t>10.1109/</w:t>
        </w:r>
        <w:r w:rsidRPr="00C72618">
          <w:rPr>
            <w:rStyle w:val="Hyperlink"/>
          </w:rPr>
          <w:t>ACCESS.</w:t>
        </w:r>
        <w:r w:rsidRPr="00C72618">
          <w:rPr>
            <w:rStyle w:val="Hyperlink"/>
            <w:cs/>
          </w:rPr>
          <w:t>2023.3266385</w:t>
        </w:r>
      </w:hyperlink>
      <w:r w:rsidRPr="00C72618">
        <w:rPr>
          <w:cs/>
        </w:rPr>
        <w:t xml:space="preserve"> </w:t>
      </w:r>
    </w:p>
    <w:p w14:paraId="2E7C5003" w14:textId="5E028302" w:rsidR="00C72618" w:rsidRPr="00C72618" w:rsidRDefault="00C72618" w:rsidP="002334B7">
      <w:pPr>
        <w:pStyle w:val="EndNoteBibliography"/>
        <w:ind w:left="720" w:hanging="720"/>
        <w:jc w:val="left"/>
        <w:rPr>
          <w:cs/>
        </w:rPr>
      </w:pPr>
      <w:r w:rsidRPr="00C72618">
        <w:t>Foundation, I. (</w:t>
      </w:r>
      <w:r w:rsidRPr="00C72618">
        <w:rPr>
          <w:cs/>
        </w:rPr>
        <w:t xml:space="preserve">2023). </w:t>
      </w:r>
      <w:r w:rsidRPr="00C72618">
        <w:t>Certified tester foundation level syllabus (v</w:t>
      </w:r>
      <w:r w:rsidRPr="00C72618">
        <w:rPr>
          <w:cs/>
        </w:rPr>
        <w:t xml:space="preserve">4.0). </w:t>
      </w:r>
      <w:r w:rsidRPr="00C72618">
        <w:rPr>
          <w:sz w:val="30"/>
          <w:cs/>
        </w:rPr>
        <w:t>สืบค้นเมื่อ</w:t>
      </w:r>
      <w:r w:rsidRPr="00C72618">
        <w:rPr>
          <w:cs/>
        </w:rPr>
        <w:t xml:space="preserve"> </w:t>
      </w:r>
      <w:r w:rsidR="00584B8C">
        <w:rPr>
          <w:rFonts w:hint="cs"/>
          <w:sz w:val="30"/>
          <w:cs/>
        </w:rPr>
        <w:t>16 กันยายน 2568</w:t>
      </w:r>
      <w:r w:rsidRPr="00C72618">
        <w:rPr>
          <w:cs/>
        </w:rPr>
        <w:t>]</w:t>
      </w:r>
      <w:r w:rsidRPr="00C72618">
        <w:t xml:space="preserve">, </w:t>
      </w:r>
      <w:r w:rsidRPr="00C72618">
        <w:rPr>
          <w:sz w:val="30"/>
          <w:cs/>
        </w:rPr>
        <w:t>จากเว็บไซต์</w:t>
      </w:r>
      <w:r w:rsidRPr="00C72618">
        <w:rPr>
          <w:cs/>
        </w:rPr>
        <w:t xml:space="preserve">: </w:t>
      </w:r>
      <w:hyperlink r:id="rId22" w:history="1">
        <w:r w:rsidRPr="00C72618">
          <w:rPr>
            <w:rStyle w:val="Hyperlink"/>
          </w:rPr>
          <w:t>https://www.istqb.org/</w:t>
        </w:r>
      </w:hyperlink>
    </w:p>
    <w:p w14:paraId="5D8DB86D" w14:textId="0FEDB211" w:rsidR="00C72618" w:rsidRPr="00C72618" w:rsidRDefault="00C72618" w:rsidP="002334B7">
      <w:pPr>
        <w:pStyle w:val="EndNoteBibliography"/>
        <w:ind w:left="720" w:hanging="720"/>
        <w:jc w:val="left"/>
        <w:rPr>
          <w:cs/>
        </w:rPr>
      </w:pPr>
      <w:r w:rsidRPr="00C72618">
        <w:t>Foundation, O. (</w:t>
      </w:r>
      <w:r w:rsidRPr="00C72618">
        <w:rPr>
          <w:cs/>
        </w:rPr>
        <w:t xml:space="preserve">2023). </w:t>
      </w:r>
      <w:r w:rsidRPr="00C72618">
        <w:t xml:space="preserve">Input validation cheat sheet. </w:t>
      </w:r>
      <w:r w:rsidRPr="00C72618">
        <w:rPr>
          <w:sz w:val="30"/>
          <w:cs/>
        </w:rPr>
        <w:t>สืบค้นเมื่อ</w:t>
      </w:r>
      <w:r w:rsidRPr="00C72618">
        <w:rPr>
          <w:cs/>
        </w:rPr>
        <w:t xml:space="preserve"> </w:t>
      </w:r>
      <w:r w:rsidR="00584B8C">
        <w:rPr>
          <w:rFonts w:hint="cs"/>
          <w:sz w:val="30"/>
          <w:cs/>
        </w:rPr>
        <w:t>16 กันยายน 2568</w:t>
      </w:r>
      <w:r w:rsidRPr="00C72618">
        <w:rPr>
          <w:cs/>
        </w:rPr>
        <w:t>]</w:t>
      </w:r>
      <w:r w:rsidRPr="00C72618">
        <w:t xml:space="preserve">, </w:t>
      </w:r>
      <w:r w:rsidRPr="00C72618">
        <w:rPr>
          <w:sz w:val="30"/>
          <w:cs/>
        </w:rPr>
        <w:t>จากเว็บไซต์</w:t>
      </w:r>
      <w:r w:rsidRPr="00C72618">
        <w:rPr>
          <w:cs/>
        </w:rPr>
        <w:t xml:space="preserve">: </w:t>
      </w:r>
      <w:hyperlink r:id="rId23" w:history="1">
        <w:r w:rsidRPr="00C72618">
          <w:rPr>
            <w:rStyle w:val="Hyperlink"/>
          </w:rPr>
          <w:t>https://cheatsheetseries.owasp.org/cheatsheets/Input_Validation_Cheat_Sheet.html</w:t>
        </w:r>
      </w:hyperlink>
    </w:p>
    <w:p w14:paraId="658FEE82" w14:textId="5F70DCB0" w:rsidR="00C72618" w:rsidRPr="00C72618" w:rsidRDefault="00C72618" w:rsidP="002334B7">
      <w:pPr>
        <w:pStyle w:val="EndNoteBibliography"/>
        <w:ind w:left="720" w:hanging="720"/>
        <w:jc w:val="left"/>
        <w:rPr>
          <w:cs/>
        </w:rPr>
      </w:pPr>
      <w:r w:rsidRPr="00C72618">
        <w:t>Fowler, M. (</w:t>
      </w:r>
      <w:r w:rsidRPr="00C72618">
        <w:rPr>
          <w:cs/>
        </w:rPr>
        <w:t xml:space="preserve">2019). </w:t>
      </w:r>
      <w:r w:rsidRPr="00C72618">
        <w:t xml:space="preserve">The Practical Test Pyramid. </w:t>
      </w:r>
      <w:hyperlink r:id="rId24" w:history="1">
        <w:r w:rsidRPr="00C72618">
          <w:rPr>
            <w:rStyle w:val="Hyperlink"/>
          </w:rPr>
          <w:t>https:</w:t>
        </w:r>
        <w:r w:rsidRPr="00C72618">
          <w:rPr>
            <w:rStyle w:val="Hyperlink"/>
            <w:cs/>
          </w:rPr>
          <w:t>//</w:t>
        </w:r>
        <w:r w:rsidRPr="00C72618">
          <w:rPr>
            <w:rStyle w:val="Hyperlink"/>
          </w:rPr>
          <w:t>martinfowler.com/articles/practical-test-pyramid.html</w:t>
        </w:r>
      </w:hyperlink>
      <w:r w:rsidRPr="00C72618">
        <w:t xml:space="preserve"> </w:t>
      </w:r>
    </w:p>
    <w:p w14:paraId="56F2E806" w14:textId="77777777" w:rsidR="00C72618" w:rsidRPr="00C72618" w:rsidRDefault="00C72618" w:rsidP="002334B7">
      <w:pPr>
        <w:pStyle w:val="EndNoteBibliography"/>
        <w:ind w:left="720" w:hanging="720"/>
        <w:jc w:val="left"/>
        <w:rPr>
          <w:cs/>
        </w:rPr>
      </w:pPr>
      <w:r w:rsidRPr="00C72618">
        <w:t>Humble, J., &amp; Farley, D. (</w:t>
      </w:r>
      <w:r w:rsidRPr="00C72618">
        <w:rPr>
          <w:cs/>
        </w:rPr>
        <w:t xml:space="preserve">2010). </w:t>
      </w:r>
      <w:r w:rsidRPr="00C72618">
        <w:rPr>
          <w:i/>
        </w:rPr>
        <w:t>Continuous Delivery: Reliable Software Releases through Build, Test, and Deployment Automation</w:t>
      </w:r>
      <w:r w:rsidRPr="00C72618">
        <w:t xml:space="preserve">. Addison-Wesley. </w:t>
      </w:r>
    </w:p>
    <w:p w14:paraId="32C260FC" w14:textId="7A694E29" w:rsidR="00C72618" w:rsidRPr="00C72618" w:rsidRDefault="00C72618" w:rsidP="002334B7">
      <w:pPr>
        <w:pStyle w:val="EndNoteBibliography"/>
        <w:ind w:left="720" w:hanging="720"/>
        <w:jc w:val="left"/>
        <w:rPr>
          <w:cs/>
        </w:rPr>
      </w:pPr>
      <w:r w:rsidRPr="00C72618">
        <w:t>Krekel, H. (</w:t>
      </w:r>
      <w:r w:rsidRPr="00C72618">
        <w:rPr>
          <w:cs/>
        </w:rPr>
        <w:t xml:space="preserve">2024). </w:t>
      </w:r>
      <w:r w:rsidRPr="00C72618">
        <w:t xml:space="preserve">Pytest documentation (version </w:t>
      </w:r>
      <w:r w:rsidRPr="00C72618">
        <w:rPr>
          <w:cs/>
        </w:rPr>
        <w:t>8.</w:t>
      </w:r>
      <w:r w:rsidRPr="00C72618">
        <w:t>x</w:t>
      </w:r>
      <w:r w:rsidRPr="00C72618">
        <w:rPr>
          <w:cs/>
        </w:rPr>
        <w:t xml:space="preserve">). </w:t>
      </w:r>
      <w:r w:rsidRPr="00C72618">
        <w:rPr>
          <w:sz w:val="30"/>
          <w:cs/>
        </w:rPr>
        <w:t>สืบค้นเมื่อ</w:t>
      </w:r>
      <w:r w:rsidRPr="00C72618">
        <w:rPr>
          <w:cs/>
        </w:rPr>
        <w:t xml:space="preserve"> </w:t>
      </w:r>
      <w:r w:rsidR="00584B8C">
        <w:rPr>
          <w:rFonts w:hint="cs"/>
          <w:sz w:val="30"/>
          <w:cs/>
        </w:rPr>
        <w:t>16 กันยายน 2568</w:t>
      </w:r>
      <w:r w:rsidRPr="00C72618">
        <w:rPr>
          <w:cs/>
        </w:rPr>
        <w:t>]</w:t>
      </w:r>
      <w:r w:rsidRPr="00C72618">
        <w:t xml:space="preserve">, </w:t>
      </w:r>
      <w:r w:rsidRPr="00C72618">
        <w:rPr>
          <w:sz w:val="30"/>
          <w:cs/>
        </w:rPr>
        <w:t>จากเว็บไซต์</w:t>
      </w:r>
      <w:r w:rsidRPr="00C72618">
        <w:rPr>
          <w:cs/>
        </w:rPr>
        <w:t xml:space="preserve">: </w:t>
      </w:r>
      <w:hyperlink r:id="rId25" w:history="1">
        <w:r w:rsidRPr="00C72618">
          <w:rPr>
            <w:rStyle w:val="Hyperlink"/>
          </w:rPr>
          <w:t>https://docs.pytest.org/en/stable/</w:t>
        </w:r>
      </w:hyperlink>
    </w:p>
    <w:p w14:paraId="7C3B85C5" w14:textId="5BF031EC" w:rsidR="00C72618" w:rsidRPr="00C72618" w:rsidRDefault="00C72618" w:rsidP="002334B7">
      <w:pPr>
        <w:pStyle w:val="EndNoteBibliography"/>
        <w:ind w:left="720" w:hanging="720"/>
        <w:jc w:val="left"/>
        <w:rPr>
          <w:cs/>
        </w:rPr>
      </w:pPr>
      <w:r w:rsidRPr="00C72618">
        <w:t>Krekel, H., Oliveira, B., Pfannschmidt, R., Bruynooghe, F., &amp; pytest-dev, t. (</w:t>
      </w:r>
      <w:r w:rsidRPr="00C72618">
        <w:rPr>
          <w:cs/>
        </w:rPr>
        <w:t xml:space="preserve">2023). </w:t>
      </w:r>
      <w:r w:rsidRPr="00C72618">
        <w:t xml:space="preserve">pytest Documentation (Version </w:t>
      </w:r>
      <w:r w:rsidRPr="00C72618">
        <w:rPr>
          <w:cs/>
        </w:rPr>
        <w:t xml:space="preserve">7.4). </w:t>
      </w:r>
      <w:hyperlink r:id="rId26" w:history="1">
        <w:r w:rsidRPr="00C72618">
          <w:rPr>
            <w:rStyle w:val="Hyperlink"/>
          </w:rPr>
          <w:t>https://docs.pytest.org/</w:t>
        </w:r>
      </w:hyperlink>
      <w:r w:rsidRPr="00C72618">
        <w:t xml:space="preserve"> </w:t>
      </w:r>
    </w:p>
    <w:p w14:paraId="01160C64" w14:textId="030E2AF4" w:rsidR="00C72618" w:rsidRPr="00C72618" w:rsidRDefault="00C72618" w:rsidP="002334B7">
      <w:pPr>
        <w:pStyle w:val="EndNoteBibliography"/>
        <w:ind w:left="720" w:hanging="720"/>
        <w:jc w:val="left"/>
        <w:rPr>
          <w:cs/>
        </w:rPr>
      </w:pPr>
      <w:r w:rsidRPr="00C72618">
        <w:t>Robot Framework, F. (</w:t>
      </w:r>
      <w:r w:rsidRPr="00C72618">
        <w:rPr>
          <w:cs/>
        </w:rPr>
        <w:t xml:space="preserve">2024). </w:t>
      </w:r>
      <w:r w:rsidRPr="00C72618">
        <w:t xml:space="preserve">Robot Framework user guide (version </w:t>
      </w:r>
      <w:r w:rsidRPr="00C72618">
        <w:rPr>
          <w:cs/>
        </w:rPr>
        <w:t xml:space="preserve">7.0). </w:t>
      </w:r>
      <w:r w:rsidRPr="00C72618">
        <w:rPr>
          <w:sz w:val="30"/>
          <w:cs/>
        </w:rPr>
        <w:t>สืบค้นเมื่อ</w:t>
      </w:r>
      <w:r w:rsidRPr="00C72618">
        <w:rPr>
          <w:cs/>
        </w:rPr>
        <w:t xml:space="preserve"> </w:t>
      </w:r>
      <w:r w:rsidR="00584B8C">
        <w:rPr>
          <w:rFonts w:hint="cs"/>
          <w:sz w:val="30"/>
          <w:cs/>
        </w:rPr>
        <w:t>10 ตุลาคม 2568</w:t>
      </w:r>
      <w:r w:rsidRPr="00C72618">
        <w:rPr>
          <w:cs/>
        </w:rPr>
        <w:t>]</w:t>
      </w:r>
      <w:r w:rsidRPr="00C72618">
        <w:t xml:space="preserve">, </w:t>
      </w:r>
      <w:r w:rsidRPr="00C72618">
        <w:rPr>
          <w:sz w:val="30"/>
          <w:cs/>
        </w:rPr>
        <w:t>จากเว็บไซต์</w:t>
      </w:r>
      <w:r w:rsidRPr="00C72618">
        <w:rPr>
          <w:cs/>
        </w:rPr>
        <w:t xml:space="preserve">: </w:t>
      </w:r>
      <w:hyperlink r:id="rId27" w:history="1">
        <w:r w:rsidRPr="00C72618">
          <w:rPr>
            <w:rStyle w:val="Hyperlink"/>
          </w:rPr>
          <w:t>https://robotframework.org/robotframework/latest/RobotFrameworkUserGuide.html</w:t>
        </w:r>
      </w:hyperlink>
    </w:p>
    <w:p w14:paraId="37386D63" w14:textId="6D065440" w:rsidR="00C72618" w:rsidRPr="00C72618" w:rsidRDefault="00C72618" w:rsidP="002334B7">
      <w:pPr>
        <w:pStyle w:val="EndNoteBibliography"/>
        <w:ind w:left="720" w:hanging="720"/>
        <w:jc w:val="left"/>
        <w:rPr>
          <w:cs/>
        </w:rPr>
      </w:pPr>
      <w:r w:rsidRPr="00C72618">
        <w:lastRenderedPageBreak/>
        <w:t>SonarSource. (</w:t>
      </w:r>
      <w:r w:rsidRPr="00C72618">
        <w:rPr>
          <w:cs/>
        </w:rPr>
        <w:t xml:space="preserve">2024). </w:t>
      </w:r>
      <w:r w:rsidRPr="00C72618">
        <w:t xml:space="preserve">SonarQube documentation (version </w:t>
      </w:r>
      <w:r w:rsidRPr="00C72618">
        <w:rPr>
          <w:cs/>
        </w:rPr>
        <w:t>10.</w:t>
      </w:r>
      <w:r w:rsidRPr="00C72618">
        <w:t xml:space="preserve">x). </w:t>
      </w:r>
      <w:r w:rsidRPr="00C72618">
        <w:rPr>
          <w:sz w:val="30"/>
          <w:cs/>
        </w:rPr>
        <w:t>สืบค้นเมื่อ</w:t>
      </w:r>
      <w:r w:rsidRPr="00C72618">
        <w:rPr>
          <w:cs/>
        </w:rPr>
        <w:t xml:space="preserve"> </w:t>
      </w:r>
      <w:r w:rsidR="00584B8C">
        <w:rPr>
          <w:rFonts w:hint="cs"/>
          <w:sz w:val="30"/>
          <w:cs/>
        </w:rPr>
        <w:t>10 ตุลาคม 2568</w:t>
      </w:r>
      <w:r w:rsidRPr="00C72618">
        <w:rPr>
          <w:cs/>
        </w:rPr>
        <w:t>]</w:t>
      </w:r>
      <w:r w:rsidRPr="00C72618">
        <w:t xml:space="preserve">, </w:t>
      </w:r>
      <w:r w:rsidRPr="00C72618">
        <w:rPr>
          <w:sz w:val="30"/>
          <w:cs/>
        </w:rPr>
        <w:t>จากเว็บไซต์</w:t>
      </w:r>
      <w:r w:rsidRPr="00C72618">
        <w:rPr>
          <w:cs/>
        </w:rPr>
        <w:t xml:space="preserve">: </w:t>
      </w:r>
      <w:hyperlink r:id="rId28" w:history="1">
        <w:r w:rsidRPr="00C72618">
          <w:rPr>
            <w:rStyle w:val="Hyperlink"/>
          </w:rPr>
          <w:t>https://docs.sonarsource.com/sonarqube/latest/</w:t>
        </w:r>
      </w:hyperlink>
    </w:p>
    <w:p w14:paraId="63436350" w14:textId="3C579E4E" w:rsidR="00C72618" w:rsidRPr="00C72618" w:rsidRDefault="00C72618" w:rsidP="002334B7">
      <w:pPr>
        <w:pStyle w:val="EndNoteBibliography"/>
        <w:ind w:left="720" w:hanging="720"/>
        <w:jc w:val="left"/>
        <w:rPr>
          <w:cs/>
        </w:rPr>
      </w:pPr>
      <w:r w:rsidRPr="00C72618">
        <w:t>Thoughtworks. (</w:t>
      </w:r>
      <w:r w:rsidRPr="00C72618">
        <w:rPr>
          <w:cs/>
        </w:rPr>
        <w:t xml:space="preserve">2012). </w:t>
      </w:r>
      <w:r w:rsidRPr="00C72618">
        <w:t xml:space="preserve">The testing pyramid. </w:t>
      </w:r>
      <w:r w:rsidRPr="00C72618">
        <w:rPr>
          <w:sz w:val="30"/>
          <w:cs/>
        </w:rPr>
        <w:t>สืบค้นเมื่อ</w:t>
      </w:r>
      <w:r w:rsidRPr="00C72618">
        <w:rPr>
          <w:cs/>
        </w:rPr>
        <w:t xml:space="preserve"> </w:t>
      </w:r>
      <w:r w:rsidR="00584B8C">
        <w:rPr>
          <w:rFonts w:hint="cs"/>
          <w:sz w:val="30"/>
          <w:cs/>
        </w:rPr>
        <w:t>10 ตุลาคม 2568</w:t>
      </w:r>
      <w:r w:rsidRPr="00C72618">
        <w:rPr>
          <w:cs/>
        </w:rPr>
        <w:t>]</w:t>
      </w:r>
      <w:r w:rsidRPr="00C72618">
        <w:t xml:space="preserve">, </w:t>
      </w:r>
      <w:r w:rsidRPr="00C72618">
        <w:rPr>
          <w:sz w:val="30"/>
          <w:cs/>
        </w:rPr>
        <w:t>จากเว็บไซต์</w:t>
      </w:r>
      <w:r w:rsidRPr="00C72618">
        <w:rPr>
          <w:cs/>
        </w:rPr>
        <w:t xml:space="preserve">: </w:t>
      </w:r>
      <w:hyperlink r:id="rId29" w:history="1">
        <w:r w:rsidRPr="00C72618">
          <w:rPr>
            <w:rStyle w:val="Hyperlink"/>
          </w:rPr>
          <w:t>https://martinfowler.com/articles/practical-test-pyramid.html</w:t>
        </w:r>
      </w:hyperlink>
    </w:p>
    <w:p w14:paraId="29BD29BE" w14:textId="099763C6" w:rsidR="00C72618" w:rsidRPr="00C72618" w:rsidRDefault="00C72618" w:rsidP="002334B7">
      <w:pPr>
        <w:pStyle w:val="EndNoteBibliography"/>
        <w:ind w:left="720" w:hanging="720"/>
        <w:jc w:val="left"/>
        <w:rPr>
          <w:cs/>
        </w:rPr>
      </w:pPr>
      <w:r w:rsidRPr="00C72618">
        <w:t xml:space="preserve">Usage of Robot Framework in Automation of Functional Test. </w:t>
      </w:r>
      <w:r w:rsidRPr="00C72618">
        <w:rPr>
          <w:cs/>
        </w:rPr>
        <w:t xml:space="preserve">(2014). </w:t>
      </w:r>
      <w:r w:rsidRPr="00C72618">
        <w:rPr>
          <w:sz w:val="30"/>
          <w:cs/>
        </w:rPr>
        <w:t>สืบค้นเมื่อ</w:t>
      </w:r>
      <w:r w:rsidRPr="00C72618">
        <w:rPr>
          <w:cs/>
        </w:rPr>
        <w:t xml:space="preserve"> </w:t>
      </w:r>
      <w:r w:rsidR="00584B8C">
        <w:rPr>
          <w:rFonts w:hint="cs"/>
          <w:sz w:val="30"/>
          <w:cs/>
        </w:rPr>
        <w:t>10 ตุลาคม 2568</w:t>
      </w:r>
      <w:r w:rsidRPr="00C72618">
        <w:rPr>
          <w:cs/>
        </w:rPr>
        <w:t>]</w:t>
      </w:r>
      <w:r w:rsidRPr="00C72618">
        <w:t xml:space="preserve">, </w:t>
      </w:r>
      <w:r w:rsidRPr="00C72618">
        <w:rPr>
          <w:sz w:val="30"/>
          <w:cs/>
        </w:rPr>
        <w:t>จากเว็บไซต์</w:t>
      </w:r>
      <w:r w:rsidRPr="00C72618">
        <w:rPr>
          <w:cs/>
        </w:rPr>
        <w:t xml:space="preserve">: </w:t>
      </w:r>
      <w:hyperlink r:id="rId30" w:history="1">
        <w:r w:rsidRPr="00C72618">
          <w:rPr>
            <w:rStyle w:val="Hyperlink"/>
          </w:rPr>
          <w:t>https://www.researchgate.net/publication/</w:t>
        </w:r>
        <w:r w:rsidRPr="00C72618">
          <w:rPr>
            <w:rStyle w:val="Hyperlink"/>
            <w:cs/>
          </w:rPr>
          <w:t>268185107</w:t>
        </w:r>
      </w:hyperlink>
    </w:p>
    <w:p w14:paraId="741FDC3C" w14:textId="331AE482" w:rsidR="00E57BA3" w:rsidRDefault="00EC6566" w:rsidP="002334B7">
      <w:pPr>
        <w:spacing w:line="360" w:lineRule="auto"/>
        <w:jc w:val="left"/>
        <w:rPr>
          <w:cs/>
        </w:rPr>
      </w:pPr>
      <w:r w:rsidRPr="00606094">
        <w:rPr>
          <w:rFonts w:hint="cs"/>
          <w:cs/>
        </w:rPr>
        <w:fldChar w:fldCharType="end"/>
      </w:r>
    </w:p>
    <w:p w14:paraId="1E2DB989" w14:textId="77777777" w:rsidR="00E57BA3" w:rsidRDefault="00E57BA3">
      <w:pPr>
        <w:ind w:firstLine="0"/>
        <w:jc w:val="left"/>
        <w:rPr>
          <w:cs/>
        </w:rPr>
      </w:pPr>
      <w:r>
        <w:rPr>
          <w:cs/>
        </w:rPr>
        <w:br w:type="page"/>
      </w:r>
    </w:p>
    <w:bookmarkStart w:id="69" w:name="_Toc211784911"/>
    <w:p w14:paraId="1B1D8D0F" w14:textId="440B18BA" w:rsidR="00C5013F" w:rsidRPr="00C5013F" w:rsidRDefault="00C5013F" w:rsidP="00C5013F">
      <w:pPr>
        <w:ind w:left="720" w:firstLine="0"/>
      </w:pPr>
      <w:r>
        <w:rPr>
          <w:noProof/>
        </w:rPr>
        <w:lastRenderedPageBreak/>
        <mc:AlternateContent>
          <mc:Choice Requires="wps">
            <w:drawing>
              <wp:anchor distT="0" distB="0" distL="114300" distR="114300" simplePos="0" relativeHeight="251659264" behindDoc="0" locked="0" layoutInCell="1" allowOverlap="1" wp14:anchorId="78C06BB6" wp14:editId="3A998BBF">
                <wp:simplePos x="0" y="0"/>
                <wp:positionH relativeFrom="column">
                  <wp:posOffset>5074920</wp:posOffset>
                </wp:positionH>
                <wp:positionV relativeFrom="paragraph">
                  <wp:posOffset>-506095</wp:posOffset>
                </wp:positionV>
                <wp:extent cx="266700" cy="220980"/>
                <wp:effectExtent l="0" t="0" r="0" b="7620"/>
                <wp:wrapNone/>
                <wp:docPr id="318714056" name="Rectangle 1"/>
                <wp:cNvGraphicFramePr/>
                <a:graphic xmlns:a="http://schemas.openxmlformats.org/drawingml/2006/main">
                  <a:graphicData uri="http://schemas.microsoft.com/office/word/2010/wordprocessingShape">
                    <wps:wsp>
                      <wps:cNvSpPr/>
                      <wps:spPr>
                        <a:xfrm>
                          <a:off x="0" y="0"/>
                          <a:ext cx="266700" cy="2209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0814D5" id="Rectangle 1" o:spid="_x0000_s1026" style="position:absolute;margin-left:399.6pt;margin-top:-39.85pt;width:21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" fillcolor="white [3212]" stroked="f" strokeweight="1pt"/>
            </w:pict>
          </mc:Fallback>
        </mc:AlternateContent>
      </w:r>
    </w:p>
    <w:p w14:paraId="78917557" w14:textId="77777777" w:rsidR="00C5013F" w:rsidRPr="00C5013F" w:rsidRDefault="00C5013F" w:rsidP="00C5013F">
      <w:pPr>
        <w:ind w:left="720" w:firstLine="0"/>
      </w:pPr>
    </w:p>
    <w:p w14:paraId="28E36081" w14:textId="77777777" w:rsidR="00C5013F" w:rsidRPr="00C5013F" w:rsidRDefault="00C5013F" w:rsidP="00C5013F">
      <w:pPr>
        <w:ind w:left="720" w:firstLine="0"/>
      </w:pPr>
    </w:p>
    <w:p w14:paraId="51360D8D" w14:textId="77777777" w:rsidR="00C5013F" w:rsidRPr="00C5013F" w:rsidRDefault="00C5013F" w:rsidP="00C5013F">
      <w:pPr>
        <w:ind w:left="720" w:firstLine="0"/>
      </w:pPr>
    </w:p>
    <w:p w14:paraId="5F5C5F5D" w14:textId="77777777" w:rsidR="00C5013F" w:rsidRPr="00C5013F" w:rsidRDefault="00C5013F" w:rsidP="00C5013F">
      <w:pPr>
        <w:ind w:left="720" w:firstLine="0"/>
      </w:pPr>
    </w:p>
    <w:p w14:paraId="6195D9D4" w14:textId="77777777" w:rsidR="00C5013F" w:rsidRPr="00C5013F" w:rsidRDefault="00C5013F" w:rsidP="00C5013F">
      <w:pPr>
        <w:ind w:left="720" w:firstLine="0"/>
      </w:pPr>
    </w:p>
    <w:p w14:paraId="42F2505E" w14:textId="77777777" w:rsidR="00C5013F" w:rsidRPr="00C5013F" w:rsidRDefault="00C5013F" w:rsidP="00C5013F">
      <w:pPr>
        <w:ind w:left="720" w:firstLine="0"/>
      </w:pPr>
    </w:p>
    <w:p w14:paraId="15EC3F6F" w14:textId="77777777" w:rsidR="00C5013F" w:rsidRPr="00C5013F" w:rsidRDefault="00C5013F" w:rsidP="00C5013F">
      <w:pPr>
        <w:ind w:left="720" w:firstLine="0"/>
      </w:pPr>
    </w:p>
    <w:p w14:paraId="73045009" w14:textId="77777777" w:rsidR="00C5013F" w:rsidRPr="00C5013F" w:rsidRDefault="00C5013F" w:rsidP="00C5013F">
      <w:pPr>
        <w:ind w:left="720" w:firstLine="0"/>
      </w:pPr>
    </w:p>
    <w:p w14:paraId="3DB35C11" w14:textId="77777777" w:rsidR="00C5013F" w:rsidRPr="00C5013F" w:rsidRDefault="00C5013F" w:rsidP="00C5013F">
      <w:pPr>
        <w:ind w:left="720" w:firstLine="0"/>
      </w:pPr>
    </w:p>
    <w:p w14:paraId="39521795" w14:textId="77777777" w:rsidR="00C5013F" w:rsidRPr="00C5013F" w:rsidRDefault="00C5013F" w:rsidP="00C5013F">
      <w:pPr>
        <w:ind w:left="720" w:firstLine="0"/>
      </w:pPr>
    </w:p>
    <w:p w14:paraId="0BCC9DDE" w14:textId="77777777" w:rsidR="00C5013F" w:rsidRPr="00C5013F" w:rsidRDefault="00C5013F" w:rsidP="00C5013F">
      <w:pPr>
        <w:ind w:left="720" w:firstLine="0"/>
      </w:pPr>
    </w:p>
    <w:p w14:paraId="455B6C54" w14:textId="77777777" w:rsidR="00C5013F" w:rsidRPr="00C5013F" w:rsidRDefault="00C5013F" w:rsidP="00C5013F">
      <w:pPr>
        <w:ind w:left="720" w:firstLine="0"/>
      </w:pPr>
    </w:p>
    <w:p w14:paraId="61A69DF3" w14:textId="43D10937" w:rsidR="00E57BA3" w:rsidRDefault="00E57BA3" w:rsidP="00E57BA3">
      <w:pPr>
        <w:pStyle w:val="Heading1"/>
        <w:numPr>
          <w:ilvl w:val="0"/>
          <w:numId w:val="0"/>
        </w:numPr>
        <w:rPr>
          <w:cs/>
        </w:rPr>
      </w:pPr>
      <w:r>
        <w:rPr>
          <w:rFonts w:hint="cs"/>
          <w:cs/>
        </w:rPr>
        <w:t>ภาคผนวก</w:t>
      </w:r>
      <w:bookmarkEnd w:id="69"/>
    </w:p>
    <w:p w14:paraId="1191B987" w14:textId="584530DD" w:rsidR="00C5013F" w:rsidRDefault="00C5013F" w:rsidP="008732E0">
      <w:pPr>
        <w:ind w:firstLine="0"/>
        <w:jc w:val="left"/>
      </w:pPr>
      <w:r>
        <w:rPr>
          <w:cs/>
        </w:rPr>
        <w:br w:type="page"/>
      </w:r>
      <w:r w:rsidR="008732E0" w:rsidRPr="008732E0">
        <w:rPr>
          <w:cs/>
        </w:rPr>
        <w:lastRenderedPageBreak/>
        <w:t>ภาคผนวก ก ตัวอย่างโค้ดการตรวจสอบข้อมูลนำเข้า (</w:t>
      </w:r>
      <w:r w:rsidR="008732E0" w:rsidRPr="008732E0">
        <w:t>Input Validation)</w:t>
      </w:r>
    </w:p>
    <w:p w14:paraId="000CA8AA" w14:textId="39956EC4" w:rsidR="008732E0" w:rsidRDefault="008E32D0" w:rsidP="008E32D0">
      <w:pPr>
        <w:pStyle w:val="Figure"/>
      </w:pPr>
      <w:r>
        <w:rPr>
          <w:noProof/>
        </w:rPr>
        <w:drawing>
          <wp:inline distT="0" distB="0" distL="0" distR="0" wp14:anchorId="34C72BE5" wp14:editId="0223AD1A">
            <wp:extent cx="5274310" cy="4549140"/>
            <wp:effectExtent l="0" t="0" r="2540" b="3810"/>
            <wp:docPr id="1775475544"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75544" name="Picture 5" descr="A screenshot of a computer pro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4549140"/>
                    </a:xfrm>
                    <a:prstGeom prst="rect">
                      <a:avLst/>
                    </a:prstGeom>
                  </pic:spPr>
                </pic:pic>
              </a:graphicData>
            </a:graphic>
          </wp:inline>
        </w:drawing>
      </w:r>
    </w:p>
    <w:p w14:paraId="72406196" w14:textId="79BFB9BF" w:rsidR="008E32D0" w:rsidRDefault="008E32D0" w:rsidP="008E32D0">
      <w:pPr>
        <w:pStyle w:val="Caption"/>
        <w:rPr>
          <w:b w:val="0"/>
          <w:bCs w:val="0"/>
        </w:rPr>
      </w:pPr>
      <w:r>
        <w:rPr>
          <w:cs/>
        </w:rPr>
        <w:t>รูป</w:t>
      </w:r>
      <w:r>
        <w:rPr>
          <w:rFonts w:hint="cs"/>
          <w:cs/>
        </w:rPr>
        <w:t xml:space="preserve"> ก</w:t>
      </w:r>
      <w:r w:rsidR="000E00BE">
        <w:rPr>
          <w:cs/>
        </w:rPr>
        <w:t>.</w:t>
      </w:r>
      <w:fldSimple w:instr=" SEQ รูป \* ARABIC \s 1 ">
        <w:r w:rsidR="00690DDE">
          <w:rPr>
            <w:noProof/>
            <w:cs/>
          </w:rPr>
          <w:t>1</w:t>
        </w:r>
      </w:fldSimple>
      <w:r>
        <w:rPr>
          <w:rFonts w:hint="cs"/>
          <w:cs/>
        </w:rPr>
        <w:t xml:space="preserve"> </w:t>
      </w:r>
      <w:r w:rsidRPr="008E32D0">
        <w:rPr>
          <w:b w:val="0"/>
          <w:bCs w:val="0"/>
          <w:cs/>
        </w:rPr>
        <w:t>ตัวอย่างฟังก์ชัน</w:t>
      </w:r>
      <w:r w:rsidRPr="008E32D0">
        <w:rPr>
          <w:b w:val="0"/>
          <w:bCs w:val="0"/>
        </w:rPr>
        <w:t xml:space="preserve"> clean() </w:t>
      </w:r>
      <w:r w:rsidRPr="008E32D0">
        <w:rPr>
          <w:b w:val="0"/>
          <w:bCs w:val="0"/>
          <w:cs/>
        </w:rPr>
        <w:t>สำหรับตรวจสอบการซ้ำของกลุ่มเรียน (</w:t>
      </w:r>
      <w:r w:rsidRPr="008E32D0">
        <w:rPr>
          <w:b w:val="0"/>
          <w:bCs w:val="0"/>
        </w:rPr>
        <w:t>Section)</w:t>
      </w:r>
    </w:p>
    <w:p w14:paraId="3BD604C0" w14:textId="5C95D7AE" w:rsidR="008E32D0" w:rsidRDefault="008E32D0" w:rsidP="008E32D0">
      <w:r w:rsidRPr="008E32D0">
        <w:rPr>
          <w:cs/>
        </w:rPr>
        <w:t>ฟังก์ชัน</w:t>
      </w:r>
      <w:r w:rsidRPr="008E32D0">
        <w:t xml:space="preserve"> clean() </w:t>
      </w:r>
      <w:r w:rsidRPr="008E32D0">
        <w:rPr>
          <w:cs/>
        </w:rPr>
        <w:t xml:space="preserve">ใช้ใน </w:t>
      </w:r>
      <w:r w:rsidRPr="008E32D0">
        <w:t xml:space="preserve">Django Form </w:t>
      </w:r>
      <w:r w:rsidRPr="008E32D0">
        <w:rPr>
          <w:cs/>
        </w:rPr>
        <w:t>เพื่อสร้างกระบวนการตรวจสอบข้อมูลก่อนบันทึกลงฐานข้อมูล โดยในตัวอย่างนี้ระบบจะตรวจสอบว่าหมายเลขกลุ่มเรียน (</w:t>
      </w:r>
      <w:r w:rsidRPr="008E32D0">
        <w:t xml:space="preserve">Section Number) </w:t>
      </w:r>
      <w:r w:rsidRPr="008E32D0">
        <w:rPr>
          <w:cs/>
        </w:rPr>
        <w:t>ซ้ำภายในรายวิชาและภาคการเรียนเดียวกันหรือไม่ หากซ้ำจะขึ้นข้อความแจ้งเตือนเพื่อป้องกันการบันทึกข้อมูลซ้ำ</w:t>
      </w:r>
    </w:p>
    <w:p w14:paraId="34975F13" w14:textId="6BEFBC9A" w:rsidR="008E32D0" w:rsidRDefault="008E32D0" w:rsidP="008E32D0">
      <w:pPr>
        <w:pStyle w:val="Figure"/>
      </w:pPr>
      <w:r>
        <w:rPr>
          <w:rFonts w:hint="cs"/>
          <w:noProof/>
        </w:rPr>
        <w:lastRenderedPageBreak/>
        <w:drawing>
          <wp:inline distT="0" distB="0" distL="0" distR="0" wp14:anchorId="672355CE" wp14:editId="4BE3C667">
            <wp:extent cx="5274310" cy="3506470"/>
            <wp:effectExtent l="0" t="0" r="2540" b="0"/>
            <wp:docPr id="572409851" name="Picture 6"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09851" name="Picture 6" descr="A computer screen shot of a cod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274310" cy="3506470"/>
                    </a:xfrm>
                    <a:prstGeom prst="rect">
                      <a:avLst/>
                    </a:prstGeom>
                  </pic:spPr>
                </pic:pic>
              </a:graphicData>
            </a:graphic>
          </wp:inline>
        </w:drawing>
      </w:r>
    </w:p>
    <w:p w14:paraId="213D44E2" w14:textId="29B9FD2E" w:rsidR="008E32D0" w:rsidRDefault="008E32D0" w:rsidP="008E32D0">
      <w:pPr>
        <w:pStyle w:val="Caption"/>
        <w:rPr>
          <w:b w:val="0"/>
          <w:bCs w:val="0"/>
        </w:rPr>
      </w:pPr>
      <w:r>
        <w:rPr>
          <w:cs/>
        </w:rPr>
        <w:t xml:space="preserve">รูป </w:t>
      </w:r>
      <w:r>
        <w:rPr>
          <w:rFonts w:hint="cs"/>
          <w:cs/>
        </w:rPr>
        <w:t>ก</w:t>
      </w:r>
      <w:r w:rsidR="000E00BE">
        <w:rPr>
          <w:cs/>
        </w:rPr>
        <w:t>.</w:t>
      </w:r>
      <w:r w:rsidR="000E00BE">
        <w:rPr>
          <w:cs/>
        </w:rPr>
        <w:fldChar w:fldCharType="begin"/>
      </w:r>
      <w:r w:rsidR="000E00BE">
        <w:rPr>
          <w:cs/>
        </w:rPr>
        <w:instrText xml:space="preserve"> </w:instrText>
      </w:r>
      <w:r w:rsidR="000E00BE">
        <w:rPr>
          <w:rFonts w:hint="cs"/>
        </w:rPr>
        <w:instrText xml:space="preserve">SEQ </w:instrText>
      </w:r>
      <w:r w:rsidR="000E00BE">
        <w:rPr>
          <w:rFonts w:hint="cs"/>
          <w:cs/>
        </w:rPr>
        <w:instrText xml:space="preserve">รูป </w:instrText>
      </w:r>
      <w:r w:rsidR="000E00BE">
        <w:rPr>
          <w:rFonts w:hint="cs"/>
        </w:rPr>
        <w:instrText xml:space="preserve">\* ARABIC \s </w:instrText>
      </w:r>
      <w:r w:rsidR="000E00BE">
        <w:rPr>
          <w:rFonts w:hint="cs"/>
          <w:cs/>
        </w:rPr>
        <w:instrText>1</w:instrText>
      </w:r>
      <w:r w:rsidR="000E00BE">
        <w:rPr>
          <w:cs/>
        </w:rPr>
        <w:instrText xml:space="preserve"> </w:instrText>
      </w:r>
      <w:r w:rsidR="000E00BE">
        <w:rPr>
          <w:cs/>
        </w:rPr>
        <w:fldChar w:fldCharType="separate"/>
      </w:r>
      <w:r w:rsidR="00690DDE">
        <w:rPr>
          <w:noProof/>
          <w:cs/>
        </w:rPr>
        <w:t>2</w:t>
      </w:r>
      <w:r w:rsidR="000E00BE">
        <w:rPr>
          <w:cs/>
        </w:rPr>
        <w:fldChar w:fldCharType="end"/>
      </w:r>
      <w:r>
        <w:rPr>
          <w:rFonts w:hint="cs"/>
          <w:cs/>
        </w:rPr>
        <w:t xml:space="preserve"> </w:t>
      </w:r>
      <w:r w:rsidRPr="008E32D0">
        <w:rPr>
          <w:b w:val="0"/>
          <w:bCs w:val="0"/>
          <w:cs/>
        </w:rPr>
        <w:t>ตัวอย่างการใช้</w:t>
      </w:r>
      <w:r w:rsidRPr="008E32D0">
        <w:rPr>
          <w:b w:val="0"/>
          <w:bCs w:val="0"/>
        </w:rPr>
        <w:t xml:space="preserve"> RegexValidator </w:t>
      </w:r>
      <w:r w:rsidRPr="008E32D0">
        <w:rPr>
          <w:b w:val="0"/>
          <w:bCs w:val="0"/>
          <w:cs/>
        </w:rPr>
        <w:t>สำหรับตรวจสอบรูปแบบรหัสวิชา</w:t>
      </w:r>
    </w:p>
    <w:p w14:paraId="1AD7DDBC" w14:textId="5B2DCFCE" w:rsidR="008E32D0" w:rsidRPr="008E32D0" w:rsidRDefault="008E32D0" w:rsidP="008E32D0">
      <w:r w:rsidRPr="008E32D0">
        <w:rPr>
          <w:cs/>
        </w:rPr>
        <w:t>คลาส</w:t>
      </w:r>
      <w:r w:rsidRPr="008E32D0">
        <w:t xml:space="preserve"> RegexValidator </w:t>
      </w:r>
      <w:r w:rsidRPr="008E32D0">
        <w:rPr>
          <w:cs/>
        </w:rPr>
        <w:t xml:space="preserve">ใน </w:t>
      </w:r>
      <w:r w:rsidRPr="008E32D0">
        <w:t xml:space="preserve">Django </w:t>
      </w:r>
      <w:r w:rsidRPr="008E32D0">
        <w:rPr>
          <w:cs/>
        </w:rPr>
        <w:t xml:space="preserve">ใช้กำหนดรูปแบบของข้อมูลที่ต้องการตรวจสอบ โดยตัวอย่างนี้กำหนดให้รหัสวิชาต้องเป็นตัวเลขจำนวน </w:t>
      </w:r>
      <w:r w:rsidRPr="008E32D0">
        <w:t xml:space="preserve">6 </w:t>
      </w:r>
      <w:r w:rsidRPr="008E32D0">
        <w:rPr>
          <w:cs/>
        </w:rPr>
        <w:t xml:space="preserve">หลักเท่านั้น หากผู้ใช้กรอกรหัสไม่ตรงตามรูปแบบ ระบบจะแจ้งข้อความเตือน “รหัสวิชาต้องเป็นตัวเลข </w:t>
      </w:r>
      <w:r w:rsidRPr="008E32D0">
        <w:t xml:space="preserve">6 </w:t>
      </w:r>
      <w:r w:rsidRPr="008E32D0">
        <w:rPr>
          <w:cs/>
        </w:rPr>
        <w:t>หลัก”</w:t>
      </w:r>
    </w:p>
    <w:p w14:paraId="5BC4E771" w14:textId="77777777" w:rsidR="008E32D0" w:rsidRDefault="008E32D0" w:rsidP="008732E0">
      <w:pPr>
        <w:ind w:firstLine="0"/>
        <w:jc w:val="left"/>
      </w:pPr>
    </w:p>
    <w:p w14:paraId="5EE7694E" w14:textId="50F8CCE7" w:rsidR="008732E0" w:rsidRDefault="00212F49" w:rsidP="008732E0">
      <w:pPr>
        <w:ind w:firstLine="0"/>
        <w:jc w:val="left"/>
      </w:pPr>
      <w:r w:rsidRPr="00212F49">
        <w:rPr>
          <w:cs/>
        </w:rPr>
        <w:t>ภาคผนวก ข</w:t>
      </w:r>
      <w:r>
        <w:rPr>
          <w:rFonts w:hint="cs"/>
          <w:cs/>
        </w:rPr>
        <w:t xml:space="preserve"> </w:t>
      </w:r>
      <w:r w:rsidR="008E32D0" w:rsidRPr="008E32D0">
        <w:rPr>
          <w:cs/>
        </w:rPr>
        <w:t xml:space="preserve">ตัวอย่างผลการทดสอบอัตโนมัติด้วย </w:t>
      </w:r>
      <w:r w:rsidR="008E32D0" w:rsidRPr="008E32D0">
        <w:t xml:space="preserve">Pytest </w:t>
      </w:r>
      <w:r w:rsidR="008E32D0" w:rsidRPr="008E32D0">
        <w:rPr>
          <w:cs/>
        </w:rPr>
        <w:t xml:space="preserve">และ </w:t>
      </w:r>
      <w:r w:rsidR="008E32D0" w:rsidRPr="008E32D0">
        <w:t>Robot Framework</w:t>
      </w:r>
    </w:p>
    <w:p w14:paraId="7C4E536C" w14:textId="6A220BB4" w:rsidR="008E32D0" w:rsidRDefault="000E00BE" w:rsidP="000E00BE">
      <w:pPr>
        <w:pStyle w:val="Figure"/>
      </w:pPr>
      <w:r>
        <w:rPr>
          <w:rFonts w:hint="cs"/>
          <w:noProof/>
        </w:rPr>
        <w:drawing>
          <wp:inline distT="0" distB="0" distL="0" distR="0" wp14:anchorId="3727D710" wp14:editId="6A70BD86">
            <wp:extent cx="5274310" cy="1276350"/>
            <wp:effectExtent l="0" t="0" r="2540" b="0"/>
            <wp:docPr id="1577293045"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93045" name="Picture 7" descr="A screen 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1276350"/>
                    </a:xfrm>
                    <a:prstGeom prst="rect">
                      <a:avLst/>
                    </a:prstGeom>
                  </pic:spPr>
                </pic:pic>
              </a:graphicData>
            </a:graphic>
          </wp:inline>
        </w:drawing>
      </w:r>
    </w:p>
    <w:p w14:paraId="2B9E62D1" w14:textId="4125378F" w:rsidR="00212F49" w:rsidRDefault="000E00BE" w:rsidP="000E00BE">
      <w:pPr>
        <w:pStyle w:val="Caption"/>
        <w:rPr>
          <w:b w:val="0"/>
          <w:bCs w:val="0"/>
        </w:rPr>
      </w:pPr>
      <w:r>
        <w:rPr>
          <w:cs/>
        </w:rPr>
        <w:t xml:space="preserve">รูป </w:t>
      </w:r>
      <w:r>
        <w:rPr>
          <w:rFonts w:hint="cs"/>
          <w:cs/>
        </w:rPr>
        <w:t>ข</w:t>
      </w:r>
      <w:r>
        <w:rPr>
          <w:cs/>
        </w:rPr>
        <w:t>.</w:t>
      </w:r>
      <w:r>
        <w:rPr>
          <w:rFonts w:hint="cs"/>
          <w:cs/>
        </w:rPr>
        <w:t xml:space="preserve">1 </w:t>
      </w:r>
      <w:r w:rsidR="00351DF2" w:rsidRPr="00351DF2">
        <w:rPr>
          <w:b w:val="0"/>
          <w:bCs w:val="0"/>
          <w:cs/>
        </w:rPr>
        <w:t xml:space="preserve">ตัวอย่างผลการทดสอบด้วยเครื่องมือ </w:t>
      </w:r>
      <w:r w:rsidR="00351DF2" w:rsidRPr="00351DF2">
        <w:rPr>
          <w:b w:val="0"/>
          <w:bCs w:val="0"/>
        </w:rPr>
        <w:t>Pytest</w:t>
      </w:r>
    </w:p>
    <w:p w14:paraId="07E84E17" w14:textId="4027192B" w:rsidR="00351DF2" w:rsidRDefault="00351DF2" w:rsidP="00351DF2">
      <w:r>
        <w:rPr>
          <w:cs/>
        </w:rPr>
        <w:t xml:space="preserve">ภาพแสดงผลการรันคำสั่ง </w:t>
      </w:r>
      <w:r>
        <w:t xml:space="preserve">pytest </w:t>
      </w:r>
      <w:r>
        <w:rPr>
          <w:cs/>
        </w:rPr>
        <w:t>สำหรับทดสอบระบบลงทะเบียนเรียนต้นแบบ โดยมีการรันทดสอบทั้งหมด 105 กรณี (</w:t>
      </w:r>
      <w:r>
        <w:t xml:space="preserve">Test Items) </w:t>
      </w:r>
      <w:r>
        <w:rPr>
          <w:cs/>
        </w:rPr>
        <w:t>ครอบคลุมการทำงานของโมดูลหลัก ได้แก่ การจัดการ</w:t>
      </w:r>
      <w:r>
        <w:rPr>
          <w:cs/>
        </w:rPr>
        <w:lastRenderedPageBreak/>
        <w:t>รายวิชา (</w:t>
      </w:r>
      <w:r>
        <w:t xml:space="preserve">Course Management), </w:t>
      </w:r>
      <w:r>
        <w:rPr>
          <w:cs/>
        </w:rPr>
        <w:t>กลุ่มเรียน (</w:t>
      </w:r>
      <w:r>
        <w:t xml:space="preserve">Section), </w:t>
      </w:r>
      <w:r>
        <w:rPr>
          <w:cs/>
        </w:rPr>
        <w:t>การลงทะเบียน (</w:t>
      </w:r>
      <w:r>
        <w:t xml:space="preserve">Enrollment) </w:t>
      </w:r>
      <w:r>
        <w:rPr>
          <w:cs/>
        </w:rPr>
        <w:t>และการสร้างเอกสารตารางเรียน (</w:t>
      </w:r>
      <w:r>
        <w:t>Schedule)</w:t>
      </w:r>
    </w:p>
    <w:p w14:paraId="35247AC1" w14:textId="760886C5" w:rsidR="00351DF2" w:rsidRPr="00351DF2" w:rsidRDefault="00351DF2" w:rsidP="00351DF2">
      <w:r>
        <w:rPr>
          <w:cs/>
        </w:rPr>
        <w:t xml:space="preserve">ผลการทดสอบทั้งหมด ผ่าน 100% (105 </w:t>
      </w:r>
      <w:r>
        <w:t xml:space="preserve">passed / </w:t>
      </w:r>
      <w:r>
        <w:rPr>
          <w:cs/>
        </w:rPr>
        <w:t xml:space="preserve">0 </w:t>
      </w:r>
      <w:r>
        <w:t xml:space="preserve">failed) </w:t>
      </w:r>
      <w:r>
        <w:rPr>
          <w:cs/>
        </w:rPr>
        <w:t xml:space="preserve">ภายในเวลา 62.69 วินาที แสดงให้เห็นว่าฟังก์ชันของระบบทำงานถูกต้องและผ่านการตรวจสอบในทุกระดับของ </w:t>
      </w:r>
      <w:r>
        <w:t xml:space="preserve">Unit Test </w:t>
      </w:r>
      <w:r>
        <w:rPr>
          <w:cs/>
        </w:rPr>
        <w:t xml:space="preserve">และ </w:t>
      </w:r>
      <w:r>
        <w:t xml:space="preserve">Integration Test </w:t>
      </w:r>
      <w:r>
        <w:rPr>
          <w:cs/>
        </w:rPr>
        <w:t>ซึ่งสะท้อนถึงความถูกต้องและความเสถียรของระบบหลังการปรับปรุง</w:t>
      </w:r>
    </w:p>
    <w:p w14:paraId="52C8B355" w14:textId="357C1549" w:rsidR="00212F49" w:rsidRDefault="00860FDE" w:rsidP="00860FDE">
      <w:pPr>
        <w:pStyle w:val="Figure"/>
      </w:pPr>
      <w:r>
        <w:rPr>
          <w:rFonts w:hint="cs"/>
          <w:noProof/>
        </w:rPr>
        <w:drawing>
          <wp:inline distT="0" distB="0" distL="0" distR="0" wp14:anchorId="7449668F" wp14:editId="1D80FCDE">
            <wp:extent cx="3557459" cy="4307840"/>
            <wp:effectExtent l="0" t="0" r="5080" b="0"/>
            <wp:docPr id="801215171"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15171" name="Picture 8"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561872" cy="4313184"/>
                    </a:xfrm>
                    <a:prstGeom prst="rect">
                      <a:avLst/>
                    </a:prstGeom>
                  </pic:spPr>
                </pic:pic>
              </a:graphicData>
            </a:graphic>
          </wp:inline>
        </w:drawing>
      </w:r>
    </w:p>
    <w:p w14:paraId="7336417D" w14:textId="5E61749F" w:rsidR="00860FDE" w:rsidRDefault="00860FDE" w:rsidP="00860FDE">
      <w:pPr>
        <w:pStyle w:val="Caption"/>
        <w:rPr>
          <w:b w:val="0"/>
          <w:bCs w:val="0"/>
        </w:rPr>
      </w:pPr>
      <w:r>
        <w:rPr>
          <w:cs/>
        </w:rPr>
        <w:t xml:space="preserve">รูป </w:t>
      </w:r>
      <w:r>
        <w:rPr>
          <w:rFonts w:hint="cs"/>
          <w:cs/>
        </w:rPr>
        <w:t>ข</w:t>
      </w:r>
      <w:r>
        <w:rPr>
          <w:cs/>
        </w:rPr>
        <w:t>.</w:t>
      </w:r>
      <w:r>
        <w:t xml:space="preserve">2 </w:t>
      </w:r>
      <w:r w:rsidRPr="00860FDE">
        <w:rPr>
          <w:b w:val="0"/>
          <w:bCs w:val="0"/>
          <w:cs/>
        </w:rPr>
        <w:t xml:space="preserve">ตัวอย่างผลการทดสอบแบบ </w:t>
      </w:r>
      <w:r w:rsidRPr="00860FDE">
        <w:rPr>
          <w:b w:val="0"/>
          <w:bCs w:val="0"/>
        </w:rPr>
        <w:t xml:space="preserve">End-to-End </w:t>
      </w:r>
      <w:r w:rsidRPr="00860FDE">
        <w:rPr>
          <w:b w:val="0"/>
          <w:bCs w:val="0"/>
          <w:cs/>
        </w:rPr>
        <w:t xml:space="preserve">ด้วย </w:t>
      </w:r>
      <w:r w:rsidRPr="00860FDE">
        <w:rPr>
          <w:b w:val="0"/>
          <w:bCs w:val="0"/>
        </w:rPr>
        <w:t>Robot Framework</w:t>
      </w:r>
    </w:p>
    <w:p w14:paraId="4D84DA78" w14:textId="5DBD2B88" w:rsidR="00860FDE" w:rsidRDefault="00860FDE" w:rsidP="00997AD0">
      <w:r w:rsidRPr="00860FDE">
        <w:rPr>
          <w:cs/>
        </w:rPr>
        <w:t xml:space="preserve">ภาพแสดงผลการรันสคริปต์ทดสอบด้วย </w:t>
      </w:r>
      <w:r w:rsidRPr="00860FDE">
        <w:t xml:space="preserve">Robot Framework (Selenium) </w:t>
      </w:r>
      <w:r w:rsidRPr="00860FDE">
        <w:rPr>
          <w:cs/>
        </w:rPr>
        <w:t>เพื่อจำลองพฤติกรรมการใช้งานจริงของผู้ใช้ เช่น ผู้ดูแลระบบ (</w:t>
      </w:r>
      <w:r w:rsidRPr="00860FDE">
        <w:t xml:space="preserve">Admin) </w:t>
      </w:r>
      <w:r w:rsidRPr="00860FDE">
        <w:rPr>
          <w:cs/>
        </w:rPr>
        <w:t xml:space="preserve">สามารถเปิดหน้าจัดการรายวิชาและข้อมูลนักศึกษาได้ และนักศึกษาสามารถลงทะเบียนเรียน ค้นหารายวิชา และดูข้อมูลผลลัพธ์ได้ตามขั้นตอน ผลการทดสอบทั้งหมดผ่าน </w:t>
      </w:r>
      <w:r w:rsidRPr="00860FDE">
        <w:t xml:space="preserve">100% (25 tests, 25 passed, 0 failed) </w:t>
      </w:r>
      <w:r w:rsidRPr="00860FDE">
        <w:rPr>
          <w:cs/>
        </w:rPr>
        <w:t>แสดงถึงความถูกต้องและเสถียรของระบบในมุมมองของผู้ใช้งานจริง</w:t>
      </w:r>
    </w:p>
    <w:p w14:paraId="6BAE8277" w14:textId="77777777" w:rsidR="00997AD0" w:rsidRPr="000877FC" w:rsidRDefault="00997AD0" w:rsidP="00997AD0"/>
    <w:p w14:paraId="04DD7569" w14:textId="2B92604A" w:rsidR="006B60C3" w:rsidRDefault="00E57BA3" w:rsidP="00E57BA3">
      <w:pPr>
        <w:pStyle w:val="Heading1"/>
        <w:numPr>
          <w:ilvl w:val="0"/>
          <w:numId w:val="0"/>
        </w:numPr>
      </w:pPr>
      <w:bookmarkStart w:id="70" w:name="_Toc211784912"/>
      <w:r>
        <w:rPr>
          <w:rFonts w:hint="cs"/>
          <w:cs/>
        </w:rPr>
        <w:lastRenderedPageBreak/>
        <w:t>ประวัติผู้วิจัย</w:t>
      </w:r>
      <w:bookmarkEnd w:id="70"/>
    </w:p>
    <w:p w14:paraId="07EFFB94" w14:textId="77777777" w:rsidR="000F28A8" w:rsidRPr="000877FC" w:rsidRDefault="000F28A8" w:rsidP="000877FC">
      <w:pPr>
        <w:ind w:left="720" w:firstLine="0"/>
      </w:pPr>
    </w:p>
    <w:p w14:paraId="3432D259" w14:textId="5CECC9F4" w:rsidR="0056154D" w:rsidRDefault="0056154D" w:rsidP="0056154D">
      <w:pPr>
        <w:jc w:val="left"/>
      </w:pPr>
      <w:r w:rsidRPr="0056154D">
        <w:rPr>
          <w:rFonts w:hint="cs"/>
          <w:b/>
          <w:bCs/>
          <w:cs/>
        </w:rPr>
        <w:t xml:space="preserve">ชื่อ </w:t>
      </w:r>
      <w:r w:rsidRPr="0056154D">
        <w:rPr>
          <w:b/>
          <w:bCs/>
          <w:cs/>
        </w:rPr>
        <w:t>–</w:t>
      </w:r>
      <w:r w:rsidRPr="0056154D">
        <w:rPr>
          <w:rFonts w:hint="cs"/>
          <w:b/>
          <w:bCs/>
          <w:cs/>
        </w:rPr>
        <w:t xml:space="preserve"> สกุล</w:t>
      </w:r>
      <w:r>
        <w:rPr>
          <w:cs/>
        </w:rPr>
        <w:tab/>
      </w:r>
      <w:r>
        <w:rPr>
          <w:cs/>
        </w:rPr>
        <w:tab/>
      </w:r>
      <w:r>
        <w:rPr>
          <w:rFonts w:hint="cs"/>
          <w:cs/>
        </w:rPr>
        <w:t>ปิติภัทร กิจสวน</w:t>
      </w:r>
    </w:p>
    <w:p w14:paraId="27D11521" w14:textId="11AE9935" w:rsidR="0056154D" w:rsidRDefault="0056154D" w:rsidP="0056154D">
      <w:pPr>
        <w:jc w:val="left"/>
      </w:pPr>
      <w:r w:rsidRPr="0056154D">
        <w:rPr>
          <w:rFonts w:hint="cs"/>
          <w:b/>
          <w:bCs/>
          <w:cs/>
        </w:rPr>
        <w:t>วัน-เดือน-ปีเกิด</w:t>
      </w:r>
      <w:r>
        <w:rPr>
          <w:cs/>
        </w:rPr>
        <w:tab/>
      </w:r>
      <w:r>
        <w:rPr>
          <w:cs/>
        </w:rPr>
        <w:tab/>
      </w:r>
      <w:r>
        <w:rPr>
          <w:rFonts w:hint="cs"/>
          <w:cs/>
        </w:rPr>
        <w:t>16 กันยายน 2546</w:t>
      </w:r>
    </w:p>
    <w:p w14:paraId="48CC0B5A" w14:textId="77777777" w:rsidR="0056154D" w:rsidRDefault="0056154D" w:rsidP="0056154D">
      <w:pPr>
        <w:ind w:left="720" w:firstLine="0"/>
        <w:jc w:val="left"/>
      </w:pPr>
      <w:r w:rsidRPr="0056154D">
        <w:rPr>
          <w:rFonts w:hint="cs"/>
          <w:b/>
          <w:bCs/>
          <w:cs/>
        </w:rPr>
        <w:t>ที่อยู่</w:t>
      </w:r>
      <w:r>
        <w:rPr>
          <w:cs/>
        </w:rPr>
        <w:tab/>
      </w:r>
      <w:r>
        <w:rPr>
          <w:cs/>
        </w:rPr>
        <w:tab/>
      </w:r>
      <w:r>
        <w:rPr>
          <w:cs/>
        </w:rPr>
        <w:tab/>
      </w:r>
      <w:r>
        <w:rPr>
          <w:rFonts w:hint="cs"/>
          <w:cs/>
        </w:rPr>
        <w:t xml:space="preserve">304/9 ซอย พิชัยสงคราม 12 ถนน พิชัยสงคราม </w:t>
      </w:r>
    </w:p>
    <w:p w14:paraId="54136251" w14:textId="0591E35D" w:rsidR="0056154D" w:rsidRDefault="0056154D" w:rsidP="0056154D">
      <w:pPr>
        <w:ind w:left="2160"/>
        <w:jc w:val="left"/>
      </w:pPr>
      <w:r>
        <w:rPr>
          <w:rFonts w:hint="cs"/>
          <w:cs/>
        </w:rPr>
        <w:t>ตำบลในเมือง อำเภอเมือง จังหวัดพิษณุโลก 65000</w:t>
      </w:r>
    </w:p>
    <w:p w14:paraId="1953EDFB" w14:textId="77777777" w:rsidR="0056154D" w:rsidRDefault="0056154D" w:rsidP="0056154D">
      <w:pPr>
        <w:jc w:val="left"/>
      </w:pPr>
    </w:p>
    <w:p w14:paraId="248697E4" w14:textId="72227125" w:rsidR="0056154D" w:rsidRPr="0056154D" w:rsidRDefault="0056154D" w:rsidP="0056154D">
      <w:pPr>
        <w:jc w:val="left"/>
        <w:rPr>
          <w:b/>
          <w:bCs/>
        </w:rPr>
      </w:pPr>
      <w:r w:rsidRPr="0056154D">
        <w:rPr>
          <w:rFonts w:hint="cs"/>
          <w:b/>
          <w:bCs/>
          <w:cs/>
        </w:rPr>
        <w:t>ประวัติการศึกษา</w:t>
      </w:r>
    </w:p>
    <w:p w14:paraId="07342CEC" w14:textId="55063065" w:rsidR="0056154D" w:rsidRDefault="0056154D" w:rsidP="0056154D">
      <w:pPr>
        <w:jc w:val="left"/>
      </w:pPr>
      <w:r>
        <w:rPr>
          <w:cs/>
        </w:rPr>
        <w:tab/>
      </w:r>
      <w:r>
        <w:rPr>
          <w:rFonts w:hint="cs"/>
          <w:cs/>
        </w:rPr>
        <w:t>วิทยาศาสตรบัณฑิต</w:t>
      </w:r>
      <w:r>
        <w:rPr>
          <w:cs/>
        </w:rPr>
        <w:tab/>
      </w:r>
      <w:r>
        <w:rPr>
          <w:rFonts w:hint="cs"/>
          <w:cs/>
        </w:rPr>
        <w:t>สาขาวิทยาการคอมพิวเตอร์ คณะวิทยาศาสตร์</w:t>
      </w:r>
    </w:p>
    <w:p w14:paraId="423869F6" w14:textId="4A9AAF57" w:rsidR="0056154D" w:rsidRDefault="0056154D" w:rsidP="0056154D">
      <w:pPr>
        <w:jc w:val="left"/>
      </w:pPr>
      <w:r>
        <w:rPr>
          <w:cs/>
        </w:rPr>
        <w:tab/>
      </w:r>
      <w:r>
        <w:rPr>
          <w:cs/>
        </w:rPr>
        <w:tab/>
      </w:r>
      <w:r>
        <w:rPr>
          <w:cs/>
        </w:rPr>
        <w:tab/>
      </w:r>
      <w:r>
        <w:rPr>
          <w:cs/>
        </w:rPr>
        <w:tab/>
      </w:r>
      <w:r>
        <w:rPr>
          <w:rFonts w:hint="cs"/>
          <w:cs/>
        </w:rPr>
        <w:t>มหาวิทยาลัย</w:t>
      </w:r>
      <w:r w:rsidR="00F2168C">
        <w:rPr>
          <w:rFonts w:hint="cs"/>
          <w:cs/>
        </w:rPr>
        <w:t>นเรศวร</w:t>
      </w:r>
    </w:p>
    <w:p w14:paraId="21653608" w14:textId="2C49ACDD" w:rsidR="00F2168C" w:rsidRDefault="00F2168C" w:rsidP="0056154D">
      <w:pPr>
        <w:jc w:val="left"/>
      </w:pPr>
      <w:r>
        <w:rPr>
          <w:cs/>
        </w:rPr>
        <w:tab/>
      </w:r>
      <w:r>
        <w:rPr>
          <w:rFonts w:hint="cs"/>
          <w:cs/>
        </w:rPr>
        <w:t>มัธยมศึกษาตอนปลาย</w:t>
      </w:r>
      <w:r>
        <w:rPr>
          <w:cs/>
        </w:rPr>
        <w:tab/>
      </w:r>
      <w:r>
        <w:rPr>
          <w:rFonts w:hint="cs"/>
          <w:cs/>
        </w:rPr>
        <w:t>โรงเรียนพุทธชินราชพิทยา</w:t>
      </w:r>
    </w:p>
    <w:p w14:paraId="49FE9197" w14:textId="6894A25F" w:rsidR="00F2168C" w:rsidRDefault="00F2168C" w:rsidP="0056154D">
      <w:pPr>
        <w:jc w:val="left"/>
      </w:pPr>
      <w:r>
        <w:rPr>
          <w:cs/>
        </w:rPr>
        <w:tab/>
      </w:r>
      <w:r>
        <w:rPr>
          <w:cs/>
        </w:rPr>
        <w:tab/>
      </w:r>
      <w:r>
        <w:rPr>
          <w:cs/>
        </w:rPr>
        <w:tab/>
      </w:r>
      <w:r>
        <w:rPr>
          <w:cs/>
        </w:rPr>
        <w:tab/>
      </w:r>
      <w:r>
        <w:rPr>
          <w:rFonts w:hint="cs"/>
          <w:cs/>
        </w:rPr>
        <w:t>ตำบลในเมือง อำเภอเมือง จังหวัดพิษณุโลก</w:t>
      </w:r>
    </w:p>
    <w:p w14:paraId="325C9D85" w14:textId="6D096E85" w:rsidR="00F2168C" w:rsidRDefault="00F2168C" w:rsidP="0056154D">
      <w:pPr>
        <w:jc w:val="left"/>
      </w:pPr>
      <w:r>
        <w:rPr>
          <w:cs/>
        </w:rPr>
        <w:tab/>
      </w:r>
      <w:r>
        <w:rPr>
          <w:rFonts w:hint="cs"/>
          <w:cs/>
        </w:rPr>
        <w:t>มัธยมศึกษาตอนต้น</w:t>
      </w:r>
      <w:r>
        <w:rPr>
          <w:cs/>
        </w:rPr>
        <w:tab/>
      </w:r>
      <w:r>
        <w:rPr>
          <w:rFonts w:hint="cs"/>
          <w:cs/>
        </w:rPr>
        <w:t>โรงเรียนพุทธชินราชพิทยา</w:t>
      </w:r>
    </w:p>
    <w:p w14:paraId="0C9A7222" w14:textId="5F55C999" w:rsidR="00F2168C" w:rsidRDefault="00F2168C" w:rsidP="0056154D">
      <w:pPr>
        <w:jc w:val="left"/>
      </w:pPr>
      <w:r>
        <w:rPr>
          <w:cs/>
        </w:rPr>
        <w:tab/>
      </w:r>
      <w:r>
        <w:rPr>
          <w:cs/>
        </w:rPr>
        <w:tab/>
      </w:r>
      <w:r>
        <w:rPr>
          <w:cs/>
        </w:rPr>
        <w:tab/>
      </w:r>
      <w:r>
        <w:rPr>
          <w:cs/>
        </w:rPr>
        <w:tab/>
      </w:r>
      <w:r>
        <w:rPr>
          <w:rFonts w:hint="cs"/>
          <w:cs/>
        </w:rPr>
        <w:t>ตำบลในเมือง อำเภอเมือง จังหวัดพิษณุโลก</w:t>
      </w:r>
    </w:p>
    <w:p w14:paraId="6F828497" w14:textId="7F6570B2" w:rsidR="00F2168C" w:rsidRPr="00F2168C" w:rsidRDefault="00F2168C" w:rsidP="0056154D">
      <w:pPr>
        <w:jc w:val="left"/>
      </w:pPr>
      <w:r w:rsidRPr="00F2168C">
        <w:rPr>
          <w:b/>
          <w:bCs/>
        </w:rPr>
        <w:t>E-mail Address.</w:t>
      </w:r>
      <w:r>
        <w:rPr>
          <w:b/>
          <w:bCs/>
        </w:rPr>
        <w:tab/>
      </w:r>
      <w:r>
        <w:rPr>
          <w:b/>
          <w:bCs/>
        </w:rPr>
        <w:tab/>
      </w:r>
      <w:r w:rsidRPr="00F2168C">
        <w:t>blueblue160946@gmail.com</w:t>
      </w:r>
    </w:p>
    <w:sectPr w:rsidR="00F2168C" w:rsidRPr="00F2168C" w:rsidSect="00AC0256">
      <w:pgSz w:w="11906" w:h="16838" w:code="9"/>
      <w:pgMar w:top="2160" w:right="1440" w:bottom="1440" w:left="2160" w:header="1411"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E1FD9" w14:textId="77777777" w:rsidR="008B78D5" w:rsidRDefault="008B78D5" w:rsidP="001056F1">
      <w:r>
        <w:separator/>
      </w:r>
    </w:p>
  </w:endnote>
  <w:endnote w:type="continuationSeparator" w:id="0">
    <w:p w14:paraId="61B50F23" w14:textId="77777777" w:rsidR="008B78D5" w:rsidRDefault="008B78D5" w:rsidP="00105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 New">
    <w:panose1 w:val="020B0500040200020003"/>
    <w:charset w:val="00"/>
    <w:family w:val="swiss"/>
    <w:pitch w:val="variable"/>
    <w:sig w:usb0="A100006F" w:usb1="5000205A" w:usb2="00000000" w:usb3="00000000" w:csb0="00010183" w:csb1="00000000"/>
  </w:font>
  <w:font w:name="TH SarabunPSK">
    <w:charset w:val="DE"/>
    <w:family w:val="swiss"/>
    <w:pitch w:val="variable"/>
    <w:sig w:usb0="01000003" w:usb1="00000000" w:usb2="00000000" w:usb3="00000000" w:csb0="000101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ordiaUPC">
    <w:panose1 w:val="020B0304020202020204"/>
    <w:charset w:val="00"/>
    <w:family w:val="swiss"/>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92922" w14:textId="77777777" w:rsidR="008B78D5" w:rsidRDefault="008B78D5" w:rsidP="001056F1">
      <w:r>
        <w:separator/>
      </w:r>
    </w:p>
  </w:footnote>
  <w:footnote w:type="continuationSeparator" w:id="0">
    <w:p w14:paraId="4B1A2A9B" w14:textId="77777777" w:rsidR="008B78D5" w:rsidRDefault="008B78D5" w:rsidP="00105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770637"/>
      <w:docPartObj>
        <w:docPartGallery w:val="Page Numbers (Top of Page)"/>
        <w:docPartUnique/>
      </w:docPartObj>
    </w:sdtPr>
    <w:sdtEndPr>
      <w:rPr>
        <w:noProof/>
      </w:rPr>
    </w:sdtEndPr>
    <w:sdtContent>
      <w:p w14:paraId="762CBB7D" w14:textId="63792521" w:rsidR="00950922" w:rsidRDefault="0095092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9A1C34" w14:textId="77777777" w:rsidR="005226AE" w:rsidRDefault="005226AE" w:rsidP="00105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FD12" w14:textId="268DA122" w:rsidR="00950922" w:rsidRDefault="00950922">
    <w:pPr>
      <w:pStyle w:val="Header"/>
      <w:jc w:val="right"/>
    </w:pPr>
  </w:p>
  <w:p w14:paraId="087B93C7" w14:textId="77777777" w:rsidR="00E2378D" w:rsidRDefault="00E2378D" w:rsidP="00105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50B752"/>
    <w:lvl w:ilvl="0">
      <w:start w:val="1"/>
      <w:numFmt w:val="decimal"/>
      <w:lvlText w:val="%1."/>
      <w:lvlJc w:val="left"/>
      <w:pPr>
        <w:tabs>
          <w:tab w:val="num" w:pos="5850"/>
        </w:tabs>
        <w:ind w:left="5850" w:hanging="360"/>
      </w:pPr>
    </w:lvl>
  </w:abstractNum>
  <w:abstractNum w:abstractNumId="1" w15:restartNumberingAfterBreak="0">
    <w:nsid w:val="FFFFFF7D"/>
    <w:multiLevelType w:val="singleLevel"/>
    <w:tmpl w:val="80B05E4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14C401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C2C9A5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DCA72C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C18EA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05004A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48A4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C36648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267F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2C1ADC"/>
    <w:multiLevelType w:val="multilevel"/>
    <w:tmpl w:val="7B46D2B0"/>
    <w:lvl w:ilvl="0">
      <w:start w:val="1"/>
      <w:numFmt w:val="decimal"/>
      <w:pStyle w:val="ListParagraph"/>
      <w:lvlText w:val="%1."/>
      <w:lvlJc w:val="left"/>
      <w:pPr>
        <w:tabs>
          <w:tab w:val="num" w:pos="1170"/>
        </w:tabs>
        <w:ind w:left="1170" w:hanging="360"/>
      </w:pPr>
      <w:rPr>
        <w:rFonts w:hint="default"/>
      </w:rPr>
    </w:lvl>
    <w:lvl w:ilvl="1">
      <w:start w:val="1"/>
      <w:numFmt w:val="decimal"/>
      <w:isLgl/>
      <w:lvlText w:val="%1.%2"/>
      <w:lvlJc w:val="left"/>
      <w:pPr>
        <w:ind w:left="1178" w:hanging="368"/>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11" w15:restartNumberingAfterBreak="0">
    <w:nsid w:val="0FEE4C0E"/>
    <w:multiLevelType w:val="multilevel"/>
    <w:tmpl w:val="632873C8"/>
    <w:lvl w:ilvl="0">
      <w:start w:val="1"/>
      <w:numFmt w:val="decimal"/>
      <w:suff w:val="nothing"/>
      <w:lvlText w:val="บทที่ %1"/>
      <w:lvlJc w:val="left"/>
      <w:pPr>
        <w:ind w:left="360" w:hanging="360"/>
      </w:pPr>
      <w:rPr>
        <w:rFonts w:ascii="TH Sarabun New" w:hAnsi="TH Sarabun New" w:cs="TH Sarabun New" w:hint="default"/>
        <w:b/>
        <w:bCs/>
        <w:i w:val="0"/>
        <w:iCs w:val="0"/>
        <w:sz w:val="36"/>
        <w:szCs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99E0909"/>
    <w:multiLevelType w:val="hybridMultilevel"/>
    <w:tmpl w:val="97E475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B61061C"/>
    <w:multiLevelType w:val="hybridMultilevel"/>
    <w:tmpl w:val="DD40809C"/>
    <w:lvl w:ilvl="0" w:tplc="C2106B1E">
      <w:start w:val="2"/>
      <w:numFmt w:val="bullet"/>
      <w:lvlText w:val="-"/>
      <w:lvlJc w:val="left"/>
      <w:pPr>
        <w:ind w:left="1080" w:hanging="360"/>
      </w:pPr>
      <w:rPr>
        <w:rFonts w:ascii="TH SarabunPSK" w:eastAsiaTheme="majorEastAsia" w:hAnsi="TH SarabunPSK" w:cs="TH SarabunPSK"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3A5319"/>
    <w:multiLevelType w:val="multilevel"/>
    <w:tmpl w:val="EC58B452"/>
    <w:lvl w:ilvl="0">
      <w:start w:val="1"/>
      <w:numFmt w:val="decimal"/>
      <w:lvlText w:val="%1)"/>
      <w:lvlJc w:val="left"/>
      <w:pPr>
        <w:tabs>
          <w:tab w:val="num" w:pos="770"/>
        </w:tabs>
        <w:ind w:left="770" w:hanging="360"/>
      </w:pPr>
    </w:lvl>
    <w:lvl w:ilvl="1">
      <w:start w:val="1"/>
      <w:numFmt w:val="lowerLetter"/>
      <w:lvlText w:val="%2."/>
      <w:lvlJc w:val="left"/>
      <w:pPr>
        <w:tabs>
          <w:tab w:val="num" w:pos="1490"/>
        </w:tabs>
        <w:ind w:left="1490" w:hanging="360"/>
      </w:pPr>
    </w:lvl>
    <w:lvl w:ilvl="2">
      <w:start w:val="1"/>
      <w:numFmt w:val="lowerRoman"/>
      <w:lvlText w:val="%3."/>
      <w:lvlJc w:val="right"/>
      <w:pPr>
        <w:tabs>
          <w:tab w:val="num" w:pos="2210"/>
        </w:tabs>
        <w:ind w:left="2210" w:hanging="180"/>
      </w:pPr>
    </w:lvl>
    <w:lvl w:ilvl="3">
      <w:start w:val="1"/>
      <w:numFmt w:val="decimal"/>
      <w:lvlText w:val="%4."/>
      <w:lvlJc w:val="left"/>
      <w:pPr>
        <w:tabs>
          <w:tab w:val="num" w:pos="2930"/>
        </w:tabs>
        <w:ind w:left="2930" w:hanging="360"/>
      </w:pPr>
    </w:lvl>
    <w:lvl w:ilvl="4">
      <w:start w:val="1"/>
      <w:numFmt w:val="lowerLetter"/>
      <w:lvlText w:val="%5."/>
      <w:lvlJc w:val="left"/>
      <w:pPr>
        <w:tabs>
          <w:tab w:val="num" w:pos="3650"/>
        </w:tabs>
        <w:ind w:left="3650" w:hanging="360"/>
      </w:pPr>
    </w:lvl>
    <w:lvl w:ilvl="5">
      <w:start w:val="1"/>
      <w:numFmt w:val="lowerRoman"/>
      <w:lvlText w:val="%6."/>
      <w:lvlJc w:val="right"/>
      <w:pPr>
        <w:tabs>
          <w:tab w:val="num" w:pos="4370"/>
        </w:tabs>
        <w:ind w:left="4370" w:hanging="180"/>
      </w:pPr>
    </w:lvl>
    <w:lvl w:ilvl="6">
      <w:start w:val="1"/>
      <w:numFmt w:val="decimal"/>
      <w:lvlText w:val="%7."/>
      <w:lvlJc w:val="left"/>
      <w:pPr>
        <w:tabs>
          <w:tab w:val="num" w:pos="5090"/>
        </w:tabs>
        <w:ind w:left="5090" w:hanging="360"/>
      </w:pPr>
    </w:lvl>
    <w:lvl w:ilvl="7">
      <w:start w:val="1"/>
      <w:numFmt w:val="lowerLetter"/>
      <w:lvlText w:val="%8."/>
      <w:lvlJc w:val="left"/>
      <w:pPr>
        <w:tabs>
          <w:tab w:val="num" w:pos="5810"/>
        </w:tabs>
        <w:ind w:left="5810" w:hanging="360"/>
      </w:pPr>
    </w:lvl>
    <w:lvl w:ilvl="8">
      <w:start w:val="1"/>
      <w:numFmt w:val="lowerRoman"/>
      <w:lvlText w:val="%9."/>
      <w:lvlJc w:val="right"/>
      <w:pPr>
        <w:tabs>
          <w:tab w:val="num" w:pos="6530"/>
        </w:tabs>
        <w:ind w:left="6530" w:hanging="180"/>
      </w:pPr>
    </w:lvl>
  </w:abstractNum>
  <w:abstractNum w:abstractNumId="15" w15:restartNumberingAfterBreak="0">
    <w:nsid w:val="2D432851"/>
    <w:multiLevelType w:val="multilevel"/>
    <w:tmpl w:val="84FC45EA"/>
    <w:lvl w:ilvl="0">
      <w:start w:val="1"/>
      <w:numFmt w:val="decimal"/>
      <w:pStyle w:val="Heading1"/>
      <w:suff w:val="nothing"/>
      <w:lvlText w:val="บทที่ %1"/>
      <w:lvlJc w:val="left"/>
      <w:pPr>
        <w:ind w:left="0" w:firstLine="0"/>
      </w:pPr>
      <w:rPr>
        <w:rFonts w:hint="default"/>
      </w:rPr>
    </w:lvl>
    <w:lvl w:ilvl="1">
      <w:start w:val="1"/>
      <w:numFmt w:val="decimal"/>
      <w:pStyle w:val="Heading2"/>
      <w:suff w:val="space"/>
      <w:lvlText w:val="%1.%2"/>
      <w:lvlJc w:val="left"/>
      <w:pPr>
        <w:ind w:left="0" w:firstLine="360"/>
      </w:pPr>
      <w:rPr>
        <w:rFonts w:hint="default"/>
      </w:rPr>
    </w:lvl>
    <w:lvl w:ilvl="2">
      <w:start w:val="1"/>
      <w:numFmt w:val="decimal"/>
      <w:pStyle w:val="Heading3"/>
      <w:suff w:val="space"/>
      <w:lvlText w:val="%1.%2.%3"/>
      <w:lvlJc w:val="left"/>
      <w:pPr>
        <w:ind w:left="1320" w:hanging="600"/>
      </w:pPr>
      <w:rPr>
        <w:rFonts w:hint="default"/>
      </w:rPr>
    </w:lvl>
    <w:lvl w:ilvl="3">
      <w:start w:val="1"/>
      <w:numFmt w:val="decimal"/>
      <w:pStyle w:val="Heading4"/>
      <w:suff w:val="space"/>
      <w:lvlText w:val="%4)"/>
      <w:lvlJc w:val="left"/>
      <w:pPr>
        <w:ind w:left="0" w:firstLine="1368"/>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200" w:hanging="1800"/>
      </w:pPr>
      <w:rPr>
        <w:rFonts w:hint="default"/>
      </w:rPr>
    </w:lvl>
  </w:abstractNum>
  <w:abstractNum w:abstractNumId="16" w15:restartNumberingAfterBreak="0">
    <w:nsid w:val="2E1A5B52"/>
    <w:multiLevelType w:val="multilevel"/>
    <w:tmpl w:val="C680B768"/>
    <w:lvl w:ilvl="0">
      <w:start w:val="1"/>
      <w:numFmt w:val="decimal"/>
      <w:suff w:val="nothing"/>
      <w:lvlText w:val="บทที่ %1"/>
      <w:lvlJc w:val="left"/>
      <w:pPr>
        <w:ind w:left="0" w:firstLine="0"/>
      </w:pPr>
      <w:rPr>
        <w:rFonts w:hint="default"/>
      </w:rPr>
    </w:lvl>
    <w:lvl w:ilvl="1">
      <w:start w:val="1"/>
      <w:numFmt w:val="decimal"/>
      <w:suff w:val="space"/>
      <w:lvlText w:val="%1.%2"/>
      <w:lvlJc w:val="left"/>
      <w:pPr>
        <w:ind w:left="0" w:firstLine="360"/>
      </w:pPr>
      <w:rPr>
        <w:rFonts w:hint="default"/>
      </w:rPr>
    </w:lvl>
    <w:lvl w:ilvl="2">
      <w:start w:val="1"/>
      <w:numFmt w:val="decimal"/>
      <w:suff w:val="space"/>
      <w:lvlText w:val="%1.%2.%3"/>
      <w:lvlJc w:val="left"/>
      <w:pPr>
        <w:ind w:left="1320" w:hanging="600"/>
      </w:pPr>
      <w:rPr>
        <w:rFonts w:hint="default"/>
      </w:rPr>
    </w:lvl>
    <w:lvl w:ilvl="3">
      <w:start w:val="1"/>
      <w:numFmt w:val="decimal"/>
      <w:suff w:val="space"/>
      <w:lvlText w:val="%4)"/>
      <w:lvlJc w:val="left"/>
      <w:pPr>
        <w:ind w:left="0" w:firstLine="1368"/>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200" w:hanging="1800"/>
      </w:pPr>
      <w:rPr>
        <w:rFonts w:hint="default"/>
      </w:rPr>
    </w:lvl>
  </w:abstractNum>
  <w:abstractNum w:abstractNumId="17" w15:restartNumberingAfterBreak="0">
    <w:nsid w:val="3F450634"/>
    <w:multiLevelType w:val="hybridMultilevel"/>
    <w:tmpl w:val="B4686B56"/>
    <w:lvl w:ilvl="0" w:tplc="654451CC">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BF11F68"/>
    <w:multiLevelType w:val="multilevel"/>
    <w:tmpl w:val="17B4D0AC"/>
    <w:lvl w:ilvl="0">
      <w:start w:val="1"/>
      <w:numFmt w:val="decimal"/>
      <w:suff w:val="nothing"/>
      <w:lvlText w:val="บทที่ %1"/>
      <w:lvlJc w:val="left"/>
      <w:pPr>
        <w:ind w:left="360" w:hanging="360"/>
      </w:pPr>
      <w:rPr>
        <w:rFonts w:ascii="TH Sarabun New" w:hAnsi="TH Sarabun New" w:cs="TH Sarabun New" w:hint="default"/>
        <w:b/>
        <w:bCs/>
        <w:i w:val="0"/>
        <w:iCs w:val="0"/>
        <w:sz w:val="36"/>
        <w:szCs w:val="36"/>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64A1D87"/>
    <w:multiLevelType w:val="multilevel"/>
    <w:tmpl w:val="F1E8D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F05659"/>
    <w:multiLevelType w:val="hybridMultilevel"/>
    <w:tmpl w:val="B4686B56"/>
    <w:lvl w:ilvl="0" w:tplc="654451CC">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C4C3FD5"/>
    <w:multiLevelType w:val="hybridMultilevel"/>
    <w:tmpl w:val="2FCC169A"/>
    <w:lvl w:ilvl="0" w:tplc="654451C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5586982">
    <w:abstractNumId w:val="10"/>
  </w:num>
  <w:num w:numId="2" w16cid:durableId="2107770870">
    <w:abstractNumId w:val="14"/>
  </w:num>
  <w:num w:numId="3" w16cid:durableId="1101728065">
    <w:abstractNumId w:val="15"/>
  </w:num>
  <w:num w:numId="4" w16cid:durableId="1623152943">
    <w:abstractNumId w:val="11"/>
  </w:num>
  <w:num w:numId="5" w16cid:durableId="368452534">
    <w:abstractNumId w:val="18"/>
  </w:num>
  <w:num w:numId="6" w16cid:durableId="15877662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5922408">
    <w:abstractNumId w:val="5"/>
  </w:num>
  <w:num w:numId="8" w16cid:durableId="8381594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65818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31726161">
    <w:abstractNumId w:val="16"/>
  </w:num>
  <w:num w:numId="11" w16cid:durableId="106701691">
    <w:abstractNumId w:val="15"/>
    <w:lvlOverride w:ilvl="0">
      <w:lvl w:ilvl="0">
        <w:start w:val="1"/>
        <w:numFmt w:val="decimal"/>
        <w:pStyle w:val="Heading1"/>
        <w:suff w:val="nothing"/>
        <w:lvlText w:val="บทที่ %1"/>
        <w:lvlJc w:val="left"/>
        <w:pPr>
          <w:ind w:left="0" w:firstLine="0"/>
        </w:pPr>
        <w:rPr>
          <w:rFonts w:hint="default"/>
        </w:rPr>
      </w:lvl>
    </w:lvlOverride>
    <w:lvlOverride w:ilvl="1">
      <w:lvl w:ilvl="1">
        <w:start w:val="1"/>
        <w:numFmt w:val="decimal"/>
        <w:pStyle w:val="Heading2"/>
        <w:suff w:val="space"/>
        <w:lvlText w:val="%1.%2"/>
        <w:lvlJc w:val="left"/>
        <w:pPr>
          <w:ind w:left="0" w:firstLine="360"/>
        </w:pPr>
        <w:rPr>
          <w:rFonts w:hint="default"/>
        </w:rPr>
      </w:lvl>
    </w:lvlOverride>
    <w:lvlOverride w:ilvl="2">
      <w:lvl w:ilvl="2">
        <w:start w:val="1"/>
        <w:numFmt w:val="decimal"/>
        <w:pStyle w:val="Heading3"/>
        <w:suff w:val="space"/>
        <w:lvlText w:val="%1.%2.%3"/>
        <w:lvlJc w:val="left"/>
        <w:pPr>
          <w:ind w:left="1320" w:hanging="600"/>
        </w:pPr>
        <w:rPr>
          <w:rFonts w:hint="default"/>
        </w:rPr>
      </w:lvl>
    </w:lvlOverride>
    <w:lvlOverride w:ilvl="3">
      <w:lvl w:ilvl="3">
        <w:start w:val="1"/>
        <w:numFmt w:val="decimal"/>
        <w:pStyle w:val="Heading4"/>
        <w:suff w:val="space"/>
        <w:lvlText w:val="%4)"/>
        <w:lvlJc w:val="left"/>
        <w:pPr>
          <w:ind w:left="0" w:firstLine="1296"/>
        </w:pPr>
        <w:rPr>
          <w:rFonts w:hint="default"/>
        </w:rPr>
      </w:lvl>
    </w:lvlOverride>
    <w:lvlOverride w:ilvl="4">
      <w:lvl w:ilvl="4">
        <w:start w:val="1"/>
        <w:numFmt w:val="decimal"/>
        <w:lvlText w:val="%1.%2.%3.%4.%5"/>
        <w:lvlJc w:val="left"/>
        <w:pPr>
          <w:ind w:left="2280" w:hanging="1080"/>
        </w:pPr>
        <w:rPr>
          <w:rFonts w:hint="default"/>
        </w:rPr>
      </w:lvl>
    </w:lvlOverride>
    <w:lvlOverride w:ilvl="5">
      <w:lvl w:ilvl="5">
        <w:start w:val="1"/>
        <w:numFmt w:val="decimal"/>
        <w:lvlText w:val="%1.%2.%3.%4.%5.%6"/>
        <w:lvlJc w:val="left"/>
        <w:pPr>
          <w:ind w:left="2940" w:hanging="1440"/>
        </w:pPr>
        <w:rPr>
          <w:rFonts w:hint="default"/>
        </w:rPr>
      </w:lvl>
    </w:lvlOverride>
    <w:lvlOverride w:ilvl="6">
      <w:lvl w:ilvl="6">
        <w:start w:val="1"/>
        <w:numFmt w:val="decimal"/>
        <w:lvlText w:val="%1.%2.%3.%4.%5.%6.%7"/>
        <w:lvlJc w:val="left"/>
        <w:pPr>
          <w:ind w:left="3240" w:hanging="1440"/>
        </w:pPr>
        <w:rPr>
          <w:rFonts w:hint="default"/>
        </w:rPr>
      </w:lvl>
    </w:lvlOverride>
    <w:lvlOverride w:ilvl="7">
      <w:lvl w:ilvl="7">
        <w:start w:val="1"/>
        <w:numFmt w:val="decimal"/>
        <w:lvlText w:val="%1.%2.%3.%4.%5.%6.%7.%8"/>
        <w:lvlJc w:val="left"/>
        <w:pPr>
          <w:ind w:left="3900" w:hanging="1800"/>
        </w:pPr>
        <w:rPr>
          <w:rFonts w:hint="default"/>
        </w:rPr>
      </w:lvl>
    </w:lvlOverride>
    <w:lvlOverride w:ilvl="8">
      <w:lvl w:ilvl="8">
        <w:start w:val="1"/>
        <w:numFmt w:val="decimal"/>
        <w:lvlText w:val="%1.%2.%3.%4.%5.%6.%7.%8.%9"/>
        <w:lvlJc w:val="left"/>
        <w:pPr>
          <w:ind w:left="4200" w:hanging="1800"/>
        </w:pPr>
        <w:rPr>
          <w:rFonts w:hint="default"/>
        </w:rPr>
      </w:lvl>
    </w:lvlOverride>
  </w:num>
  <w:num w:numId="12" w16cid:durableId="18183019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78842819">
    <w:abstractNumId w:val="9"/>
  </w:num>
  <w:num w:numId="14" w16cid:durableId="1905606430">
    <w:abstractNumId w:val="7"/>
  </w:num>
  <w:num w:numId="15" w16cid:durableId="697856846">
    <w:abstractNumId w:val="6"/>
  </w:num>
  <w:num w:numId="16" w16cid:durableId="1009674681">
    <w:abstractNumId w:val="4"/>
  </w:num>
  <w:num w:numId="17" w16cid:durableId="339280026">
    <w:abstractNumId w:val="8"/>
  </w:num>
  <w:num w:numId="18" w16cid:durableId="1089890581">
    <w:abstractNumId w:val="3"/>
  </w:num>
  <w:num w:numId="19" w16cid:durableId="375207307">
    <w:abstractNumId w:val="2"/>
  </w:num>
  <w:num w:numId="20" w16cid:durableId="1347832300">
    <w:abstractNumId w:val="1"/>
  </w:num>
  <w:num w:numId="21" w16cid:durableId="441876246">
    <w:abstractNumId w:val="0"/>
  </w:num>
  <w:num w:numId="22" w16cid:durableId="1270316428">
    <w:abstractNumId w:val="13"/>
  </w:num>
  <w:num w:numId="23" w16cid:durableId="538787179">
    <w:abstractNumId w:val="20"/>
  </w:num>
  <w:num w:numId="24" w16cid:durableId="2129934080">
    <w:abstractNumId w:val="17"/>
  </w:num>
  <w:num w:numId="25" w16cid:durableId="576672136">
    <w:abstractNumId w:val="21"/>
  </w:num>
  <w:num w:numId="26" w16cid:durableId="2009356647">
    <w:abstractNumId w:val="12"/>
  </w:num>
  <w:num w:numId="27" w16cid:durableId="1519271925">
    <w:abstractNumId w:val="15"/>
    <w:lvlOverride w:ilvl="0">
      <w:startOverride w:val="1"/>
      <w:lvl w:ilvl="0">
        <w:start w:val="1"/>
        <w:numFmt w:val="decimal"/>
        <w:pStyle w:val="Heading1"/>
        <w:suff w:val="nothing"/>
        <w:lvlText w:val="บทที่ %1"/>
        <w:lvlJc w:val="left"/>
        <w:pPr>
          <w:ind w:left="0" w:firstLine="0"/>
        </w:pPr>
        <w:rPr>
          <w:rFonts w:hint="default"/>
        </w:rPr>
      </w:lvl>
    </w:lvlOverride>
    <w:lvlOverride w:ilvl="1">
      <w:startOverride w:val="1"/>
      <w:lvl w:ilvl="1">
        <w:start w:val="1"/>
        <w:numFmt w:val="decimal"/>
        <w:pStyle w:val="Heading2"/>
        <w:suff w:val="space"/>
        <w:lvlText w:val="%1.%2"/>
        <w:lvlJc w:val="left"/>
        <w:pPr>
          <w:ind w:left="0" w:firstLine="360"/>
        </w:pPr>
        <w:rPr>
          <w:rFonts w:hint="default"/>
        </w:rPr>
      </w:lvl>
    </w:lvlOverride>
    <w:lvlOverride w:ilvl="2">
      <w:startOverride w:val="1"/>
      <w:lvl w:ilvl="2">
        <w:start w:val="1"/>
        <w:numFmt w:val="decimal"/>
        <w:pStyle w:val="Heading3"/>
        <w:suff w:val="space"/>
        <w:lvlText w:val="%1.%2.%3"/>
        <w:lvlJc w:val="left"/>
        <w:pPr>
          <w:ind w:left="1320" w:hanging="600"/>
        </w:pPr>
        <w:rPr>
          <w:rFonts w:hint="default"/>
        </w:rPr>
      </w:lvl>
    </w:lvlOverride>
    <w:lvlOverride w:ilvl="3">
      <w:startOverride w:val="1"/>
      <w:lvl w:ilvl="3">
        <w:start w:val="1"/>
        <w:numFmt w:val="decimal"/>
        <w:pStyle w:val="Heading4"/>
        <w:suff w:val="space"/>
        <w:lvlText w:val="%4)"/>
        <w:lvlJc w:val="left"/>
        <w:pPr>
          <w:ind w:left="0" w:firstLine="1296"/>
        </w:pPr>
        <w:rPr>
          <w:rFonts w:hint="default"/>
        </w:rPr>
      </w:lvl>
    </w:lvlOverride>
    <w:lvlOverride w:ilvl="4">
      <w:startOverride w:val="1"/>
      <w:lvl w:ilvl="4">
        <w:start w:val="1"/>
        <w:numFmt w:val="decimal"/>
        <w:lvlText w:val="%1.%2.%3.%4.%5"/>
        <w:lvlJc w:val="left"/>
        <w:pPr>
          <w:ind w:left="2280" w:hanging="1080"/>
        </w:pPr>
        <w:rPr>
          <w:rFonts w:hint="default"/>
        </w:rPr>
      </w:lvl>
    </w:lvlOverride>
    <w:lvlOverride w:ilvl="5">
      <w:startOverride w:val="1"/>
      <w:lvl w:ilvl="5">
        <w:start w:val="1"/>
        <w:numFmt w:val="decimal"/>
        <w:lvlText w:val="%1.%2.%3.%4.%5.%6"/>
        <w:lvlJc w:val="left"/>
        <w:pPr>
          <w:ind w:left="2940" w:hanging="1440"/>
        </w:pPr>
        <w:rPr>
          <w:rFonts w:hint="default"/>
        </w:rPr>
      </w:lvl>
    </w:lvlOverride>
    <w:lvlOverride w:ilvl="6">
      <w:startOverride w:val="1"/>
      <w:lvl w:ilvl="6">
        <w:start w:val="1"/>
        <w:numFmt w:val="decimal"/>
        <w:lvlText w:val="%1.%2.%3.%4.%5.%6.%7"/>
        <w:lvlJc w:val="left"/>
        <w:pPr>
          <w:ind w:left="3240" w:hanging="1440"/>
        </w:pPr>
        <w:rPr>
          <w:rFonts w:hint="default"/>
        </w:rPr>
      </w:lvl>
    </w:lvlOverride>
    <w:lvlOverride w:ilvl="7">
      <w:startOverride w:val="1"/>
      <w:lvl w:ilvl="7">
        <w:start w:val="1"/>
        <w:numFmt w:val="decimal"/>
        <w:lvlText w:val="%1.%2.%3.%4.%5.%6.%7.%8"/>
        <w:lvlJc w:val="left"/>
        <w:pPr>
          <w:ind w:left="3900" w:hanging="1800"/>
        </w:pPr>
        <w:rPr>
          <w:rFonts w:hint="default"/>
        </w:rPr>
      </w:lvl>
    </w:lvlOverride>
    <w:lvlOverride w:ilvl="8">
      <w:startOverride w:val="1"/>
      <w:lvl w:ilvl="8">
        <w:start w:val="1"/>
        <w:numFmt w:val="decimal"/>
        <w:lvlText w:val="%1.%2.%3.%4.%5.%6.%7.%8.%9"/>
        <w:lvlJc w:val="left"/>
        <w:pPr>
          <w:ind w:left="4200" w:hanging="1800"/>
        </w:pPr>
        <w:rPr>
          <w:rFonts w:hint="default"/>
        </w:rPr>
      </w:lvl>
    </w:lvlOverride>
  </w:num>
  <w:num w:numId="28" w16cid:durableId="16315947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_Science_APA7&lt;/Style&gt;&lt;LeftDelim&gt;{&lt;/LeftDelim&gt;&lt;RightDelim&gt;}&lt;/RightDelim&gt;&lt;FontName&gt;TH SarabunPSK&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3AF4"/>
    <w:rsid w:val="00014BAD"/>
    <w:rsid w:val="00017D85"/>
    <w:rsid w:val="00021DFB"/>
    <w:rsid w:val="000239E6"/>
    <w:rsid w:val="00026447"/>
    <w:rsid w:val="000420B5"/>
    <w:rsid w:val="00044259"/>
    <w:rsid w:val="00047A71"/>
    <w:rsid w:val="00071D31"/>
    <w:rsid w:val="00074B00"/>
    <w:rsid w:val="00076C7F"/>
    <w:rsid w:val="00080F80"/>
    <w:rsid w:val="000877FC"/>
    <w:rsid w:val="00087F78"/>
    <w:rsid w:val="00091EB3"/>
    <w:rsid w:val="00096B73"/>
    <w:rsid w:val="00097359"/>
    <w:rsid w:val="000A198B"/>
    <w:rsid w:val="000A5434"/>
    <w:rsid w:val="000B5024"/>
    <w:rsid w:val="000B77CA"/>
    <w:rsid w:val="000C626A"/>
    <w:rsid w:val="000C6353"/>
    <w:rsid w:val="000C63DE"/>
    <w:rsid w:val="000D2214"/>
    <w:rsid w:val="000E00BE"/>
    <w:rsid w:val="000F0B1D"/>
    <w:rsid w:val="000F28A8"/>
    <w:rsid w:val="001056F1"/>
    <w:rsid w:val="00112E7D"/>
    <w:rsid w:val="001218DB"/>
    <w:rsid w:val="001302FF"/>
    <w:rsid w:val="00140359"/>
    <w:rsid w:val="00155D38"/>
    <w:rsid w:val="0015769D"/>
    <w:rsid w:val="001624AB"/>
    <w:rsid w:val="00166653"/>
    <w:rsid w:val="00173AF4"/>
    <w:rsid w:val="00175A44"/>
    <w:rsid w:val="00187AF9"/>
    <w:rsid w:val="001A0464"/>
    <w:rsid w:val="001A3B43"/>
    <w:rsid w:val="001B5B96"/>
    <w:rsid w:val="001C0388"/>
    <w:rsid w:val="001C5B49"/>
    <w:rsid w:val="001C7854"/>
    <w:rsid w:val="001E04CC"/>
    <w:rsid w:val="001E5838"/>
    <w:rsid w:val="001E5BBA"/>
    <w:rsid w:val="001E7346"/>
    <w:rsid w:val="001F53D3"/>
    <w:rsid w:val="0020012A"/>
    <w:rsid w:val="00202C2D"/>
    <w:rsid w:val="00212F49"/>
    <w:rsid w:val="0022155C"/>
    <w:rsid w:val="00230962"/>
    <w:rsid w:val="0023174B"/>
    <w:rsid w:val="002334B7"/>
    <w:rsid w:val="00237934"/>
    <w:rsid w:val="00252798"/>
    <w:rsid w:val="00254A8F"/>
    <w:rsid w:val="00274DC4"/>
    <w:rsid w:val="00287AC5"/>
    <w:rsid w:val="00297E65"/>
    <w:rsid w:val="002A3227"/>
    <w:rsid w:val="002C63D0"/>
    <w:rsid w:val="002D083D"/>
    <w:rsid w:val="002D5E3B"/>
    <w:rsid w:val="002D73A9"/>
    <w:rsid w:val="00300019"/>
    <w:rsid w:val="00315ED5"/>
    <w:rsid w:val="00320CD6"/>
    <w:rsid w:val="00331B0E"/>
    <w:rsid w:val="003348E8"/>
    <w:rsid w:val="0033593F"/>
    <w:rsid w:val="00342A2B"/>
    <w:rsid w:val="00345F5C"/>
    <w:rsid w:val="00351DF2"/>
    <w:rsid w:val="00353627"/>
    <w:rsid w:val="00370D68"/>
    <w:rsid w:val="00380050"/>
    <w:rsid w:val="003826A4"/>
    <w:rsid w:val="003857B0"/>
    <w:rsid w:val="00393EB9"/>
    <w:rsid w:val="003A4A53"/>
    <w:rsid w:val="003A4F0F"/>
    <w:rsid w:val="003B4A77"/>
    <w:rsid w:val="003C0078"/>
    <w:rsid w:val="004021C4"/>
    <w:rsid w:val="0040288B"/>
    <w:rsid w:val="00422FFF"/>
    <w:rsid w:val="00424044"/>
    <w:rsid w:val="00444399"/>
    <w:rsid w:val="004443DF"/>
    <w:rsid w:val="00457C2C"/>
    <w:rsid w:val="00463E84"/>
    <w:rsid w:val="00470443"/>
    <w:rsid w:val="00476093"/>
    <w:rsid w:val="00483042"/>
    <w:rsid w:val="0048454E"/>
    <w:rsid w:val="0048491C"/>
    <w:rsid w:val="00491EB8"/>
    <w:rsid w:val="00496840"/>
    <w:rsid w:val="004A1DFB"/>
    <w:rsid w:val="004A4738"/>
    <w:rsid w:val="004D10B2"/>
    <w:rsid w:val="004E07CE"/>
    <w:rsid w:val="004E2A7D"/>
    <w:rsid w:val="004F0E23"/>
    <w:rsid w:val="004F2A72"/>
    <w:rsid w:val="005007D2"/>
    <w:rsid w:val="005161A1"/>
    <w:rsid w:val="00516E72"/>
    <w:rsid w:val="00520EBE"/>
    <w:rsid w:val="005226AE"/>
    <w:rsid w:val="005241F5"/>
    <w:rsid w:val="00535CD1"/>
    <w:rsid w:val="00552D51"/>
    <w:rsid w:val="005541E4"/>
    <w:rsid w:val="005570CF"/>
    <w:rsid w:val="005610DB"/>
    <w:rsid w:val="0056154D"/>
    <w:rsid w:val="0056757E"/>
    <w:rsid w:val="00584B8C"/>
    <w:rsid w:val="00587A7D"/>
    <w:rsid w:val="005B4179"/>
    <w:rsid w:val="005B62F0"/>
    <w:rsid w:val="005D1B88"/>
    <w:rsid w:val="005D4610"/>
    <w:rsid w:val="005D7035"/>
    <w:rsid w:val="005D7B5A"/>
    <w:rsid w:val="005E083E"/>
    <w:rsid w:val="005E5433"/>
    <w:rsid w:val="005E571C"/>
    <w:rsid w:val="00606094"/>
    <w:rsid w:val="00607D13"/>
    <w:rsid w:val="00617AE4"/>
    <w:rsid w:val="00624592"/>
    <w:rsid w:val="0062725D"/>
    <w:rsid w:val="006306D4"/>
    <w:rsid w:val="00631B56"/>
    <w:rsid w:val="00633367"/>
    <w:rsid w:val="00637827"/>
    <w:rsid w:val="00641E9F"/>
    <w:rsid w:val="00646D93"/>
    <w:rsid w:val="00655503"/>
    <w:rsid w:val="00690BC0"/>
    <w:rsid w:val="00690DDE"/>
    <w:rsid w:val="006A1736"/>
    <w:rsid w:val="006A29AA"/>
    <w:rsid w:val="006A2C5B"/>
    <w:rsid w:val="006A5F61"/>
    <w:rsid w:val="006A63E0"/>
    <w:rsid w:val="006B361A"/>
    <w:rsid w:val="006B60C3"/>
    <w:rsid w:val="006C162B"/>
    <w:rsid w:val="006D6018"/>
    <w:rsid w:val="006E1D43"/>
    <w:rsid w:val="006E2444"/>
    <w:rsid w:val="006E2557"/>
    <w:rsid w:val="006E4A8A"/>
    <w:rsid w:val="006E7E76"/>
    <w:rsid w:val="006F4FA2"/>
    <w:rsid w:val="00700BE7"/>
    <w:rsid w:val="00720AE7"/>
    <w:rsid w:val="00731225"/>
    <w:rsid w:val="00736010"/>
    <w:rsid w:val="00736C9F"/>
    <w:rsid w:val="00736FF0"/>
    <w:rsid w:val="00743DBD"/>
    <w:rsid w:val="00750B3B"/>
    <w:rsid w:val="00754B13"/>
    <w:rsid w:val="007556D7"/>
    <w:rsid w:val="007653CD"/>
    <w:rsid w:val="007726DC"/>
    <w:rsid w:val="007828F6"/>
    <w:rsid w:val="00790514"/>
    <w:rsid w:val="00796425"/>
    <w:rsid w:val="007B5E1D"/>
    <w:rsid w:val="007E1083"/>
    <w:rsid w:val="007E4319"/>
    <w:rsid w:val="007F7A05"/>
    <w:rsid w:val="0080780A"/>
    <w:rsid w:val="0082099C"/>
    <w:rsid w:val="00827A5F"/>
    <w:rsid w:val="00841E57"/>
    <w:rsid w:val="00841F6D"/>
    <w:rsid w:val="00854BF0"/>
    <w:rsid w:val="00856150"/>
    <w:rsid w:val="00860FDE"/>
    <w:rsid w:val="008631C7"/>
    <w:rsid w:val="00863A91"/>
    <w:rsid w:val="008649B5"/>
    <w:rsid w:val="008659CE"/>
    <w:rsid w:val="00872B47"/>
    <w:rsid w:val="008732CA"/>
    <w:rsid w:val="008732E0"/>
    <w:rsid w:val="00874D0D"/>
    <w:rsid w:val="00876C6A"/>
    <w:rsid w:val="00884120"/>
    <w:rsid w:val="00893C4E"/>
    <w:rsid w:val="008B2F11"/>
    <w:rsid w:val="008B4EC5"/>
    <w:rsid w:val="008B78D5"/>
    <w:rsid w:val="008C27FA"/>
    <w:rsid w:val="008C3C2A"/>
    <w:rsid w:val="008D7214"/>
    <w:rsid w:val="008D7613"/>
    <w:rsid w:val="008E22DD"/>
    <w:rsid w:val="008E32D0"/>
    <w:rsid w:val="008F0D45"/>
    <w:rsid w:val="008F2C3B"/>
    <w:rsid w:val="00902982"/>
    <w:rsid w:val="00906E26"/>
    <w:rsid w:val="0090719A"/>
    <w:rsid w:val="009142F5"/>
    <w:rsid w:val="009230D8"/>
    <w:rsid w:val="00923185"/>
    <w:rsid w:val="0094120F"/>
    <w:rsid w:val="00950922"/>
    <w:rsid w:val="00950F08"/>
    <w:rsid w:val="0095153F"/>
    <w:rsid w:val="009542C1"/>
    <w:rsid w:val="009740F6"/>
    <w:rsid w:val="00985A5D"/>
    <w:rsid w:val="00997AD0"/>
    <w:rsid w:val="009A170A"/>
    <w:rsid w:val="009A3EF7"/>
    <w:rsid w:val="009A416A"/>
    <w:rsid w:val="009B2F29"/>
    <w:rsid w:val="009C1546"/>
    <w:rsid w:val="009C5887"/>
    <w:rsid w:val="009D402F"/>
    <w:rsid w:val="009D4816"/>
    <w:rsid w:val="009E157B"/>
    <w:rsid w:val="009E6560"/>
    <w:rsid w:val="009E7C4B"/>
    <w:rsid w:val="00A140D9"/>
    <w:rsid w:val="00A23D08"/>
    <w:rsid w:val="00A3253F"/>
    <w:rsid w:val="00A3300C"/>
    <w:rsid w:val="00A56F33"/>
    <w:rsid w:val="00A661F7"/>
    <w:rsid w:val="00A778AF"/>
    <w:rsid w:val="00A824A0"/>
    <w:rsid w:val="00A86EF7"/>
    <w:rsid w:val="00A871B8"/>
    <w:rsid w:val="00A872E1"/>
    <w:rsid w:val="00A904E0"/>
    <w:rsid w:val="00A95CDE"/>
    <w:rsid w:val="00A96FCD"/>
    <w:rsid w:val="00A97B79"/>
    <w:rsid w:val="00AA03BF"/>
    <w:rsid w:val="00AA7B99"/>
    <w:rsid w:val="00AB428D"/>
    <w:rsid w:val="00AC013F"/>
    <w:rsid w:val="00AC0256"/>
    <w:rsid w:val="00AC7BFC"/>
    <w:rsid w:val="00AD1D70"/>
    <w:rsid w:val="00AD2493"/>
    <w:rsid w:val="00AD3438"/>
    <w:rsid w:val="00AD75E1"/>
    <w:rsid w:val="00AE793B"/>
    <w:rsid w:val="00AF39F0"/>
    <w:rsid w:val="00AF7EB2"/>
    <w:rsid w:val="00B04460"/>
    <w:rsid w:val="00B07103"/>
    <w:rsid w:val="00B1681D"/>
    <w:rsid w:val="00B171E9"/>
    <w:rsid w:val="00B405ED"/>
    <w:rsid w:val="00B44112"/>
    <w:rsid w:val="00B4791B"/>
    <w:rsid w:val="00B57DFB"/>
    <w:rsid w:val="00B61CC5"/>
    <w:rsid w:val="00B75956"/>
    <w:rsid w:val="00BB062C"/>
    <w:rsid w:val="00BB225A"/>
    <w:rsid w:val="00BB25AF"/>
    <w:rsid w:val="00BB3C08"/>
    <w:rsid w:val="00BB5260"/>
    <w:rsid w:val="00BC2B46"/>
    <w:rsid w:val="00BC49A8"/>
    <w:rsid w:val="00BD069C"/>
    <w:rsid w:val="00BD6FE2"/>
    <w:rsid w:val="00BE50AC"/>
    <w:rsid w:val="00BF1F4F"/>
    <w:rsid w:val="00C03251"/>
    <w:rsid w:val="00C113E1"/>
    <w:rsid w:val="00C162A5"/>
    <w:rsid w:val="00C172A5"/>
    <w:rsid w:val="00C274B5"/>
    <w:rsid w:val="00C34515"/>
    <w:rsid w:val="00C37575"/>
    <w:rsid w:val="00C468B8"/>
    <w:rsid w:val="00C5013F"/>
    <w:rsid w:val="00C535B0"/>
    <w:rsid w:val="00C67AF7"/>
    <w:rsid w:val="00C72618"/>
    <w:rsid w:val="00C74996"/>
    <w:rsid w:val="00C83176"/>
    <w:rsid w:val="00C84DB9"/>
    <w:rsid w:val="00C9021A"/>
    <w:rsid w:val="00C920F9"/>
    <w:rsid w:val="00C95D3E"/>
    <w:rsid w:val="00CB616C"/>
    <w:rsid w:val="00CC2CA5"/>
    <w:rsid w:val="00CC35A9"/>
    <w:rsid w:val="00CC4244"/>
    <w:rsid w:val="00CC5710"/>
    <w:rsid w:val="00CF3E83"/>
    <w:rsid w:val="00D228A2"/>
    <w:rsid w:val="00D22982"/>
    <w:rsid w:val="00D411C9"/>
    <w:rsid w:val="00D443AC"/>
    <w:rsid w:val="00D50B8A"/>
    <w:rsid w:val="00D67146"/>
    <w:rsid w:val="00D942DB"/>
    <w:rsid w:val="00DA0961"/>
    <w:rsid w:val="00DA3F9A"/>
    <w:rsid w:val="00DB4244"/>
    <w:rsid w:val="00DC2E23"/>
    <w:rsid w:val="00DC6241"/>
    <w:rsid w:val="00DC6CD7"/>
    <w:rsid w:val="00DD07FA"/>
    <w:rsid w:val="00DD75BE"/>
    <w:rsid w:val="00DD7F5F"/>
    <w:rsid w:val="00DE2B6E"/>
    <w:rsid w:val="00DE5B0B"/>
    <w:rsid w:val="00E02CDE"/>
    <w:rsid w:val="00E03BE5"/>
    <w:rsid w:val="00E054E2"/>
    <w:rsid w:val="00E0758E"/>
    <w:rsid w:val="00E2378D"/>
    <w:rsid w:val="00E26A72"/>
    <w:rsid w:val="00E44D3E"/>
    <w:rsid w:val="00E50949"/>
    <w:rsid w:val="00E54736"/>
    <w:rsid w:val="00E547D2"/>
    <w:rsid w:val="00E57BA3"/>
    <w:rsid w:val="00E641FD"/>
    <w:rsid w:val="00E74B4E"/>
    <w:rsid w:val="00E77295"/>
    <w:rsid w:val="00E80872"/>
    <w:rsid w:val="00E97C3E"/>
    <w:rsid w:val="00EA3B1A"/>
    <w:rsid w:val="00EB09E6"/>
    <w:rsid w:val="00EB1F71"/>
    <w:rsid w:val="00EB34FD"/>
    <w:rsid w:val="00EB72AA"/>
    <w:rsid w:val="00EC6566"/>
    <w:rsid w:val="00EC6A96"/>
    <w:rsid w:val="00ED6194"/>
    <w:rsid w:val="00EE1EAE"/>
    <w:rsid w:val="00EE64ED"/>
    <w:rsid w:val="00EF0EBD"/>
    <w:rsid w:val="00EF747D"/>
    <w:rsid w:val="00EF75B0"/>
    <w:rsid w:val="00F017BB"/>
    <w:rsid w:val="00F023A2"/>
    <w:rsid w:val="00F10F8A"/>
    <w:rsid w:val="00F13277"/>
    <w:rsid w:val="00F2168C"/>
    <w:rsid w:val="00F31250"/>
    <w:rsid w:val="00F357BD"/>
    <w:rsid w:val="00F3701F"/>
    <w:rsid w:val="00F37F98"/>
    <w:rsid w:val="00F40E0D"/>
    <w:rsid w:val="00F418A1"/>
    <w:rsid w:val="00F545BE"/>
    <w:rsid w:val="00F610E5"/>
    <w:rsid w:val="00F619AF"/>
    <w:rsid w:val="00F63812"/>
    <w:rsid w:val="00F768EA"/>
    <w:rsid w:val="00F80339"/>
    <w:rsid w:val="00F8638F"/>
    <w:rsid w:val="00F914D8"/>
    <w:rsid w:val="00F94A27"/>
    <w:rsid w:val="00F96521"/>
    <w:rsid w:val="00FA4178"/>
    <w:rsid w:val="00FB35C5"/>
    <w:rsid w:val="00FC2837"/>
    <w:rsid w:val="00FC5DF7"/>
    <w:rsid w:val="00FD1000"/>
    <w:rsid w:val="00FD11FA"/>
    <w:rsid w:val="00FD198F"/>
    <w:rsid w:val="00FE601B"/>
    <w:rsid w:val="00FE7D38"/>
    <w:rsid w:val="00FF1AAC"/>
    <w:rsid w:val="00FF1FFA"/>
    <w:rsid w:val="00FF32F6"/>
    <w:rsid w:val="00FF74B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E89E1"/>
  <w15:docId w15:val="{D708ED5F-9936-472B-811F-DDE7B229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56F1"/>
    <w:pPr>
      <w:ind w:firstLine="720"/>
      <w:jc w:val="thaiDistribute"/>
    </w:pPr>
    <w:rPr>
      <w:rFonts w:ascii="TH SarabunPSK" w:hAnsi="TH SarabunPSK" w:cs="TH SarabunPSK"/>
      <w:sz w:val="32"/>
      <w:szCs w:val="32"/>
    </w:rPr>
  </w:style>
  <w:style w:type="paragraph" w:styleId="Heading1">
    <w:name w:val="heading 1"/>
    <w:link w:val="Heading1Char"/>
    <w:qFormat/>
    <w:rsid w:val="0095153F"/>
    <w:pPr>
      <w:numPr>
        <w:numId w:val="3"/>
      </w:numPr>
      <w:tabs>
        <w:tab w:val="left" w:pos="1672"/>
      </w:tabs>
      <w:jc w:val="center"/>
      <w:outlineLvl w:val="0"/>
    </w:pPr>
    <w:rPr>
      <w:rFonts w:ascii="TH SarabunPSK" w:hAnsi="TH SarabunPSK" w:cs="TH SarabunPSK"/>
      <w:b/>
      <w:bCs/>
      <w:sz w:val="36"/>
      <w:szCs w:val="36"/>
    </w:rPr>
  </w:style>
  <w:style w:type="paragraph" w:styleId="Heading2">
    <w:name w:val="heading 2"/>
    <w:qFormat/>
    <w:rsid w:val="00AA7B99"/>
    <w:pPr>
      <w:numPr>
        <w:ilvl w:val="1"/>
        <w:numId w:val="3"/>
      </w:numPr>
      <w:spacing w:before="240"/>
      <w:jc w:val="thaiDistribute"/>
      <w:outlineLvl w:val="1"/>
    </w:pPr>
    <w:rPr>
      <w:rFonts w:ascii="TH SarabunPSK" w:hAnsi="TH SarabunPSK" w:cs="TH SarabunPSK"/>
      <w:b/>
      <w:bCs/>
      <w:sz w:val="32"/>
      <w:szCs w:val="32"/>
    </w:rPr>
  </w:style>
  <w:style w:type="paragraph" w:styleId="Heading3">
    <w:name w:val="heading 3"/>
    <w:link w:val="Heading3Char"/>
    <w:unhideWhenUsed/>
    <w:qFormat/>
    <w:rsid w:val="00CC35A9"/>
    <w:pPr>
      <w:keepNext/>
      <w:keepLines/>
      <w:numPr>
        <w:ilvl w:val="2"/>
        <w:numId w:val="3"/>
      </w:numPr>
      <w:spacing w:before="40"/>
      <w:outlineLvl w:val="2"/>
    </w:pPr>
    <w:rPr>
      <w:rFonts w:ascii="TH SarabunPSK" w:eastAsiaTheme="majorEastAsia" w:hAnsi="TH SarabunPSK" w:cs="TH SarabunPSK"/>
      <w:b/>
      <w:bCs/>
      <w:sz w:val="32"/>
      <w:szCs w:val="32"/>
    </w:rPr>
  </w:style>
  <w:style w:type="paragraph" w:styleId="Heading4">
    <w:name w:val="heading 4"/>
    <w:basedOn w:val="Normal"/>
    <w:next w:val="NormalH4"/>
    <w:link w:val="Heading4Char"/>
    <w:unhideWhenUsed/>
    <w:qFormat/>
    <w:rsid w:val="009142F5"/>
    <w:pPr>
      <w:keepNext/>
      <w:keepLines/>
      <w:numPr>
        <w:ilvl w:val="3"/>
        <w:numId w:val="11"/>
      </w:numPr>
      <w:spacing w:before="40"/>
      <w:outlineLvl w:val="3"/>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E571C"/>
    <w:rPr>
      <w:rFonts w:ascii="CordiaUPC" w:eastAsia="Cordia New" w:hAnsi="CordiaUPC" w:cs="CordiaUPC"/>
    </w:rPr>
  </w:style>
  <w:style w:type="table" w:styleId="TableGrid">
    <w:name w:val="Table Grid"/>
    <w:basedOn w:val="TableNormal"/>
    <w:rsid w:val="00F37F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491C"/>
    <w:pPr>
      <w:numPr>
        <w:numId w:val="1"/>
      </w:numPr>
      <w:tabs>
        <w:tab w:val="clear" w:pos="1170"/>
        <w:tab w:val="num" w:pos="0"/>
        <w:tab w:val="left" w:pos="1080"/>
      </w:tabs>
      <w:ind w:left="0" w:firstLine="851"/>
    </w:pPr>
  </w:style>
  <w:style w:type="character" w:styleId="PlaceholderText">
    <w:name w:val="Placeholder Text"/>
    <w:basedOn w:val="DefaultParagraphFont"/>
    <w:uiPriority w:val="99"/>
    <w:semiHidden/>
    <w:rsid w:val="008B2F11"/>
    <w:rPr>
      <w:color w:val="808080"/>
    </w:rPr>
  </w:style>
  <w:style w:type="paragraph" w:styleId="Header">
    <w:name w:val="header"/>
    <w:basedOn w:val="Normal"/>
    <w:link w:val="HeaderChar"/>
    <w:uiPriority w:val="99"/>
    <w:rsid w:val="00E2378D"/>
    <w:pPr>
      <w:tabs>
        <w:tab w:val="center" w:pos="4513"/>
        <w:tab w:val="right" w:pos="9026"/>
      </w:tabs>
    </w:pPr>
    <w:rPr>
      <w:szCs w:val="30"/>
    </w:rPr>
  </w:style>
  <w:style w:type="character" w:customStyle="1" w:styleId="HeaderChar">
    <w:name w:val="Header Char"/>
    <w:basedOn w:val="DefaultParagraphFont"/>
    <w:link w:val="Header"/>
    <w:uiPriority w:val="99"/>
    <w:rsid w:val="00E2378D"/>
    <w:rPr>
      <w:rFonts w:ascii="Cordia New" w:hAnsi="Cordia New" w:cs="Cordia New"/>
      <w:sz w:val="24"/>
      <w:szCs w:val="30"/>
    </w:rPr>
  </w:style>
  <w:style w:type="paragraph" w:styleId="Footer">
    <w:name w:val="footer"/>
    <w:basedOn w:val="Normal"/>
    <w:link w:val="FooterChar"/>
    <w:rsid w:val="00E2378D"/>
    <w:pPr>
      <w:tabs>
        <w:tab w:val="center" w:pos="4513"/>
        <w:tab w:val="right" w:pos="9026"/>
      </w:tabs>
    </w:pPr>
    <w:rPr>
      <w:szCs w:val="30"/>
    </w:rPr>
  </w:style>
  <w:style w:type="character" w:customStyle="1" w:styleId="FooterChar">
    <w:name w:val="Footer Char"/>
    <w:basedOn w:val="DefaultParagraphFont"/>
    <w:link w:val="Footer"/>
    <w:rsid w:val="00E2378D"/>
    <w:rPr>
      <w:rFonts w:ascii="Cordia New" w:hAnsi="Cordia New" w:cs="Cordia New"/>
      <w:sz w:val="24"/>
      <w:szCs w:val="30"/>
    </w:rPr>
  </w:style>
  <w:style w:type="character" w:customStyle="1" w:styleId="Heading1Char">
    <w:name w:val="Heading 1 Char"/>
    <w:basedOn w:val="DefaultParagraphFont"/>
    <w:link w:val="Heading1"/>
    <w:rsid w:val="0095153F"/>
    <w:rPr>
      <w:rFonts w:ascii="TH SarabunPSK" w:hAnsi="TH SarabunPSK" w:cs="TH SarabunPSK"/>
      <w:b/>
      <w:bCs/>
      <w:sz w:val="36"/>
      <w:szCs w:val="36"/>
    </w:rPr>
  </w:style>
  <w:style w:type="character" w:customStyle="1" w:styleId="Heading3Char">
    <w:name w:val="Heading 3 Char"/>
    <w:basedOn w:val="DefaultParagraphFont"/>
    <w:link w:val="Heading3"/>
    <w:rsid w:val="00CC35A9"/>
    <w:rPr>
      <w:rFonts w:ascii="TH SarabunPSK" w:eastAsiaTheme="majorEastAsia" w:hAnsi="TH SarabunPSK" w:cs="TH SarabunPSK"/>
      <w:b/>
      <w:bCs/>
      <w:sz w:val="32"/>
      <w:szCs w:val="32"/>
    </w:rPr>
  </w:style>
  <w:style w:type="character" w:customStyle="1" w:styleId="BodyTextChar">
    <w:name w:val="Body Text Char"/>
    <w:basedOn w:val="DefaultParagraphFont"/>
    <w:link w:val="BodyText"/>
    <w:rsid w:val="00CC35A9"/>
    <w:rPr>
      <w:rFonts w:ascii="CordiaUPC" w:eastAsia="Cordia New" w:hAnsi="CordiaUPC" w:cs="CordiaUPC"/>
      <w:sz w:val="32"/>
      <w:szCs w:val="32"/>
    </w:rPr>
  </w:style>
  <w:style w:type="paragraph" w:customStyle="1" w:styleId="NormalH3">
    <w:name w:val="Normal H3"/>
    <w:basedOn w:val="Normal"/>
    <w:link w:val="NormalH3Char"/>
    <w:qFormat/>
    <w:rsid w:val="001E04CC"/>
    <w:pPr>
      <w:ind w:firstLine="1320"/>
    </w:pPr>
  </w:style>
  <w:style w:type="character" w:customStyle="1" w:styleId="Heading4Char">
    <w:name w:val="Heading 4 Char"/>
    <w:basedOn w:val="DefaultParagraphFont"/>
    <w:link w:val="Heading4"/>
    <w:rsid w:val="009142F5"/>
    <w:rPr>
      <w:rFonts w:ascii="TH SarabunPSK" w:eastAsiaTheme="majorEastAsia" w:hAnsi="TH SarabunPSK" w:cs="TH SarabunPSK"/>
      <w:sz w:val="32"/>
      <w:szCs w:val="32"/>
    </w:rPr>
  </w:style>
  <w:style w:type="character" w:customStyle="1" w:styleId="NormalH3Char">
    <w:name w:val="Normal H3 Char"/>
    <w:basedOn w:val="DefaultParagraphFont"/>
    <w:link w:val="NormalH3"/>
    <w:rsid w:val="001E04CC"/>
    <w:rPr>
      <w:rFonts w:ascii="TH SarabunPSK" w:hAnsi="TH SarabunPSK" w:cs="TH SarabunPSK"/>
      <w:sz w:val="32"/>
      <w:szCs w:val="32"/>
    </w:rPr>
  </w:style>
  <w:style w:type="paragraph" w:customStyle="1" w:styleId="NormalH4">
    <w:name w:val="Normal H4"/>
    <w:basedOn w:val="NormalH3"/>
    <w:link w:val="NormalH4Char"/>
    <w:qFormat/>
    <w:rsid w:val="009142F5"/>
    <w:pPr>
      <w:ind w:firstLine="1620"/>
    </w:pPr>
  </w:style>
  <w:style w:type="paragraph" w:customStyle="1" w:styleId="Table">
    <w:name w:val="Table"/>
    <w:next w:val="Normal"/>
    <w:link w:val="TableChar"/>
    <w:qFormat/>
    <w:rsid w:val="006B361A"/>
    <w:pPr>
      <w:spacing w:before="240" w:after="240"/>
      <w:jc w:val="thaiDistribute"/>
    </w:pPr>
    <w:rPr>
      <w:rFonts w:ascii="TH SarabunPSK" w:hAnsi="TH SarabunPSK" w:cs="TH SarabunPSK"/>
      <w:b/>
      <w:bCs/>
      <w:color w:val="000000"/>
      <w:sz w:val="32"/>
      <w:szCs w:val="32"/>
    </w:rPr>
  </w:style>
  <w:style w:type="character" w:customStyle="1" w:styleId="NormalH4Char">
    <w:name w:val="Normal H4 Char"/>
    <w:basedOn w:val="NormalH3Char"/>
    <w:link w:val="NormalH4"/>
    <w:rsid w:val="009142F5"/>
    <w:rPr>
      <w:rFonts w:ascii="TH SarabunPSK" w:hAnsi="TH SarabunPSK" w:cs="TH SarabunPSK"/>
      <w:sz w:val="32"/>
      <w:szCs w:val="32"/>
    </w:rPr>
  </w:style>
  <w:style w:type="paragraph" w:customStyle="1" w:styleId="NormalNoIndent">
    <w:name w:val="Normal No Indent"/>
    <w:basedOn w:val="Normal"/>
    <w:link w:val="NormalNoIndentChar"/>
    <w:qFormat/>
    <w:rsid w:val="00CC5710"/>
    <w:pPr>
      <w:ind w:firstLine="0"/>
      <w:jc w:val="center"/>
    </w:pPr>
    <w:rPr>
      <w:color w:val="000000"/>
    </w:rPr>
  </w:style>
  <w:style w:type="character" w:customStyle="1" w:styleId="TableChar">
    <w:name w:val="Table Char"/>
    <w:basedOn w:val="DefaultParagraphFont"/>
    <w:link w:val="Table"/>
    <w:rsid w:val="006B361A"/>
    <w:rPr>
      <w:rFonts w:ascii="TH SarabunPSK" w:hAnsi="TH SarabunPSK" w:cs="TH SarabunPSK"/>
      <w:b/>
      <w:bCs/>
      <w:color w:val="000000"/>
      <w:sz w:val="32"/>
      <w:szCs w:val="32"/>
    </w:rPr>
  </w:style>
  <w:style w:type="paragraph" w:customStyle="1" w:styleId="FigureCaption">
    <w:name w:val="FigureCaption"/>
    <w:basedOn w:val="NormalNoIndent"/>
    <w:link w:val="FigureCaptionChar"/>
    <w:rsid w:val="00DA3F9A"/>
    <w:pPr>
      <w:spacing w:after="360"/>
    </w:pPr>
    <w:rPr>
      <w:b/>
      <w:bCs/>
    </w:rPr>
  </w:style>
  <w:style w:type="character" w:customStyle="1" w:styleId="NormalNoIndentChar">
    <w:name w:val="Normal No Indent Char"/>
    <w:basedOn w:val="DefaultParagraphFont"/>
    <w:link w:val="NormalNoIndent"/>
    <w:rsid w:val="00CC5710"/>
    <w:rPr>
      <w:rFonts w:ascii="TH SarabunPSK" w:hAnsi="TH SarabunPSK" w:cs="TH SarabunPSK"/>
      <w:color w:val="000000"/>
      <w:sz w:val="32"/>
      <w:szCs w:val="32"/>
    </w:rPr>
  </w:style>
  <w:style w:type="paragraph" w:customStyle="1" w:styleId="Figure">
    <w:name w:val="Figure"/>
    <w:basedOn w:val="NormalNoIndent"/>
    <w:link w:val="FigureChar"/>
    <w:qFormat/>
    <w:rsid w:val="00754B13"/>
    <w:pPr>
      <w:spacing w:before="360" w:after="360"/>
    </w:pPr>
  </w:style>
  <w:style w:type="character" w:customStyle="1" w:styleId="FigureCaptionChar">
    <w:name w:val="FigureCaption Char"/>
    <w:basedOn w:val="NormalNoIndentChar"/>
    <w:link w:val="FigureCaption"/>
    <w:rsid w:val="00DA3F9A"/>
    <w:rPr>
      <w:rFonts w:ascii="TH SarabunPSK" w:hAnsi="TH SarabunPSK" w:cs="TH SarabunPSK"/>
      <w:b/>
      <w:bCs/>
      <w:color w:val="000000"/>
      <w:sz w:val="32"/>
      <w:szCs w:val="32"/>
    </w:rPr>
  </w:style>
  <w:style w:type="paragraph" w:styleId="Caption">
    <w:name w:val="caption"/>
    <w:basedOn w:val="FigureCaption"/>
    <w:next w:val="Normal"/>
    <w:unhideWhenUsed/>
    <w:qFormat/>
    <w:rsid w:val="000A198B"/>
  </w:style>
  <w:style w:type="character" w:customStyle="1" w:styleId="FigureChar">
    <w:name w:val="Figure Char"/>
    <w:basedOn w:val="NormalNoIndentChar"/>
    <w:link w:val="Figure"/>
    <w:rsid w:val="00754B13"/>
    <w:rPr>
      <w:rFonts w:ascii="TH SarabunPSK" w:hAnsi="TH SarabunPSK" w:cs="TH SarabunPSK"/>
      <w:color w:val="000000"/>
      <w:sz w:val="32"/>
      <w:szCs w:val="32"/>
    </w:rPr>
  </w:style>
  <w:style w:type="paragraph" w:styleId="BalloonText">
    <w:name w:val="Balloon Text"/>
    <w:basedOn w:val="Normal"/>
    <w:link w:val="BalloonTextChar"/>
    <w:rsid w:val="00AC0256"/>
    <w:rPr>
      <w:rFonts w:ascii="Tahoma" w:hAnsi="Tahoma" w:cs="Angsana New"/>
      <w:sz w:val="16"/>
      <w:szCs w:val="20"/>
    </w:rPr>
  </w:style>
  <w:style w:type="character" w:customStyle="1" w:styleId="BalloonTextChar">
    <w:name w:val="Balloon Text Char"/>
    <w:basedOn w:val="DefaultParagraphFont"/>
    <w:link w:val="BalloonText"/>
    <w:rsid w:val="00AC0256"/>
    <w:rPr>
      <w:rFonts w:ascii="Tahoma" w:hAnsi="Tahoma"/>
      <w:sz w:val="16"/>
    </w:rPr>
  </w:style>
  <w:style w:type="paragraph" w:styleId="Subtitle">
    <w:name w:val="Subtitle"/>
    <w:basedOn w:val="Normal"/>
    <w:next w:val="Normal"/>
    <w:link w:val="SubtitleChar"/>
    <w:qFormat/>
    <w:rsid w:val="007F7A05"/>
    <w:pPr>
      <w:numPr>
        <w:ilvl w:val="1"/>
      </w:numPr>
      <w:spacing w:after="160"/>
      <w:ind w:firstLine="720"/>
    </w:pPr>
    <w:rPr>
      <w:rFonts w:asciiTheme="minorHAnsi" w:eastAsiaTheme="minorEastAsia" w:hAnsiTheme="minorHAnsi" w:cstheme="minorBidi"/>
      <w:color w:val="5A5A5A" w:themeColor="text1" w:themeTint="A5"/>
      <w:spacing w:val="15"/>
      <w:sz w:val="22"/>
      <w:szCs w:val="28"/>
    </w:rPr>
  </w:style>
  <w:style w:type="character" w:customStyle="1" w:styleId="SubtitleChar">
    <w:name w:val="Subtitle Char"/>
    <w:basedOn w:val="DefaultParagraphFont"/>
    <w:link w:val="Subtitle"/>
    <w:rsid w:val="007F7A05"/>
    <w:rPr>
      <w:rFonts w:asciiTheme="minorHAnsi" w:eastAsiaTheme="minorEastAsia" w:hAnsiTheme="minorHAnsi" w:cstheme="minorBidi"/>
      <w:color w:val="5A5A5A" w:themeColor="text1" w:themeTint="A5"/>
      <w:spacing w:val="15"/>
      <w:sz w:val="22"/>
      <w:szCs w:val="28"/>
    </w:rPr>
  </w:style>
  <w:style w:type="paragraph" w:styleId="NormalWeb">
    <w:name w:val="Normal (Web)"/>
    <w:basedOn w:val="Normal"/>
    <w:uiPriority w:val="99"/>
    <w:unhideWhenUsed/>
    <w:rsid w:val="00607D13"/>
    <w:pPr>
      <w:spacing w:before="100" w:beforeAutospacing="1" w:after="100" w:afterAutospacing="1"/>
      <w:ind w:firstLine="0"/>
      <w:jc w:val="left"/>
    </w:pPr>
    <w:rPr>
      <w:rFonts w:ascii="Times New Roman" w:hAnsi="Times New Roman" w:cs="Times New Roman"/>
      <w:sz w:val="24"/>
      <w:szCs w:val="24"/>
    </w:rPr>
  </w:style>
  <w:style w:type="character" w:styleId="Strong">
    <w:name w:val="Strong"/>
    <w:basedOn w:val="DefaultParagraphFont"/>
    <w:uiPriority w:val="22"/>
    <w:qFormat/>
    <w:rsid w:val="00607D13"/>
    <w:rPr>
      <w:b/>
      <w:bCs/>
    </w:rPr>
  </w:style>
  <w:style w:type="character" w:styleId="HTMLCode">
    <w:name w:val="HTML Code"/>
    <w:basedOn w:val="DefaultParagraphFont"/>
    <w:uiPriority w:val="99"/>
    <w:unhideWhenUsed/>
    <w:rsid w:val="00607D13"/>
    <w:rPr>
      <w:rFonts w:ascii="Courier New" w:eastAsia="Times New Roman" w:hAnsi="Courier New" w:cs="Courier New"/>
      <w:sz w:val="20"/>
      <w:szCs w:val="20"/>
    </w:rPr>
  </w:style>
  <w:style w:type="paragraph" w:customStyle="1" w:styleId="EndNoteBibliographyTitle">
    <w:name w:val="EndNote Bibliography Title"/>
    <w:basedOn w:val="Normal"/>
    <w:link w:val="EndNoteBibliographyTitleChar"/>
    <w:rsid w:val="00EC6566"/>
    <w:pPr>
      <w:jc w:val="center"/>
    </w:pPr>
    <w:rPr>
      <w:noProof/>
    </w:rPr>
  </w:style>
  <w:style w:type="character" w:customStyle="1" w:styleId="EndNoteBibliographyTitleChar">
    <w:name w:val="EndNote Bibliography Title Char"/>
    <w:basedOn w:val="DefaultParagraphFont"/>
    <w:link w:val="EndNoteBibliographyTitle"/>
    <w:rsid w:val="00EC6566"/>
    <w:rPr>
      <w:rFonts w:ascii="TH SarabunPSK" w:hAnsi="TH SarabunPSK" w:cs="TH SarabunPSK"/>
      <w:noProof/>
      <w:sz w:val="32"/>
      <w:szCs w:val="32"/>
    </w:rPr>
  </w:style>
  <w:style w:type="paragraph" w:customStyle="1" w:styleId="EndNoteBibliography">
    <w:name w:val="EndNote Bibliography"/>
    <w:basedOn w:val="Normal"/>
    <w:link w:val="EndNoteBibliographyChar"/>
    <w:rsid w:val="00EC6566"/>
    <w:rPr>
      <w:noProof/>
    </w:rPr>
  </w:style>
  <w:style w:type="character" w:customStyle="1" w:styleId="EndNoteBibliographyChar">
    <w:name w:val="EndNote Bibliography Char"/>
    <w:basedOn w:val="DefaultParagraphFont"/>
    <w:link w:val="EndNoteBibliography"/>
    <w:rsid w:val="00EC6566"/>
    <w:rPr>
      <w:rFonts w:ascii="TH SarabunPSK" w:hAnsi="TH SarabunPSK" w:cs="TH SarabunPSK"/>
      <w:noProof/>
      <w:sz w:val="32"/>
      <w:szCs w:val="32"/>
    </w:rPr>
  </w:style>
  <w:style w:type="character" w:styleId="Hyperlink">
    <w:name w:val="Hyperlink"/>
    <w:basedOn w:val="DefaultParagraphFont"/>
    <w:uiPriority w:val="99"/>
    <w:rsid w:val="00EC6566"/>
    <w:rPr>
      <w:color w:val="0563C1" w:themeColor="hyperlink"/>
      <w:u w:val="single"/>
    </w:rPr>
  </w:style>
  <w:style w:type="character" w:styleId="UnresolvedMention">
    <w:name w:val="Unresolved Mention"/>
    <w:basedOn w:val="DefaultParagraphFont"/>
    <w:uiPriority w:val="99"/>
    <w:semiHidden/>
    <w:unhideWhenUsed/>
    <w:rsid w:val="00EC6566"/>
    <w:rPr>
      <w:color w:val="605E5C"/>
      <w:shd w:val="clear" w:color="auto" w:fill="E1DFDD"/>
    </w:rPr>
  </w:style>
  <w:style w:type="character" w:styleId="FollowedHyperlink">
    <w:name w:val="FollowedHyperlink"/>
    <w:basedOn w:val="DefaultParagraphFont"/>
    <w:rsid w:val="007556D7"/>
    <w:rPr>
      <w:color w:val="954F72" w:themeColor="followedHyperlink"/>
      <w:u w:val="single"/>
    </w:rPr>
  </w:style>
  <w:style w:type="paragraph" w:styleId="TOC1">
    <w:name w:val="toc 1"/>
    <w:basedOn w:val="Normal"/>
    <w:next w:val="Normal"/>
    <w:autoRedefine/>
    <w:uiPriority w:val="39"/>
    <w:rsid w:val="00021DFB"/>
    <w:pPr>
      <w:tabs>
        <w:tab w:val="right" w:pos="8296"/>
      </w:tabs>
      <w:spacing w:after="100"/>
      <w:ind w:firstLine="0"/>
      <w:jc w:val="left"/>
    </w:pPr>
    <w:rPr>
      <w:rFonts w:eastAsiaTheme="majorEastAsia"/>
      <w:b/>
      <w:bCs/>
      <w:noProof/>
    </w:rPr>
  </w:style>
  <w:style w:type="paragraph" w:styleId="TOC3">
    <w:name w:val="toc 3"/>
    <w:basedOn w:val="Normal"/>
    <w:next w:val="Normal"/>
    <w:autoRedefine/>
    <w:uiPriority w:val="39"/>
    <w:rsid w:val="00736010"/>
    <w:pPr>
      <w:spacing w:after="100"/>
      <w:ind w:left="640"/>
    </w:pPr>
    <w:rPr>
      <w:rFonts w:cs="Angsana New"/>
      <w:szCs w:val="40"/>
    </w:rPr>
  </w:style>
  <w:style w:type="paragraph" w:styleId="TOC9">
    <w:name w:val="toc 9"/>
    <w:basedOn w:val="Normal"/>
    <w:next w:val="Normal"/>
    <w:autoRedefine/>
    <w:rsid w:val="00736010"/>
    <w:pPr>
      <w:spacing w:after="100"/>
      <w:ind w:left="2560"/>
    </w:pPr>
    <w:rPr>
      <w:rFonts w:cs="Angsana New"/>
      <w:szCs w:val="40"/>
    </w:rPr>
  </w:style>
  <w:style w:type="paragraph" w:styleId="TOCHeading">
    <w:name w:val="TOC Heading"/>
    <w:basedOn w:val="Heading1"/>
    <w:next w:val="Normal"/>
    <w:uiPriority w:val="39"/>
    <w:unhideWhenUsed/>
    <w:qFormat/>
    <w:rsid w:val="00483042"/>
    <w:pPr>
      <w:keepNext/>
      <w:keepLines/>
      <w:numPr>
        <w:numId w:val="0"/>
      </w:numPr>
      <w:tabs>
        <w:tab w:val="clear" w:pos="1672"/>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lang w:bidi="ar-SA"/>
    </w:rPr>
  </w:style>
  <w:style w:type="paragraph" w:styleId="TOC2">
    <w:name w:val="toc 2"/>
    <w:basedOn w:val="Normal"/>
    <w:next w:val="Normal"/>
    <w:autoRedefine/>
    <w:uiPriority w:val="39"/>
    <w:unhideWhenUsed/>
    <w:rsid w:val="00D67146"/>
    <w:pPr>
      <w:tabs>
        <w:tab w:val="right" w:pos="8296"/>
      </w:tabs>
      <w:spacing w:after="100" w:line="259" w:lineRule="auto"/>
      <w:ind w:firstLine="0"/>
      <w:jc w:val="center"/>
    </w:pPr>
    <w:rPr>
      <w:rFonts w:asciiTheme="minorHAnsi" w:eastAsiaTheme="minorEastAsia" w:hAnsiTheme="minorHAnsi" w:cs="Times New Roman"/>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hyperlink" Target="https://docs.pytest.org/" TargetMode="External"/><Relationship Id="rId3" Type="http://schemas.openxmlformats.org/officeDocument/2006/relationships/styles" Target="styles.xml"/><Relationship Id="rId21" Type="http://schemas.openxmlformats.org/officeDocument/2006/relationships/hyperlink" Target="https://doi.org/10.1109/ACCESS.2023.3266385" TargetMode="External"/><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jpeg"/><Relationship Id="rId25" Type="http://schemas.openxmlformats.org/officeDocument/2006/relationships/hyperlink" Target="https://docs.pytest.org/en/stable/" TargetMode="External"/><Relationship Id="rId33"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rxiv.org/abs/2103.12033" TargetMode="External"/><Relationship Id="rId29" Type="http://schemas.openxmlformats.org/officeDocument/2006/relationships/hyperlink" Target="https://martinfowler.com/articles/practical-test-pyramid.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martinfowler.com/articles/practical-test-pyramid.html" TargetMode="External"/><Relationship Id="rId32"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cheatsheetseries.owasp.org/cheatsheets/Input_Validation_Cheat_Sheet.html" TargetMode="External"/><Relationship Id="rId28" Type="http://schemas.openxmlformats.org/officeDocument/2006/relationships/hyperlink" Target="https://docs.sonarsource.com/sonarqube/latest/"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cs.djangoproject.com/en/stable/"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istqb.org/" TargetMode="External"/><Relationship Id="rId27" Type="http://schemas.openxmlformats.org/officeDocument/2006/relationships/hyperlink" Target="https://robotframework.org/robotframework/latest/RobotFrameworkUserGuide.html" TargetMode="External"/><Relationship Id="rId30" Type="http://schemas.openxmlformats.org/officeDocument/2006/relationships/hyperlink" Target="https://www.researchgate.net/publication/268185107" TargetMode="External"/><Relationship Id="rId35" Type="http://schemas.openxmlformats.org/officeDocument/2006/relationships/fontTable" Target="fontTab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pichayaa\Downloads\(Chapter1-5)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64490-864D-4152-A87D-819C51DBC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(Chapter1-5)template.dot</Template>
  <TotalTime>338</TotalTime>
  <Pages>55</Pages>
  <Words>17596</Words>
  <Characters>89041</Characters>
  <Application>Microsoft Office Word</Application>
  <DocSecurity>0</DocSecurity>
  <Lines>1745</Lines>
  <Paragraphs>720</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บทที่  1</vt:lpstr>
      <vt:lpstr>บทที่  1</vt:lpstr>
    </vt:vector>
  </TitlesOfParts>
  <Company>nu</Company>
  <LinksUpToDate>false</LinksUpToDate>
  <CharactersWithSpaces>105917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บทที่  1</dc:title>
  <dc:subject/>
  <dc:creator>apichaya auicharoen</dc:creator>
  <cp:keywords/>
  <dc:description/>
  <cp:lastModifiedBy>PITHIPHAT KHITSUAN</cp:lastModifiedBy>
  <cp:revision>23</cp:revision>
  <cp:lastPrinted>2025-11-09T12:49:00Z</cp:lastPrinted>
  <dcterms:created xsi:type="dcterms:W3CDTF">2025-10-28T20:06:00Z</dcterms:created>
  <dcterms:modified xsi:type="dcterms:W3CDTF">2025-11-10T03:16:00Z</dcterms:modified>
</cp:coreProperties>
</file>